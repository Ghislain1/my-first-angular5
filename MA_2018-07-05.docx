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056C0D86" w14:textId="77777777" w:rsidR="00367D86" w:rsidRPr="00212703" w:rsidRDefault="00367D86">
      <w:pPr>
        <w:pStyle w:val="Titelseite"/>
      </w:pPr>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4AA0480B"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2D3BB6">
        <w:rPr>
          <w:noProof/>
        </w:rPr>
        <w:t>4.7.2018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Default="008B51C3" w:rsidP="008B51C3">
      <w:pPr>
        <w:pStyle w:val="Code"/>
        <w:ind w:left="0"/>
      </w:pPr>
    </w:p>
    <w:p w14:paraId="1CDC5A56" w14:textId="5E5E5C54" w:rsidR="00254C29" w:rsidRPr="009127FD" w:rsidRDefault="00254C29" w:rsidP="008B51C3">
      <w:pPr>
        <w:pStyle w:val="berschrift1ohneEintraginsInhaltsverzeichnis"/>
      </w:pPr>
      <w:r w:rsidRPr="009127FD">
        <w:t>Kurzfassung</w:t>
      </w:r>
    </w:p>
    <w:p w14:paraId="516BB8E5" w14:textId="32E56E8F"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 Engineering umständlich in der Bedienung</w:t>
      </w:r>
      <w:r w:rsidR="00264C51">
        <w:rPr>
          <w:rFonts w:cs="Times New Roman"/>
          <w:lang w:val="de-DE"/>
        </w:rPr>
        <w:t>.</w:t>
      </w:r>
    </w:p>
    <w:p w14:paraId="6B86D42A" w14:textId="77777777" w:rsidR="00940D82" w:rsidRDefault="004A4C11" w:rsidP="004A4C11">
      <w:pPr>
        <w:pStyle w:val="TextkrperEinzug"/>
        <w:rPr>
          <w:rFonts w:cs="Times New Roman"/>
          <w:lang w:val="de-DE"/>
        </w:rPr>
      </w:pPr>
      <w:r w:rsidRPr="004A4C11">
        <w:rPr>
          <w:rFonts w:cs="Times New Roman"/>
          <w:lang w:val="de-DE"/>
        </w:rPr>
        <w:t xml:space="preserve">Im Rahmen dieser Arbeit soll </w:t>
      </w:r>
      <w:r>
        <w:rPr>
          <w:rFonts w:cs="Times New Roman"/>
          <w:lang w:val="de-DE"/>
        </w:rPr>
        <w:t>ein Topology 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32A21764"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Topologiemuster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77E5AEB8" w14:textId="2C8118AE" w:rsidR="00025C7D" w:rsidRDefault="00367D86">
      <w:pPr>
        <w:pStyle w:val="Verzeichnis1"/>
        <w:rPr>
          <w:rFonts w:asciiTheme="minorHAnsi" w:eastAsiaTheme="minorEastAsia" w:hAnsiTheme="minorHAnsi" w:cstheme="minorBidi"/>
          <w:b w:val="0"/>
          <w:bCs w:val="0"/>
          <w:noProof/>
          <w:sz w:val="22"/>
          <w:szCs w:val="22"/>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18473006" w:history="1">
        <w:r w:rsidR="00025C7D" w:rsidRPr="002120B5">
          <w:rPr>
            <w:rStyle w:val="Hyperlink"/>
            <w:noProof/>
          </w:rPr>
          <w:t>1</w:t>
        </w:r>
        <w:r w:rsidR="00025C7D">
          <w:rPr>
            <w:rFonts w:asciiTheme="minorHAnsi" w:eastAsiaTheme="minorEastAsia" w:hAnsiTheme="minorHAnsi" w:cstheme="minorBidi"/>
            <w:b w:val="0"/>
            <w:bCs w:val="0"/>
            <w:noProof/>
            <w:sz w:val="22"/>
            <w:szCs w:val="22"/>
          </w:rPr>
          <w:tab/>
        </w:r>
        <w:r w:rsidR="00025C7D" w:rsidRPr="002120B5">
          <w:rPr>
            <w:rStyle w:val="Hyperlink"/>
            <w:noProof/>
          </w:rPr>
          <w:t>Einleitung und Problemstellung</w:t>
        </w:r>
        <w:r w:rsidR="00025C7D">
          <w:rPr>
            <w:noProof/>
            <w:webHidden/>
          </w:rPr>
          <w:tab/>
        </w:r>
        <w:r w:rsidR="00025C7D">
          <w:rPr>
            <w:noProof/>
            <w:webHidden/>
          </w:rPr>
          <w:fldChar w:fldCharType="begin"/>
        </w:r>
        <w:r w:rsidR="00025C7D">
          <w:rPr>
            <w:noProof/>
            <w:webHidden/>
          </w:rPr>
          <w:instrText xml:space="preserve"> PAGEREF _Toc518473006 \h </w:instrText>
        </w:r>
        <w:r w:rsidR="00025C7D">
          <w:rPr>
            <w:noProof/>
            <w:webHidden/>
          </w:rPr>
        </w:r>
        <w:r w:rsidR="00025C7D">
          <w:rPr>
            <w:noProof/>
            <w:webHidden/>
          </w:rPr>
          <w:fldChar w:fldCharType="separate"/>
        </w:r>
        <w:r w:rsidR="00025C7D">
          <w:rPr>
            <w:noProof/>
            <w:webHidden/>
          </w:rPr>
          <w:t>1</w:t>
        </w:r>
        <w:r w:rsidR="00025C7D">
          <w:rPr>
            <w:noProof/>
            <w:webHidden/>
          </w:rPr>
          <w:fldChar w:fldCharType="end"/>
        </w:r>
      </w:hyperlink>
    </w:p>
    <w:p w14:paraId="416CCC7E" w14:textId="76C4A54E" w:rsidR="00025C7D" w:rsidRDefault="00FB259C">
      <w:pPr>
        <w:pStyle w:val="Verzeichnis2"/>
        <w:rPr>
          <w:rFonts w:asciiTheme="minorHAnsi" w:eastAsiaTheme="minorEastAsia" w:hAnsiTheme="minorHAnsi" w:cstheme="minorBidi"/>
          <w:bCs w:val="0"/>
          <w:noProof/>
          <w:sz w:val="22"/>
          <w:szCs w:val="22"/>
        </w:rPr>
      </w:pPr>
      <w:hyperlink w:anchor="_Toc518473007" w:history="1">
        <w:r w:rsidR="00025C7D" w:rsidRPr="002120B5">
          <w:rPr>
            <w:rStyle w:val="Hyperlink"/>
            <w:noProof/>
          </w:rPr>
          <w:t>1.1</w:t>
        </w:r>
        <w:r w:rsidR="00025C7D">
          <w:rPr>
            <w:rFonts w:asciiTheme="minorHAnsi" w:eastAsiaTheme="minorEastAsia" w:hAnsiTheme="minorHAnsi" w:cstheme="minorBidi"/>
            <w:bCs w:val="0"/>
            <w:noProof/>
            <w:sz w:val="22"/>
            <w:szCs w:val="22"/>
          </w:rPr>
          <w:tab/>
        </w:r>
        <w:r w:rsidR="00025C7D" w:rsidRPr="002120B5">
          <w:rPr>
            <w:rStyle w:val="Hyperlink"/>
            <w:noProof/>
          </w:rPr>
          <w:t>Motivation</w:t>
        </w:r>
        <w:r w:rsidR="00025C7D">
          <w:rPr>
            <w:noProof/>
            <w:webHidden/>
          </w:rPr>
          <w:tab/>
        </w:r>
        <w:r w:rsidR="00025C7D">
          <w:rPr>
            <w:noProof/>
            <w:webHidden/>
          </w:rPr>
          <w:fldChar w:fldCharType="begin"/>
        </w:r>
        <w:r w:rsidR="00025C7D">
          <w:rPr>
            <w:noProof/>
            <w:webHidden/>
          </w:rPr>
          <w:instrText xml:space="preserve"> PAGEREF _Toc518473007 \h </w:instrText>
        </w:r>
        <w:r w:rsidR="00025C7D">
          <w:rPr>
            <w:noProof/>
            <w:webHidden/>
          </w:rPr>
        </w:r>
        <w:r w:rsidR="00025C7D">
          <w:rPr>
            <w:noProof/>
            <w:webHidden/>
          </w:rPr>
          <w:fldChar w:fldCharType="separate"/>
        </w:r>
        <w:r w:rsidR="00025C7D">
          <w:rPr>
            <w:noProof/>
            <w:webHidden/>
          </w:rPr>
          <w:t>1</w:t>
        </w:r>
        <w:r w:rsidR="00025C7D">
          <w:rPr>
            <w:noProof/>
            <w:webHidden/>
          </w:rPr>
          <w:fldChar w:fldCharType="end"/>
        </w:r>
      </w:hyperlink>
    </w:p>
    <w:p w14:paraId="05EDDD29" w14:textId="0113541D" w:rsidR="00025C7D" w:rsidRDefault="00FB259C">
      <w:pPr>
        <w:pStyle w:val="Verzeichnis2"/>
        <w:rPr>
          <w:rFonts w:asciiTheme="minorHAnsi" w:eastAsiaTheme="minorEastAsia" w:hAnsiTheme="minorHAnsi" w:cstheme="minorBidi"/>
          <w:bCs w:val="0"/>
          <w:noProof/>
          <w:sz w:val="22"/>
          <w:szCs w:val="22"/>
        </w:rPr>
      </w:pPr>
      <w:hyperlink w:anchor="_Toc518473008" w:history="1">
        <w:r w:rsidR="00025C7D" w:rsidRPr="002120B5">
          <w:rPr>
            <w:rStyle w:val="Hyperlink"/>
            <w:noProof/>
          </w:rPr>
          <w:t>1.2</w:t>
        </w:r>
        <w:r w:rsidR="00025C7D">
          <w:rPr>
            <w:rFonts w:asciiTheme="minorHAnsi" w:eastAsiaTheme="minorEastAsia" w:hAnsiTheme="minorHAnsi" w:cstheme="minorBidi"/>
            <w:bCs w:val="0"/>
            <w:noProof/>
            <w:sz w:val="22"/>
            <w:szCs w:val="22"/>
          </w:rPr>
          <w:tab/>
        </w:r>
        <w:r w:rsidR="00025C7D" w:rsidRPr="002120B5">
          <w:rPr>
            <w:rStyle w:val="Hyperlink"/>
            <w:noProof/>
          </w:rPr>
          <w:t>Zielsetzung</w:t>
        </w:r>
        <w:r w:rsidR="00025C7D">
          <w:rPr>
            <w:noProof/>
            <w:webHidden/>
          </w:rPr>
          <w:tab/>
        </w:r>
        <w:r w:rsidR="00025C7D">
          <w:rPr>
            <w:noProof/>
            <w:webHidden/>
          </w:rPr>
          <w:fldChar w:fldCharType="begin"/>
        </w:r>
        <w:r w:rsidR="00025C7D">
          <w:rPr>
            <w:noProof/>
            <w:webHidden/>
          </w:rPr>
          <w:instrText xml:space="preserve"> PAGEREF _Toc518473008 \h </w:instrText>
        </w:r>
        <w:r w:rsidR="00025C7D">
          <w:rPr>
            <w:noProof/>
            <w:webHidden/>
          </w:rPr>
        </w:r>
        <w:r w:rsidR="00025C7D">
          <w:rPr>
            <w:noProof/>
            <w:webHidden/>
          </w:rPr>
          <w:fldChar w:fldCharType="separate"/>
        </w:r>
        <w:r w:rsidR="00025C7D">
          <w:rPr>
            <w:noProof/>
            <w:webHidden/>
          </w:rPr>
          <w:t>2</w:t>
        </w:r>
        <w:r w:rsidR="00025C7D">
          <w:rPr>
            <w:noProof/>
            <w:webHidden/>
          </w:rPr>
          <w:fldChar w:fldCharType="end"/>
        </w:r>
      </w:hyperlink>
    </w:p>
    <w:p w14:paraId="114A2A24" w14:textId="3AC5D1D4" w:rsidR="00025C7D" w:rsidRDefault="00FB259C">
      <w:pPr>
        <w:pStyle w:val="Verzeichnis2"/>
        <w:rPr>
          <w:rFonts w:asciiTheme="minorHAnsi" w:eastAsiaTheme="minorEastAsia" w:hAnsiTheme="minorHAnsi" w:cstheme="minorBidi"/>
          <w:bCs w:val="0"/>
          <w:noProof/>
          <w:sz w:val="22"/>
          <w:szCs w:val="22"/>
        </w:rPr>
      </w:pPr>
      <w:hyperlink w:anchor="_Toc518473009" w:history="1">
        <w:r w:rsidR="00025C7D" w:rsidRPr="002120B5">
          <w:rPr>
            <w:rStyle w:val="Hyperlink"/>
            <w:noProof/>
          </w:rPr>
          <w:t>1.3</w:t>
        </w:r>
        <w:r w:rsidR="00025C7D">
          <w:rPr>
            <w:rFonts w:asciiTheme="minorHAnsi" w:eastAsiaTheme="minorEastAsia" w:hAnsiTheme="minorHAnsi" w:cstheme="minorBidi"/>
            <w:bCs w:val="0"/>
            <w:noProof/>
            <w:sz w:val="22"/>
            <w:szCs w:val="22"/>
          </w:rPr>
          <w:tab/>
        </w:r>
        <w:r w:rsidR="00025C7D" w:rsidRPr="002120B5">
          <w:rPr>
            <w:rStyle w:val="Hyperlink"/>
            <w:noProof/>
          </w:rPr>
          <w:t>Aufgaben</w:t>
        </w:r>
        <w:r w:rsidR="00025C7D">
          <w:rPr>
            <w:noProof/>
            <w:webHidden/>
          </w:rPr>
          <w:tab/>
        </w:r>
        <w:r w:rsidR="00025C7D">
          <w:rPr>
            <w:noProof/>
            <w:webHidden/>
          </w:rPr>
          <w:fldChar w:fldCharType="begin"/>
        </w:r>
        <w:r w:rsidR="00025C7D">
          <w:rPr>
            <w:noProof/>
            <w:webHidden/>
          </w:rPr>
          <w:instrText xml:space="preserve"> PAGEREF _Toc518473009 \h </w:instrText>
        </w:r>
        <w:r w:rsidR="00025C7D">
          <w:rPr>
            <w:noProof/>
            <w:webHidden/>
          </w:rPr>
        </w:r>
        <w:r w:rsidR="00025C7D">
          <w:rPr>
            <w:noProof/>
            <w:webHidden/>
          </w:rPr>
          <w:fldChar w:fldCharType="separate"/>
        </w:r>
        <w:r w:rsidR="00025C7D">
          <w:rPr>
            <w:noProof/>
            <w:webHidden/>
          </w:rPr>
          <w:t>2</w:t>
        </w:r>
        <w:r w:rsidR="00025C7D">
          <w:rPr>
            <w:noProof/>
            <w:webHidden/>
          </w:rPr>
          <w:fldChar w:fldCharType="end"/>
        </w:r>
      </w:hyperlink>
    </w:p>
    <w:p w14:paraId="653F5C0D" w14:textId="4FD83749" w:rsidR="00025C7D" w:rsidRDefault="00FB259C">
      <w:pPr>
        <w:pStyle w:val="Verzeichnis2"/>
        <w:rPr>
          <w:rFonts w:asciiTheme="minorHAnsi" w:eastAsiaTheme="minorEastAsia" w:hAnsiTheme="minorHAnsi" w:cstheme="minorBidi"/>
          <w:bCs w:val="0"/>
          <w:noProof/>
          <w:sz w:val="22"/>
          <w:szCs w:val="22"/>
        </w:rPr>
      </w:pPr>
      <w:hyperlink w:anchor="_Toc518473010" w:history="1">
        <w:r w:rsidR="00025C7D" w:rsidRPr="002120B5">
          <w:rPr>
            <w:rStyle w:val="Hyperlink"/>
            <w:noProof/>
          </w:rPr>
          <w:t>1.4</w:t>
        </w:r>
        <w:r w:rsidR="00025C7D">
          <w:rPr>
            <w:rFonts w:asciiTheme="minorHAnsi" w:eastAsiaTheme="minorEastAsia" w:hAnsiTheme="minorHAnsi" w:cstheme="minorBidi"/>
            <w:bCs w:val="0"/>
            <w:noProof/>
            <w:sz w:val="22"/>
            <w:szCs w:val="22"/>
          </w:rPr>
          <w:tab/>
        </w:r>
        <w:r w:rsidR="00025C7D" w:rsidRPr="002120B5">
          <w:rPr>
            <w:rStyle w:val="Hyperlink"/>
            <w:noProof/>
          </w:rPr>
          <w:t>Firmenvorstellung</w:t>
        </w:r>
        <w:r w:rsidR="00025C7D">
          <w:rPr>
            <w:noProof/>
            <w:webHidden/>
          </w:rPr>
          <w:tab/>
        </w:r>
        <w:r w:rsidR="00025C7D">
          <w:rPr>
            <w:noProof/>
            <w:webHidden/>
          </w:rPr>
          <w:fldChar w:fldCharType="begin"/>
        </w:r>
        <w:r w:rsidR="00025C7D">
          <w:rPr>
            <w:noProof/>
            <w:webHidden/>
          </w:rPr>
          <w:instrText xml:space="preserve"> PAGEREF _Toc518473010 \h </w:instrText>
        </w:r>
        <w:r w:rsidR="00025C7D">
          <w:rPr>
            <w:noProof/>
            <w:webHidden/>
          </w:rPr>
        </w:r>
        <w:r w:rsidR="00025C7D">
          <w:rPr>
            <w:noProof/>
            <w:webHidden/>
          </w:rPr>
          <w:fldChar w:fldCharType="separate"/>
        </w:r>
        <w:r w:rsidR="00025C7D">
          <w:rPr>
            <w:noProof/>
            <w:webHidden/>
          </w:rPr>
          <w:t>4</w:t>
        </w:r>
        <w:r w:rsidR="00025C7D">
          <w:rPr>
            <w:noProof/>
            <w:webHidden/>
          </w:rPr>
          <w:fldChar w:fldCharType="end"/>
        </w:r>
      </w:hyperlink>
    </w:p>
    <w:p w14:paraId="4ABB48AC" w14:textId="4503ABE3" w:rsidR="00025C7D" w:rsidRDefault="00FB259C">
      <w:pPr>
        <w:pStyle w:val="Verzeichnis1"/>
        <w:rPr>
          <w:rFonts w:asciiTheme="minorHAnsi" w:eastAsiaTheme="minorEastAsia" w:hAnsiTheme="minorHAnsi" w:cstheme="minorBidi"/>
          <w:b w:val="0"/>
          <w:bCs w:val="0"/>
          <w:noProof/>
          <w:sz w:val="22"/>
          <w:szCs w:val="22"/>
        </w:rPr>
      </w:pPr>
      <w:hyperlink w:anchor="_Toc518473011" w:history="1">
        <w:r w:rsidR="00025C7D" w:rsidRPr="002120B5">
          <w:rPr>
            <w:rStyle w:val="Hyperlink"/>
            <w:noProof/>
          </w:rPr>
          <w:t>2</w:t>
        </w:r>
        <w:r w:rsidR="00025C7D">
          <w:rPr>
            <w:rFonts w:asciiTheme="minorHAnsi" w:eastAsiaTheme="minorEastAsia" w:hAnsiTheme="minorHAnsi" w:cstheme="minorBidi"/>
            <w:b w:val="0"/>
            <w:bCs w:val="0"/>
            <w:noProof/>
            <w:sz w:val="22"/>
            <w:szCs w:val="22"/>
          </w:rPr>
          <w:tab/>
        </w:r>
        <w:r w:rsidR="00025C7D" w:rsidRPr="002120B5">
          <w:rPr>
            <w:rStyle w:val="Hyperlink"/>
            <w:noProof/>
          </w:rPr>
          <w:t>Grundlagen</w:t>
        </w:r>
        <w:r w:rsidR="00025C7D">
          <w:rPr>
            <w:noProof/>
            <w:webHidden/>
          </w:rPr>
          <w:tab/>
        </w:r>
        <w:r w:rsidR="00025C7D">
          <w:rPr>
            <w:noProof/>
            <w:webHidden/>
          </w:rPr>
          <w:fldChar w:fldCharType="begin"/>
        </w:r>
        <w:r w:rsidR="00025C7D">
          <w:rPr>
            <w:noProof/>
            <w:webHidden/>
          </w:rPr>
          <w:instrText xml:space="preserve"> PAGEREF _Toc518473011 \h </w:instrText>
        </w:r>
        <w:r w:rsidR="00025C7D">
          <w:rPr>
            <w:noProof/>
            <w:webHidden/>
          </w:rPr>
        </w:r>
        <w:r w:rsidR="00025C7D">
          <w:rPr>
            <w:noProof/>
            <w:webHidden/>
          </w:rPr>
          <w:fldChar w:fldCharType="separate"/>
        </w:r>
        <w:r w:rsidR="00025C7D">
          <w:rPr>
            <w:noProof/>
            <w:webHidden/>
          </w:rPr>
          <w:t>6</w:t>
        </w:r>
        <w:r w:rsidR="00025C7D">
          <w:rPr>
            <w:noProof/>
            <w:webHidden/>
          </w:rPr>
          <w:fldChar w:fldCharType="end"/>
        </w:r>
      </w:hyperlink>
    </w:p>
    <w:p w14:paraId="0DDFC22F" w14:textId="7CCF55D6" w:rsidR="00025C7D" w:rsidRDefault="00FB259C">
      <w:pPr>
        <w:pStyle w:val="Verzeichnis2"/>
        <w:rPr>
          <w:rFonts w:asciiTheme="minorHAnsi" w:eastAsiaTheme="minorEastAsia" w:hAnsiTheme="minorHAnsi" w:cstheme="minorBidi"/>
          <w:bCs w:val="0"/>
          <w:noProof/>
          <w:sz w:val="22"/>
          <w:szCs w:val="22"/>
        </w:rPr>
      </w:pPr>
      <w:hyperlink w:anchor="_Toc518473012" w:history="1">
        <w:r w:rsidR="00025C7D" w:rsidRPr="002120B5">
          <w:rPr>
            <w:rStyle w:val="Hyperlink"/>
            <w:noProof/>
          </w:rPr>
          <w:t>2.1</w:t>
        </w:r>
        <w:r w:rsidR="00025C7D">
          <w:rPr>
            <w:rFonts w:asciiTheme="minorHAnsi" w:eastAsiaTheme="minorEastAsia" w:hAnsiTheme="minorHAnsi" w:cstheme="minorBidi"/>
            <w:bCs w:val="0"/>
            <w:noProof/>
            <w:sz w:val="22"/>
            <w:szCs w:val="22"/>
          </w:rPr>
          <w:tab/>
        </w:r>
        <w:r w:rsidR="00025C7D" w:rsidRPr="002120B5">
          <w:rPr>
            <w:rStyle w:val="Hyperlink"/>
            <w:noProof/>
          </w:rPr>
          <w:t>Grundlegende Begrifflichkeiten</w:t>
        </w:r>
        <w:r w:rsidR="00025C7D">
          <w:rPr>
            <w:noProof/>
            <w:webHidden/>
          </w:rPr>
          <w:tab/>
        </w:r>
        <w:r w:rsidR="00025C7D">
          <w:rPr>
            <w:noProof/>
            <w:webHidden/>
          </w:rPr>
          <w:fldChar w:fldCharType="begin"/>
        </w:r>
        <w:r w:rsidR="00025C7D">
          <w:rPr>
            <w:noProof/>
            <w:webHidden/>
          </w:rPr>
          <w:instrText xml:space="preserve"> PAGEREF _Toc518473012 \h </w:instrText>
        </w:r>
        <w:r w:rsidR="00025C7D">
          <w:rPr>
            <w:noProof/>
            <w:webHidden/>
          </w:rPr>
        </w:r>
        <w:r w:rsidR="00025C7D">
          <w:rPr>
            <w:noProof/>
            <w:webHidden/>
          </w:rPr>
          <w:fldChar w:fldCharType="separate"/>
        </w:r>
        <w:r w:rsidR="00025C7D">
          <w:rPr>
            <w:noProof/>
            <w:webHidden/>
          </w:rPr>
          <w:t>6</w:t>
        </w:r>
        <w:r w:rsidR="00025C7D">
          <w:rPr>
            <w:noProof/>
            <w:webHidden/>
          </w:rPr>
          <w:fldChar w:fldCharType="end"/>
        </w:r>
      </w:hyperlink>
    </w:p>
    <w:p w14:paraId="5C29346D" w14:textId="7BF554C9" w:rsidR="00025C7D" w:rsidRDefault="00FB259C">
      <w:pPr>
        <w:pStyle w:val="Verzeichnis2"/>
        <w:rPr>
          <w:rFonts w:asciiTheme="minorHAnsi" w:eastAsiaTheme="minorEastAsia" w:hAnsiTheme="minorHAnsi" w:cstheme="minorBidi"/>
          <w:bCs w:val="0"/>
          <w:noProof/>
          <w:sz w:val="22"/>
          <w:szCs w:val="22"/>
        </w:rPr>
      </w:pPr>
      <w:hyperlink w:anchor="_Toc518473013" w:history="1">
        <w:r w:rsidR="00025C7D" w:rsidRPr="002120B5">
          <w:rPr>
            <w:rStyle w:val="Hyperlink"/>
            <w:noProof/>
          </w:rPr>
          <w:t>2.2</w:t>
        </w:r>
        <w:r w:rsidR="00025C7D">
          <w:rPr>
            <w:rFonts w:asciiTheme="minorHAnsi" w:eastAsiaTheme="minorEastAsia" w:hAnsiTheme="minorHAnsi" w:cstheme="minorBidi"/>
            <w:bCs w:val="0"/>
            <w:noProof/>
            <w:sz w:val="22"/>
            <w:szCs w:val="22"/>
          </w:rPr>
          <w:tab/>
        </w:r>
        <w:r w:rsidR="00025C7D" w:rsidRPr="002120B5">
          <w:rPr>
            <w:rStyle w:val="Hyperlink"/>
            <w:noProof/>
          </w:rPr>
          <w:t>Grundlegende Netzwerktopologien</w:t>
        </w:r>
        <w:r w:rsidR="00025C7D">
          <w:rPr>
            <w:noProof/>
            <w:webHidden/>
          </w:rPr>
          <w:tab/>
        </w:r>
        <w:r w:rsidR="00025C7D">
          <w:rPr>
            <w:noProof/>
            <w:webHidden/>
          </w:rPr>
          <w:fldChar w:fldCharType="begin"/>
        </w:r>
        <w:r w:rsidR="00025C7D">
          <w:rPr>
            <w:noProof/>
            <w:webHidden/>
          </w:rPr>
          <w:instrText xml:space="preserve"> PAGEREF _Toc518473013 \h </w:instrText>
        </w:r>
        <w:r w:rsidR="00025C7D">
          <w:rPr>
            <w:noProof/>
            <w:webHidden/>
          </w:rPr>
        </w:r>
        <w:r w:rsidR="00025C7D">
          <w:rPr>
            <w:noProof/>
            <w:webHidden/>
          </w:rPr>
          <w:fldChar w:fldCharType="separate"/>
        </w:r>
        <w:r w:rsidR="00025C7D">
          <w:rPr>
            <w:noProof/>
            <w:webHidden/>
          </w:rPr>
          <w:t>7</w:t>
        </w:r>
        <w:r w:rsidR="00025C7D">
          <w:rPr>
            <w:noProof/>
            <w:webHidden/>
          </w:rPr>
          <w:fldChar w:fldCharType="end"/>
        </w:r>
      </w:hyperlink>
    </w:p>
    <w:p w14:paraId="33CD3202" w14:textId="0BB574A1" w:rsidR="00025C7D" w:rsidRDefault="00FB259C">
      <w:pPr>
        <w:pStyle w:val="Verzeichnis3"/>
        <w:rPr>
          <w:rFonts w:asciiTheme="minorHAnsi" w:eastAsiaTheme="minorEastAsia" w:hAnsiTheme="minorHAnsi" w:cstheme="minorBidi"/>
          <w:sz w:val="22"/>
          <w:szCs w:val="22"/>
        </w:rPr>
      </w:pPr>
      <w:hyperlink w:anchor="_Toc518473014" w:history="1">
        <w:r w:rsidR="00025C7D" w:rsidRPr="002120B5">
          <w:rPr>
            <w:rStyle w:val="Hyperlink"/>
          </w:rPr>
          <w:t>2.2.1</w:t>
        </w:r>
        <w:r w:rsidR="00025C7D">
          <w:rPr>
            <w:rFonts w:asciiTheme="minorHAnsi" w:eastAsiaTheme="minorEastAsia" w:hAnsiTheme="minorHAnsi" w:cstheme="minorBidi"/>
            <w:sz w:val="22"/>
            <w:szCs w:val="22"/>
          </w:rPr>
          <w:tab/>
        </w:r>
        <w:r w:rsidR="00025C7D" w:rsidRPr="002120B5">
          <w:rPr>
            <w:rStyle w:val="Hyperlink"/>
          </w:rPr>
          <w:t>Linien-Topologie</w:t>
        </w:r>
        <w:r w:rsidR="00025C7D">
          <w:rPr>
            <w:webHidden/>
          </w:rPr>
          <w:tab/>
        </w:r>
        <w:r w:rsidR="00025C7D">
          <w:rPr>
            <w:webHidden/>
          </w:rPr>
          <w:fldChar w:fldCharType="begin"/>
        </w:r>
        <w:r w:rsidR="00025C7D">
          <w:rPr>
            <w:webHidden/>
          </w:rPr>
          <w:instrText xml:space="preserve"> PAGEREF _Toc518473014 \h </w:instrText>
        </w:r>
        <w:r w:rsidR="00025C7D">
          <w:rPr>
            <w:webHidden/>
          </w:rPr>
        </w:r>
        <w:r w:rsidR="00025C7D">
          <w:rPr>
            <w:webHidden/>
          </w:rPr>
          <w:fldChar w:fldCharType="separate"/>
        </w:r>
        <w:r w:rsidR="00025C7D">
          <w:rPr>
            <w:webHidden/>
          </w:rPr>
          <w:t>8</w:t>
        </w:r>
        <w:r w:rsidR="00025C7D">
          <w:rPr>
            <w:webHidden/>
          </w:rPr>
          <w:fldChar w:fldCharType="end"/>
        </w:r>
      </w:hyperlink>
    </w:p>
    <w:p w14:paraId="62044C98" w14:textId="3AEC9A7E" w:rsidR="00025C7D" w:rsidRDefault="00FB259C">
      <w:pPr>
        <w:pStyle w:val="Verzeichnis3"/>
        <w:rPr>
          <w:rFonts w:asciiTheme="minorHAnsi" w:eastAsiaTheme="minorEastAsia" w:hAnsiTheme="minorHAnsi" w:cstheme="minorBidi"/>
          <w:sz w:val="22"/>
          <w:szCs w:val="22"/>
        </w:rPr>
      </w:pPr>
      <w:hyperlink w:anchor="_Toc518473015" w:history="1">
        <w:r w:rsidR="00025C7D" w:rsidRPr="002120B5">
          <w:rPr>
            <w:rStyle w:val="Hyperlink"/>
          </w:rPr>
          <w:t>2.2.2</w:t>
        </w:r>
        <w:r w:rsidR="00025C7D">
          <w:rPr>
            <w:rFonts w:asciiTheme="minorHAnsi" w:eastAsiaTheme="minorEastAsia" w:hAnsiTheme="minorHAnsi" w:cstheme="minorBidi"/>
            <w:sz w:val="22"/>
            <w:szCs w:val="22"/>
          </w:rPr>
          <w:tab/>
        </w:r>
        <w:r w:rsidR="00025C7D" w:rsidRPr="002120B5">
          <w:rPr>
            <w:rStyle w:val="Hyperlink"/>
          </w:rPr>
          <w:t>Ring-Topologie</w:t>
        </w:r>
        <w:r w:rsidR="00025C7D">
          <w:rPr>
            <w:webHidden/>
          </w:rPr>
          <w:tab/>
        </w:r>
        <w:r w:rsidR="00025C7D">
          <w:rPr>
            <w:webHidden/>
          </w:rPr>
          <w:fldChar w:fldCharType="begin"/>
        </w:r>
        <w:r w:rsidR="00025C7D">
          <w:rPr>
            <w:webHidden/>
          </w:rPr>
          <w:instrText xml:space="preserve"> PAGEREF _Toc518473015 \h </w:instrText>
        </w:r>
        <w:r w:rsidR="00025C7D">
          <w:rPr>
            <w:webHidden/>
          </w:rPr>
        </w:r>
        <w:r w:rsidR="00025C7D">
          <w:rPr>
            <w:webHidden/>
          </w:rPr>
          <w:fldChar w:fldCharType="separate"/>
        </w:r>
        <w:r w:rsidR="00025C7D">
          <w:rPr>
            <w:webHidden/>
          </w:rPr>
          <w:t>9</w:t>
        </w:r>
        <w:r w:rsidR="00025C7D">
          <w:rPr>
            <w:webHidden/>
          </w:rPr>
          <w:fldChar w:fldCharType="end"/>
        </w:r>
      </w:hyperlink>
    </w:p>
    <w:p w14:paraId="59FB4333" w14:textId="32DDFCCF" w:rsidR="00025C7D" w:rsidRDefault="00FB259C">
      <w:pPr>
        <w:pStyle w:val="Verzeichnis3"/>
        <w:rPr>
          <w:rFonts w:asciiTheme="minorHAnsi" w:eastAsiaTheme="minorEastAsia" w:hAnsiTheme="minorHAnsi" w:cstheme="minorBidi"/>
          <w:sz w:val="22"/>
          <w:szCs w:val="22"/>
        </w:rPr>
      </w:pPr>
      <w:hyperlink w:anchor="_Toc518473016" w:history="1">
        <w:r w:rsidR="00025C7D" w:rsidRPr="002120B5">
          <w:rPr>
            <w:rStyle w:val="Hyperlink"/>
          </w:rPr>
          <w:t>2.2.3</w:t>
        </w:r>
        <w:r w:rsidR="00025C7D">
          <w:rPr>
            <w:rFonts w:asciiTheme="minorHAnsi" w:eastAsiaTheme="minorEastAsia" w:hAnsiTheme="minorHAnsi" w:cstheme="minorBidi"/>
            <w:sz w:val="22"/>
            <w:szCs w:val="22"/>
          </w:rPr>
          <w:tab/>
        </w:r>
        <w:r w:rsidR="00025C7D" w:rsidRPr="002120B5">
          <w:rPr>
            <w:rStyle w:val="Hyperlink"/>
          </w:rPr>
          <w:t>Stern-Topologie</w:t>
        </w:r>
        <w:r w:rsidR="00025C7D">
          <w:rPr>
            <w:webHidden/>
          </w:rPr>
          <w:tab/>
        </w:r>
        <w:r w:rsidR="00025C7D">
          <w:rPr>
            <w:webHidden/>
          </w:rPr>
          <w:fldChar w:fldCharType="begin"/>
        </w:r>
        <w:r w:rsidR="00025C7D">
          <w:rPr>
            <w:webHidden/>
          </w:rPr>
          <w:instrText xml:space="preserve"> PAGEREF _Toc518473016 \h </w:instrText>
        </w:r>
        <w:r w:rsidR="00025C7D">
          <w:rPr>
            <w:webHidden/>
          </w:rPr>
        </w:r>
        <w:r w:rsidR="00025C7D">
          <w:rPr>
            <w:webHidden/>
          </w:rPr>
          <w:fldChar w:fldCharType="separate"/>
        </w:r>
        <w:r w:rsidR="00025C7D">
          <w:rPr>
            <w:webHidden/>
          </w:rPr>
          <w:t>10</w:t>
        </w:r>
        <w:r w:rsidR="00025C7D">
          <w:rPr>
            <w:webHidden/>
          </w:rPr>
          <w:fldChar w:fldCharType="end"/>
        </w:r>
      </w:hyperlink>
    </w:p>
    <w:p w14:paraId="174DEF85" w14:textId="064AE73E" w:rsidR="00025C7D" w:rsidRDefault="00FB259C">
      <w:pPr>
        <w:pStyle w:val="Verzeichnis3"/>
        <w:rPr>
          <w:rFonts w:asciiTheme="minorHAnsi" w:eastAsiaTheme="minorEastAsia" w:hAnsiTheme="minorHAnsi" w:cstheme="minorBidi"/>
          <w:sz w:val="22"/>
          <w:szCs w:val="22"/>
        </w:rPr>
      </w:pPr>
      <w:hyperlink w:anchor="_Toc518473017" w:history="1">
        <w:r w:rsidR="00025C7D" w:rsidRPr="002120B5">
          <w:rPr>
            <w:rStyle w:val="Hyperlink"/>
          </w:rPr>
          <w:t>2.2.4</w:t>
        </w:r>
        <w:r w:rsidR="00025C7D">
          <w:rPr>
            <w:rFonts w:asciiTheme="minorHAnsi" w:eastAsiaTheme="minorEastAsia" w:hAnsiTheme="minorHAnsi" w:cstheme="minorBidi"/>
            <w:sz w:val="22"/>
            <w:szCs w:val="22"/>
          </w:rPr>
          <w:tab/>
        </w:r>
        <w:r w:rsidR="00025C7D" w:rsidRPr="002120B5">
          <w:rPr>
            <w:rStyle w:val="Hyperlink"/>
          </w:rPr>
          <w:t>Baum-Topologie</w:t>
        </w:r>
        <w:r w:rsidR="00025C7D">
          <w:rPr>
            <w:webHidden/>
          </w:rPr>
          <w:tab/>
        </w:r>
        <w:r w:rsidR="00025C7D">
          <w:rPr>
            <w:webHidden/>
          </w:rPr>
          <w:fldChar w:fldCharType="begin"/>
        </w:r>
        <w:r w:rsidR="00025C7D">
          <w:rPr>
            <w:webHidden/>
          </w:rPr>
          <w:instrText xml:space="preserve"> PAGEREF _Toc518473017 \h </w:instrText>
        </w:r>
        <w:r w:rsidR="00025C7D">
          <w:rPr>
            <w:webHidden/>
          </w:rPr>
        </w:r>
        <w:r w:rsidR="00025C7D">
          <w:rPr>
            <w:webHidden/>
          </w:rPr>
          <w:fldChar w:fldCharType="separate"/>
        </w:r>
        <w:r w:rsidR="00025C7D">
          <w:rPr>
            <w:webHidden/>
          </w:rPr>
          <w:t>11</w:t>
        </w:r>
        <w:r w:rsidR="00025C7D">
          <w:rPr>
            <w:webHidden/>
          </w:rPr>
          <w:fldChar w:fldCharType="end"/>
        </w:r>
      </w:hyperlink>
    </w:p>
    <w:p w14:paraId="23EA7BB0" w14:textId="36A84090" w:rsidR="00025C7D" w:rsidRDefault="00FB259C">
      <w:pPr>
        <w:pStyle w:val="Verzeichnis3"/>
        <w:rPr>
          <w:rFonts w:asciiTheme="minorHAnsi" w:eastAsiaTheme="minorEastAsia" w:hAnsiTheme="minorHAnsi" w:cstheme="minorBidi"/>
          <w:sz w:val="22"/>
          <w:szCs w:val="22"/>
        </w:rPr>
      </w:pPr>
      <w:hyperlink w:anchor="_Toc518473018" w:history="1">
        <w:r w:rsidR="00025C7D" w:rsidRPr="002120B5">
          <w:rPr>
            <w:rStyle w:val="Hyperlink"/>
          </w:rPr>
          <w:t>2.2.5</w:t>
        </w:r>
        <w:r w:rsidR="00025C7D">
          <w:rPr>
            <w:rFonts w:asciiTheme="minorHAnsi" w:eastAsiaTheme="minorEastAsia" w:hAnsiTheme="minorHAnsi" w:cstheme="minorBidi"/>
            <w:sz w:val="22"/>
            <w:szCs w:val="22"/>
          </w:rPr>
          <w:tab/>
        </w:r>
        <w:r w:rsidR="00025C7D" w:rsidRPr="002120B5">
          <w:rPr>
            <w:rStyle w:val="Hyperlink"/>
          </w:rPr>
          <w:t>Vermaschtes Netz</w:t>
        </w:r>
        <w:r w:rsidR="00025C7D">
          <w:rPr>
            <w:webHidden/>
          </w:rPr>
          <w:tab/>
        </w:r>
        <w:r w:rsidR="00025C7D">
          <w:rPr>
            <w:webHidden/>
          </w:rPr>
          <w:fldChar w:fldCharType="begin"/>
        </w:r>
        <w:r w:rsidR="00025C7D">
          <w:rPr>
            <w:webHidden/>
          </w:rPr>
          <w:instrText xml:space="preserve"> PAGEREF _Toc518473018 \h </w:instrText>
        </w:r>
        <w:r w:rsidR="00025C7D">
          <w:rPr>
            <w:webHidden/>
          </w:rPr>
        </w:r>
        <w:r w:rsidR="00025C7D">
          <w:rPr>
            <w:webHidden/>
          </w:rPr>
          <w:fldChar w:fldCharType="separate"/>
        </w:r>
        <w:r w:rsidR="00025C7D">
          <w:rPr>
            <w:webHidden/>
          </w:rPr>
          <w:t>12</w:t>
        </w:r>
        <w:r w:rsidR="00025C7D">
          <w:rPr>
            <w:webHidden/>
          </w:rPr>
          <w:fldChar w:fldCharType="end"/>
        </w:r>
      </w:hyperlink>
    </w:p>
    <w:p w14:paraId="7597D584" w14:textId="2317F82F" w:rsidR="00025C7D" w:rsidRDefault="00FB259C">
      <w:pPr>
        <w:pStyle w:val="Verzeichnis2"/>
        <w:rPr>
          <w:rFonts w:asciiTheme="minorHAnsi" w:eastAsiaTheme="minorEastAsia" w:hAnsiTheme="minorHAnsi" w:cstheme="minorBidi"/>
          <w:bCs w:val="0"/>
          <w:noProof/>
          <w:sz w:val="22"/>
          <w:szCs w:val="22"/>
        </w:rPr>
      </w:pPr>
      <w:hyperlink w:anchor="_Toc518473019" w:history="1">
        <w:r w:rsidR="00025C7D" w:rsidRPr="002120B5">
          <w:rPr>
            <w:rStyle w:val="Hyperlink"/>
            <w:noProof/>
          </w:rPr>
          <w:t>2.3</w:t>
        </w:r>
        <w:r w:rsidR="00025C7D">
          <w:rPr>
            <w:rFonts w:asciiTheme="minorHAnsi" w:eastAsiaTheme="minorEastAsia" w:hAnsiTheme="minorHAnsi" w:cstheme="minorBidi"/>
            <w:bCs w:val="0"/>
            <w:noProof/>
            <w:sz w:val="22"/>
            <w:szCs w:val="22"/>
          </w:rPr>
          <w:tab/>
        </w:r>
        <w:r w:rsidR="00025C7D" w:rsidRPr="002120B5">
          <w:rPr>
            <w:rStyle w:val="Hyperlink"/>
            <w:noProof/>
          </w:rPr>
          <w:t>Netzwerke-Protokolle</w:t>
        </w:r>
        <w:r w:rsidR="00025C7D">
          <w:rPr>
            <w:noProof/>
            <w:webHidden/>
          </w:rPr>
          <w:tab/>
        </w:r>
        <w:r w:rsidR="00025C7D">
          <w:rPr>
            <w:noProof/>
            <w:webHidden/>
          </w:rPr>
          <w:fldChar w:fldCharType="begin"/>
        </w:r>
        <w:r w:rsidR="00025C7D">
          <w:rPr>
            <w:noProof/>
            <w:webHidden/>
          </w:rPr>
          <w:instrText xml:space="preserve"> PAGEREF _Toc518473019 \h </w:instrText>
        </w:r>
        <w:r w:rsidR="00025C7D">
          <w:rPr>
            <w:noProof/>
            <w:webHidden/>
          </w:rPr>
        </w:r>
        <w:r w:rsidR="00025C7D">
          <w:rPr>
            <w:noProof/>
            <w:webHidden/>
          </w:rPr>
          <w:fldChar w:fldCharType="separate"/>
        </w:r>
        <w:r w:rsidR="00025C7D">
          <w:rPr>
            <w:noProof/>
            <w:webHidden/>
          </w:rPr>
          <w:t>12</w:t>
        </w:r>
        <w:r w:rsidR="00025C7D">
          <w:rPr>
            <w:noProof/>
            <w:webHidden/>
          </w:rPr>
          <w:fldChar w:fldCharType="end"/>
        </w:r>
      </w:hyperlink>
    </w:p>
    <w:p w14:paraId="5CE72D33" w14:textId="4297EB81" w:rsidR="00025C7D" w:rsidRDefault="00FB259C">
      <w:pPr>
        <w:pStyle w:val="Verzeichnis3"/>
        <w:rPr>
          <w:rFonts w:asciiTheme="minorHAnsi" w:eastAsiaTheme="minorEastAsia" w:hAnsiTheme="minorHAnsi" w:cstheme="minorBidi"/>
          <w:sz w:val="22"/>
          <w:szCs w:val="22"/>
        </w:rPr>
      </w:pPr>
      <w:hyperlink w:anchor="_Toc518473020" w:history="1">
        <w:r w:rsidR="00025C7D" w:rsidRPr="002120B5">
          <w:rPr>
            <w:rStyle w:val="Hyperlink"/>
          </w:rPr>
          <w:t>2.3.1</w:t>
        </w:r>
        <w:r w:rsidR="00025C7D">
          <w:rPr>
            <w:rFonts w:asciiTheme="minorHAnsi" w:eastAsiaTheme="minorEastAsia" w:hAnsiTheme="minorHAnsi" w:cstheme="minorBidi"/>
            <w:sz w:val="22"/>
            <w:szCs w:val="22"/>
          </w:rPr>
          <w:tab/>
        </w:r>
        <w:r w:rsidR="00025C7D" w:rsidRPr="002120B5">
          <w:rPr>
            <w:rStyle w:val="Hyperlink"/>
          </w:rPr>
          <w:t>PROFIBUS</w:t>
        </w:r>
        <w:r w:rsidR="00025C7D">
          <w:rPr>
            <w:webHidden/>
          </w:rPr>
          <w:tab/>
        </w:r>
        <w:r w:rsidR="00025C7D">
          <w:rPr>
            <w:webHidden/>
          </w:rPr>
          <w:fldChar w:fldCharType="begin"/>
        </w:r>
        <w:r w:rsidR="00025C7D">
          <w:rPr>
            <w:webHidden/>
          </w:rPr>
          <w:instrText xml:space="preserve"> PAGEREF _Toc518473020 \h </w:instrText>
        </w:r>
        <w:r w:rsidR="00025C7D">
          <w:rPr>
            <w:webHidden/>
          </w:rPr>
        </w:r>
        <w:r w:rsidR="00025C7D">
          <w:rPr>
            <w:webHidden/>
          </w:rPr>
          <w:fldChar w:fldCharType="separate"/>
        </w:r>
        <w:r w:rsidR="00025C7D">
          <w:rPr>
            <w:webHidden/>
          </w:rPr>
          <w:t>12</w:t>
        </w:r>
        <w:r w:rsidR="00025C7D">
          <w:rPr>
            <w:webHidden/>
          </w:rPr>
          <w:fldChar w:fldCharType="end"/>
        </w:r>
      </w:hyperlink>
    </w:p>
    <w:p w14:paraId="2BBDEE4C" w14:textId="04A5FB4C" w:rsidR="00025C7D" w:rsidRDefault="00FB259C">
      <w:pPr>
        <w:pStyle w:val="Verzeichnis3"/>
        <w:rPr>
          <w:rFonts w:asciiTheme="minorHAnsi" w:eastAsiaTheme="minorEastAsia" w:hAnsiTheme="minorHAnsi" w:cstheme="minorBidi"/>
          <w:sz w:val="22"/>
          <w:szCs w:val="22"/>
        </w:rPr>
      </w:pPr>
      <w:hyperlink w:anchor="_Toc518473021" w:history="1">
        <w:r w:rsidR="00025C7D" w:rsidRPr="002120B5">
          <w:rPr>
            <w:rStyle w:val="Hyperlink"/>
          </w:rPr>
          <w:t>2.3.2</w:t>
        </w:r>
        <w:r w:rsidR="00025C7D">
          <w:rPr>
            <w:rFonts w:asciiTheme="minorHAnsi" w:eastAsiaTheme="minorEastAsia" w:hAnsiTheme="minorHAnsi" w:cstheme="minorBidi"/>
            <w:sz w:val="22"/>
            <w:szCs w:val="22"/>
          </w:rPr>
          <w:tab/>
        </w:r>
        <w:r w:rsidR="00025C7D" w:rsidRPr="002120B5">
          <w:rPr>
            <w:rStyle w:val="Hyperlink"/>
          </w:rPr>
          <w:t>PROFINET</w:t>
        </w:r>
        <w:r w:rsidR="00025C7D">
          <w:rPr>
            <w:webHidden/>
          </w:rPr>
          <w:tab/>
        </w:r>
        <w:r w:rsidR="00025C7D">
          <w:rPr>
            <w:webHidden/>
          </w:rPr>
          <w:fldChar w:fldCharType="begin"/>
        </w:r>
        <w:r w:rsidR="00025C7D">
          <w:rPr>
            <w:webHidden/>
          </w:rPr>
          <w:instrText xml:space="preserve"> PAGEREF _Toc518473021 \h </w:instrText>
        </w:r>
        <w:r w:rsidR="00025C7D">
          <w:rPr>
            <w:webHidden/>
          </w:rPr>
        </w:r>
        <w:r w:rsidR="00025C7D">
          <w:rPr>
            <w:webHidden/>
          </w:rPr>
          <w:fldChar w:fldCharType="separate"/>
        </w:r>
        <w:r w:rsidR="00025C7D">
          <w:rPr>
            <w:webHidden/>
          </w:rPr>
          <w:t>14</w:t>
        </w:r>
        <w:r w:rsidR="00025C7D">
          <w:rPr>
            <w:webHidden/>
          </w:rPr>
          <w:fldChar w:fldCharType="end"/>
        </w:r>
      </w:hyperlink>
    </w:p>
    <w:p w14:paraId="306B9B3F" w14:textId="48CF2991" w:rsidR="00025C7D" w:rsidRDefault="00FB259C">
      <w:pPr>
        <w:pStyle w:val="Verzeichnis1"/>
        <w:rPr>
          <w:rFonts w:asciiTheme="minorHAnsi" w:eastAsiaTheme="minorEastAsia" w:hAnsiTheme="minorHAnsi" w:cstheme="minorBidi"/>
          <w:b w:val="0"/>
          <w:bCs w:val="0"/>
          <w:noProof/>
          <w:sz w:val="22"/>
          <w:szCs w:val="22"/>
        </w:rPr>
      </w:pPr>
      <w:hyperlink w:anchor="_Toc518473022" w:history="1">
        <w:r w:rsidR="00025C7D" w:rsidRPr="002120B5">
          <w:rPr>
            <w:rStyle w:val="Hyperlink"/>
            <w:noProof/>
          </w:rPr>
          <w:t>3</w:t>
        </w:r>
        <w:r w:rsidR="00025C7D">
          <w:rPr>
            <w:rFonts w:asciiTheme="minorHAnsi" w:eastAsiaTheme="minorEastAsia" w:hAnsiTheme="minorHAnsi" w:cstheme="minorBidi"/>
            <w:b w:val="0"/>
            <w:bCs w:val="0"/>
            <w:noProof/>
            <w:sz w:val="22"/>
            <w:szCs w:val="22"/>
          </w:rPr>
          <w:tab/>
        </w:r>
        <w:r w:rsidR="00025C7D" w:rsidRPr="002120B5">
          <w:rPr>
            <w:rStyle w:val="Hyperlink"/>
            <w:noProof/>
          </w:rPr>
          <w:t>Ausgangssituation</w:t>
        </w:r>
        <w:r w:rsidR="00025C7D">
          <w:rPr>
            <w:noProof/>
            <w:webHidden/>
          </w:rPr>
          <w:tab/>
        </w:r>
        <w:r w:rsidR="00025C7D">
          <w:rPr>
            <w:noProof/>
            <w:webHidden/>
          </w:rPr>
          <w:fldChar w:fldCharType="begin"/>
        </w:r>
        <w:r w:rsidR="00025C7D">
          <w:rPr>
            <w:noProof/>
            <w:webHidden/>
          </w:rPr>
          <w:instrText xml:space="preserve"> PAGEREF _Toc518473022 \h </w:instrText>
        </w:r>
        <w:r w:rsidR="00025C7D">
          <w:rPr>
            <w:noProof/>
            <w:webHidden/>
          </w:rPr>
        </w:r>
        <w:r w:rsidR="00025C7D">
          <w:rPr>
            <w:noProof/>
            <w:webHidden/>
          </w:rPr>
          <w:fldChar w:fldCharType="separate"/>
        </w:r>
        <w:r w:rsidR="00025C7D">
          <w:rPr>
            <w:noProof/>
            <w:webHidden/>
          </w:rPr>
          <w:t>16</w:t>
        </w:r>
        <w:r w:rsidR="00025C7D">
          <w:rPr>
            <w:noProof/>
            <w:webHidden/>
          </w:rPr>
          <w:fldChar w:fldCharType="end"/>
        </w:r>
      </w:hyperlink>
    </w:p>
    <w:p w14:paraId="2B2F9E39" w14:textId="12DBB2EB" w:rsidR="00025C7D" w:rsidRDefault="00FB259C">
      <w:pPr>
        <w:pStyle w:val="Verzeichnis2"/>
        <w:rPr>
          <w:rFonts w:asciiTheme="minorHAnsi" w:eastAsiaTheme="minorEastAsia" w:hAnsiTheme="minorHAnsi" w:cstheme="minorBidi"/>
          <w:bCs w:val="0"/>
          <w:noProof/>
          <w:sz w:val="22"/>
          <w:szCs w:val="22"/>
        </w:rPr>
      </w:pPr>
      <w:hyperlink w:anchor="_Toc518473023" w:history="1">
        <w:r w:rsidR="00025C7D" w:rsidRPr="002120B5">
          <w:rPr>
            <w:rStyle w:val="Hyperlink"/>
            <w:noProof/>
          </w:rPr>
          <w:t>3.1</w:t>
        </w:r>
        <w:r w:rsidR="00025C7D">
          <w:rPr>
            <w:rFonts w:asciiTheme="minorHAnsi" w:eastAsiaTheme="minorEastAsia" w:hAnsiTheme="minorHAnsi" w:cstheme="minorBidi"/>
            <w:bCs w:val="0"/>
            <w:noProof/>
            <w:sz w:val="22"/>
            <w:szCs w:val="22"/>
          </w:rPr>
          <w:tab/>
        </w:r>
        <w:r w:rsidR="00025C7D" w:rsidRPr="002120B5">
          <w:rPr>
            <w:rStyle w:val="Hyperlink"/>
            <w:noProof/>
          </w:rPr>
          <w:t>FDT</w:t>
        </w:r>
        <w:r w:rsidR="00025C7D">
          <w:rPr>
            <w:noProof/>
            <w:webHidden/>
          </w:rPr>
          <w:tab/>
        </w:r>
        <w:r w:rsidR="00025C7D">
          <w:rPr>
            <w:noProof/>
            <w:webHidden/>
          </w:rPr>
          <w:fldChar w:fldCharType="begin"/>
        </w:r>
        <w:r w:rsidR="00025C7D">
          <w:rPr>
            <w:noProof/>
            <w:webHidden/>
          </w:rPr>
          <w:instrText xml:space="preserve"> PAGEREF _Toc518473023 \h </w:instrText>
        </w:r>
        <w:r w:rsidR="00025C7D">
          <w:rPr>
            <w:noProof/>
            <w:webHidden/>
          </w:rPr>
        </w:r>
        <w:r w:rsidR="00025C7D">
          <w:rPr>
            <w:noProof/>
            <w:webHidden/>
          </w:rPr>
          <w:fldChar w:fldCharType="separate"/>
        </w:r>
        <w:r w:rsidR="00025C7D">
          <w:rPr>
            <w:noProof/>
            <w:webHidden/>
          </w:rPr>
          <w:t>16</w:t>
        </w:r>
        <w:r w:rsidR="00025C7D">
          <w:rPr>
            <w:noProof/>
            <w:webHidden/>
          </w:rPr>
          <w:fldChar w:fldCharType="end"/>
        </w:r>
      </w:hyperlink>
    </w:p>
    <w:p w14:paraId="5CD5BE7B" w14:textId="02FE8511" w:rsidR="00025C7D" w:rsidRDefault="00FB259C">
      <w:pPr>
        <w:pStyle w:val="Verzeichnis2"/>
        <w:rPr>
          <w:rFonts w:asciiTheme="minorHAnsi" w:eastAsiaTheme="minorEastAsia" w:hAnsiTheme="minorHAnsi" w:cstheme="minorBidi"/>
          <w:bCs w:val="0"/>
          <w:noProof/>
          <w:sz w:val="22"/>
          <w:szCs w:val="22"/>
        </w:rPr>
      </w:pPr>
      <w:hyperlink w:anchor="_Toc518473024" w:history="1">
        <w:r w:rsidR="00025C7D" w:rsidRPr="002120B5">
          <w:rPr>
            <w:rStyle w:val="Hyperlink"/>
            <w:noProof/>
          </w:rPr>
          <w:t>3.2</w:t>
        </w:r>
        <w:r w:rsidR="00025C7D">
          <w:rPr>
            <w:rFonts w:asciiTheme="minorHAnsi" w:eastAsiaTheme="minorEastAsia" w:hAnsiTheme="minorHAnsi" w:cstheme="minorBidi"/>
            <w:bCs w:val="0"/>
            <w:noProof/>
            <w:sz w:val="22"/>
            <w:szCs w:val="22"/>
          </w:rPr>
          <w:tab/>
        </w:r>
        <w:r w:rsidR="00025C7D" w:rsidRPr="002120B5">
          <w:rPr>
            <w:rStyle w:val="Hyperlink"/>
            <w:noProof/>
          </w:rPr>
          <w:t>Was ist Communication Studio?</w:t>
        </w:r>
        <w:r w:rsidR="00025C7D">
          <w:rPr>
            <w:noProof/>
            <w:webHidden/>
          </w:rPr>
          <w:tab/>
        </w:r>
        <w:r w:rsidR="00025C7D">
          <w:rPr>
            <w:noProof/>
            <w:webHidden/>
          </w:rPr>
          <w:fldChar w:fldCharType="begin"/>
        </w:r>
        <w:r w:rsidR="00025C7D">
          <w:rPr>
            <w:noProof/>
            <w:webHidden/>
          </w:rPr>
          <w:instrText xml:space="preserve"> PAGEREF _Toc518473024 \h </w:instrText>
        </w:r>
        <w:r w:rsidR="00025C7D">
          <w:rPr>
            <w:noProof/>
            <w:webHidden/>
          </w:rPr>
        </w:r>
        <w:r w:rsidR="00025C7D">
          <w:rPr>
            <w:noProof/>
            <w:webHidden/>
          </w:rPr>
          <w:fldChar w:fldCharType="separate"/>
        </w:r>
        <w:r w:rsidR="00025C7D">
          <w:rPr>
            <w:noProof/>
            <w:webHidden/>
          </w:rPr>
          <w:t>17</w:t>
        </w:r>
        <w:r w:rsidR="00025C7D">
          <w:rPr>
            <w:noProof/>
            <w:webHidden/>
          </w:rPr>
          <w:fldChar w:fldCharType="end"/>
        </w:r>
      </w:hyperlink>
    </w:p>
    <w:p w14:paraId="0EF9635B" w14:textId="06EFD1CB" w:rsidR="00025C7D" w:rsidRDefault="00FB259C">
      <w:pPr>
        <w:pStyle w:val="Verzeichnis2"/>
        <w:rPr>
          <w:rFonts w:asciiTheme="minorHAnsi" w:eastAsiaTheme="minorEastAsia" w:hAnsiTheme="minorHAnsi" w:cstheme="minorBidi"/>
          <w:bCs w:val="0"/>
          <w:noProof/>
          <w:sz w:val="22"/>
          <w:szCs w:val="22"/>
        </w:rPr>
      </w:pPr>
      <w:hyperlink w:anchor="_Toc518473025" w:history="1">
        <w:r w:rsidR="00025C7D" w:rsidRPr="002120B5">
          <w:rPr>
            <w:rStyle w:val="Hyperlink"/>
            <w:noProof/>
          </w:rPr>
          <w:t>3.3</w:t>
        </w:r>
        <w:r w:rsidR="00025C7D">
          <w:rPr>
            <w:rFonts w:asciiTheme="minorHAnsi" w:eastAsiaTheme="minorEastAsia" w:hAnsiTheme="minorHAnsi" w:cstheme="minorBidi"/>
            <w:bCs w:val="0"/>
            <w:noProof/>
            <w:sz w:val="22"/>
            <w:szCs w:val="22"/>
          </w:rPr>
          <w:tab/>
        </w:r>
        <w:r w:rsidR="00025C7D" w:rsidRPr="002120B5">
          <w:rPr>
            <w:rStyle w:val="Hyperlink"/>
            <w:noProof/>
          </w:rPr>
          <w:t>Befragungsmethoden</w:t>
        </w:r>
        <w:r w:rsidR="00025C7D">
          <w:rPr>
            <w:noProof/>
            <w:webHidden/>
          </w:rPr>
          <w:tab/>
        </w:r>
        <w:r w:rsidR="00025C7D">
          <w:rPr>
            <w:noProof/>
            <w:webHidden/>
          </w:rPr>
          <w:fldChar w:fldCharType="begin"/>
        </w:r>
        <w:r w:rsidR="00025C7D">
          <w:rPr>
            <w:noProof/>
            <w:webHidden/>
          </w:rPr>
          <w:instrText xml:space="preserve"> PAGEREF _Toc518473025 \h </w:instrText>
        </w:r>
        <w:r w:rsidR="00025C7D">
          <w:rPr>
            <w:noProof/>
            <w:webHidden/>
          </w:rPr>
        </w:r>
        <w:r w:rsidR="00025C7D">
          <w:rPr>
            <w:noProof/>
            <w:webHidden/>
          </w:rPr>
          <w:fldChar w:fldCharType="separate"/>
        </w:r>
        <w:r w:rsidR="00025C7D">
          <w:rPr>
            <w:noProof/>
            <w:webHidden/>
          </w:rPr>
          <w:t>18</w:t>
        </w:r>
        <w:r w:rsidR="00025C7D">
          <w:rPr>
            <w:noProof/>
            <w:webHidden/>
          </w:rPr>
          <w:fldChar w:fldCharType="end"/>
        </w:r>
      </w:hyperlink>
    </w:p>
    <w:p w14:paraId="10655867" w14:textId="7011C5D2" w:rsidR="00025C7D" w:rsidRDefault="00FB259C">
      <w:pPr>
        <w:pStyle w:val="Verzeichnis2"/>
        <w:rPr>
          <w:rFonts w:asciiTheme="minorHAnsi" w:eastAsiaTheme="minorEastAsia" w:hAnsiTheme="minorHAnsi" w:cstheme="minorBidi"/>
          <w:bCs w:val="0"/>
          <w:noProof/>
          <w:sz w:val="22"/>
          <w:szCs w:val="22"/>
        </w:rPr>
      </w:pPr>
      <w:hyperlink w:anchor="_Toc518473026" w:history="1">
        <w:r w:rsidR="00025C7D" w:rsidRPr="002120B5">
          <w:rPr>
            <w:rStyle w:val="Hyperlink"/>
            <w:noProof/>
          </w:rPr>
          <w:t>3.4</w:t>
        </w:r>
        <w:r w:rsidR="00025C7D">
          <w:rPr>
            <w:rFonts w:asciiTheme="minorHAnsi" w:eastAsiaTheme="minorEastAsia" w:hAnsiTheme="minorHAnsi" w:cstheme="minorBidi"/>
            <w:bCs w:val="0"/>
            <w:noProof/>
            <w:sz w:val="22"/>
            <w:szCs w:val="22"/>
          </w:rPr>
          <w:tab/>
        </w:r>
        <w:r w:rsidR="00025C7D" w:rsidRPr="002120B5">
          <w:rPr>
            <w:rStyle w:val="Hyperlink"/>
            <w:noProof/>
          </w:rPr>
          <w:t>Auswertung</w:t>
        </w:r>
        <w:r w:rsidR="00025C7D">
          <w:rPr>
            <w:noProof/>
            <w:webHidden/>
          </w:rPr>
          <w:tab/>
        </w:r>
        <w:r w:rsidR="00025C7D">
          <w:rPr>
            <w:noProof/>
            <w:webHidden/>
          </w:rPr>
          <w:fldChar w:fldCharType="begin"/>
        </w:r>
        <w:r w:rsidR="00025C7D">
          <w:rPr>
            <w:noProof/>
            <w:webHidden/>
          </w:rPr>
          <w:instrText xml:space="preserve"> PAGEREF _Toc518473026 \h </w:instrText>
        </w:r>
        <w:r w:rsidR="00025C7D">
          <w:rPr>
            <w:noProof/>
            <w:webHidden/>
          </w:rPr>
        </w:r>
        <w:r w:rsidR="00025C7D">
          <w:rPr>
            <w:noProof/>
            <w:webHidden/>
          </w:rPr>
          <w:fldChar w:fldCharType="separate"/>
        </w:r>
        <w:r w:rsidR="00025C7D">
          <w:rPr>
            <w:noProof/>
            <w:webHidden/>
          </w:rPr>
          <w:t>18</w:t>
        </w:r>
        <w:r w:rsidR="00025C7D">
          <w:rPr>
            <w:noProof/>
            <w:webHidden/>
          </w:rPr>
          <w:fldChar w:fldCharType="end"/>
        </w:r>
      </w:hyperlink>
    </w:p>
    <w:p w14:paraId="1AFD1FB1" w14:textId="7800460F" w:rsidR="00025C7D" w:rsidRDefault="00FB259C">
      <w:pPr>
        <w:pStyle w:val="Verzeichnis1"/>
        <w:rPr>
          <w:rFonts w:asciiTheme="minorHAnsi" w:eastAsiaTheme="minorEastAsia" w:hAnsiTheme="minorHAnsi" w:cstheme="minorBidi"/>
          <w:b w:val="0"/>
          <w:bCs w:val="0"/>
          <w:noProof/>
          <w:sz w:val="22"/>
          <w:szCs w:val="22"/>
        </w:rPr>
      </w:pPr>
      <w:hyperlink w:anchor="_Toc518473027" w:history="1">
        <w:r w:rsidR="00025C7D" w:rsidRPr="002120B5">
          <w:rPr>
            <w:rStyle w:val="Hyperlink"/>
            <w:noProof/>
          </w:rPr>
          <w:t>4</w:t>
        </w:r>
        <w:r w:rsidR="00025C7D">
          <w:rPr>
            <w:rFonts w:asciiTheme="minorHAnsi" w:eastAsiaTheme="minorEastAsia" w:hAnsiTheme="minorHAnsi" w:cstheme="minorBidi"/>
            <w:b w:val="0"/>
            <w:bCs w:val="0"/>
            <w:noProof/>
            <w:sz w:val="22"/>
            <w:szCs w:val="22"/>
          </w:rPr>
          <w:tab/>
        </w:r>
        <w:r w:rsidR="00025C7D" w:rsidRPr="002120B5">
          <w:rPr>
            <w:rStyle w:val="Hyperlink"/>
            <w:noProof/>
          </w:rPr>
          <w:t>Anforderungsanalyse</w:t>
        </w:r>
        <w:r w:rsidR="00025C7D">
          <w:rPr>
            <w:noProof/>
            <w:webHidden/>
          </w:rPr>
          <w:tab/>
        </w:r>
        <w:r w:rsidR="00025C7D">
          <w:rPr>
            <w:noProof/>
            <w:webHidden/>
          </w:rPr>
          <w:fldChar w:fldCharType="begin"/>
        </w:r>
        <w:r w:rsidR="00025C7D">
          <w:rPr>
            <w:noProof/>
            <w:webHidden/>
          </w:rPr>
          <w:instrText xml:space="preserve"> PAGEREF _Toc518473027 \h </w:instrText>
        </w:r>
        <w:r w:rsidR="00025C7D">
          <w:rPr>
            <w:noProof/>
            <w:webHidden/>
          </w:rPr>
        </w:r>
        <w:r w:rsidR="00025C7D">
          <w:rPr>
            <w:noProof/>
            <w:webHidden/>
          </w:rPr>
          <w:fldChar w:fldCharType="separate"/>
        </w:r>
        <w:r w:rsidR="00025C7D">
          <w:rPr>
            <w:noProof/>
            <w:webHidden/>
          </w:rPr>
          <w:t>20</w:t>
        </w:r>
        <w:r w:rsidR="00025C7D">
          <w:rPr>
            <w:noProof/>
            <w:webHidden/>
          </w:rPr>
          <w:fldChar w:fldCharType="end"/>
        </w:r>
      </w:hyperlink>
    </w:p>
    <w:p w14:paraId="7BB58C95" w14:textId="4B644DF9" w:rsidR="00025C7D" w:rsidRDefault="00FB259C">
      <w:pPr>
        <w:pStyle w:val="Verzeichnis2"/>
        <w:rPr>
          <w:rFonts w:asciiTheme="minorHAnsi" w:eastAsiaTheme="minorEastAsia" w:hAnsiTheme="minorHAnsi" w:cstheme="minorBidi"/>
          <w:bCs w:val="0"/>
          <w:noProof/>
          <w:sz w:val="22"/>
          <w:szCs w:val="22"/>
        </w:rPr>
      </w:pPr>
      <w:hyperlink w:anchor="_Toc518473028" w:history="1">
        <w:r w:rsidR="00025C7D" w:rsidRPr="002120B5">
          <w:rPr>
            <w:rStyle w:val="Hyperlink"/>
            <w:noProof/>
          </w:rPr>
          <w:t>4.1</w:t>
        </w:r>
        <w:r w:rsidR="00025C7D">
          <w:rPr>
            <w:rFonts w:asciiTheme="minorHAnsi" w:eastAsiaTheme="minorEastAsia" w:hAnsiTheme="minorHAnsi" w:cstheme="minorBidi"/>
            <w:bCs w:val="0"/>
            <w:noProof/>
            <w:sz w:val="22"/>
            <w:szCs w:val="22"/>
          </w:rPr>
          <w:tab/>
        </w:r>
        <w:r w:rsidR="00025C7D" w:rsidRPr="002120B5">
          <w:rPr>
            <w:rStyle w:val="Hyperlink"/>
            <w:noProof/>
          </w:rPr>
          <w:t>Funktionale Anforderungen</w:t>
        </w:r>
        <w:r w:rsidR="00025C7D">
          <w:rPr>
            <w:noProof/>
            <w:webHidden/>
          </w:rPr>
          <w:tab/>
        </w:r>
        <w:r w:rsidR="00025C7D">
          <w:rPr>
            <w:noProof/>
            <w:webHidden/>
          </w:rPr>
          <w:fldChar w:fldCharType="begin"/>
        </w:r>
        <w:r w:rsidR="00025C7D">
          <w:rPr>
            <w:noProof/>
            <w:webHidden/>
          </w:rPr>
          <w:instrText xml:space="preserve"> PAGEREF _Toc518473028 \h </w:instrText>
        </w:r>
        <w:r w:rsidR="00025C7D">
          <w:rPr>
            <w:noProof/>
            <w:webHidden/>
          </w:rPr>
        </w:r>
        <w:r w:rsidR="00025C7D">
          <w:rPr>
            <w:noProof/>
            <w:webHidden/>
          </w:rPr>
          <w:fldChar w:fldCharType="separate"/>
        </w:r>
        <w:r w:rsidR="00025C7D">
          <w:rPr>
            <w:noProof/>
            <w:webHidden/>
          </w:rPr>
          <w:t>20</w:t>
        </w:r>
        <w:r w:rsidR="00025C7D">
          <w:rPr>
            <w:noProof/>
            <w:webHidden/>
          </w:rPr>
          <w:fldChar w:fldCharType="end"/>
        </w:r>
      </w:hyperlink>
    </w:p>
    <w:p w14:paraId="7EDF34AC" w14:textId="6598B8CB" w:rsidR="00025C7D" w:rsidRDefault="00FB259C">
      <w:pPr>
        <w:pStyle w:val="Verzeichnis3"/>
        <w:rPr>
          <w:rFonts w:asciiTheme="minorHAnsi" w:eastAsiaTheme="minorEastAsia" w:hAnsiTheme="minorHAnsi" w:cstheme="minorBidi"/>
          <w:sz w:val="22"/>
          <w:szCs w:val="22"/>
        </w:rPr>
      </w:pPr>
      <w:hyperlink w:anchor="_Toc518473029" w:history="1">
        <w:r w:rsidR="00025C7D" w:rsidRPr="002120B5">
          <w:rPr>
            <w:rStyle w:val="Hyperlink"/>
          </w:rPr>
          <w:t>4.1.1</w:t>
        </w:r>
        <w:r w:rsidR="00025C7D">
          <w:rPr>
            <w:rFonts w:asciiTheme="minorHAnsi" w:eastAsiaTheme="minorEastAsia" w:hAnsiTheme="minorHAnsi" w:cstheme="minorBidi"/>
            <w:sz w:val="22"/>
            <w:szCs w:val="22"/>
          </w:rPr>
          <w:tab/>
        </w:r>
        <w:r w:rsidR="00025C7D" w:rsidRPr="002120B5">
          <w:rPr>
            <w:rStyle w:val="Hyperlink"/>
          </w:rPr>
          <w:t>Muss</w:t>
        </w:r>
        <w:r w:rsidR="00025C7D" w:rsidRPr="002120B5">
          <w:rPr>
            <w:rStyle w:val="Hyperlink"/>
            <w:i/>
          </w:rPr>
          <w:t>-</w:t>
        </w:r>
        <w:r w:rsidR="00025C7D" w:rsidRPr="002120B5">
          <w:rPr>
            <w:rStyle w:val="Hyperlink"/>
          </w:rPr>
          <w:t>Kriterien</w:t>
        </w:r>
        <w:r w:rsidR="00025C7D">
          <w:rPr>
            <w:webHidden/>
          </w:rPr>
          <w:tab/>
        </w:r>
        <w:r w:rsidR="00025C7D">
          <w:rPr>
            <w:webHidden/>
          </w:rPr>
          <w:fldChar w:fldCharType="begin"/>
        </w:r>
        <w:r w:rsidR="00025C7D">
          <w:rPr>
            <w:webHidden/>
          </w:rPr>
          <w:instrText xml:space="preserve"> PAGEREF _Toc518473029 \h </w:instrText>
        </w:r>
        <w:r w:rsidR="00025C7D">
          <w:rPr>
            <w:webHidden/>
          </w:rPr>
        </w:r>
        <w:r w:rsidR="00025C7D">
          <w:rPr>
            <w:webHidden/>
          </w:rPr>
          <w:fldChar w:fldCharType="separate"/>
        </w:r>
        <w:r w:rsidR="00025C7D">
          <w:rPr>
            <w:webHidden/>
          </w:rPr>
          <w:t>20</w:t>
        </w:r>
        <w:r w:rsidR="00025C7D">
          <w:rPr>
            <w:webHidden/>
          </w:rPr>
          <w:fldChar w:fldCharType="end"/>
        </w:r>
      </w:hyperlink>
    </w:p>
    <w:p w14:paraId="53F4B720" w14:textId="79AC0E76" w:rsidR="00025C7D" w:rsidRDefault="00FB259C">
      <w:pPr>
        <w:pStyle w:val="Verzeichnis3"/>
        <w:rPr>
          <w:rFonts w:asciiTheme="minorHAnsi" w:eastAsiaTheme="minorEastAsia" w:hAnsiTheme="minorHAnsi" w:cstheme="minorBidi"/>
          <w:sz w:val="22"/>
          <w:szCs w:val="22"/>
        </w:rPr>
      </w:pPr>
      <w:hyperlink w:anchor="_Toc518473030" w:history="1">
        <w:r w:rsidR="00025C7D" w:rsidRPr="002120B5">
          <w:rPr>
            <w:rStyle w:val="Hyperlink"/>
          </w:rPr>
          <w:t>4.1.2</w:t>
        </w:r>
        <w:r w:rsidR="00025C7D">
          <w:rPr>
            <w:rFonts w:asciiTheme="minorHAnsi" w:eastAsiaTheme="minorEastAsia" w:hAnsiTheme="minorHAnsi" w:cstheme="minorBidi"/>
            <w:sz w:val="22"/>
            <w:szCs w:val="22"/>
          </w:rPr>
          <w:tab/>
        </w:r>
        <w:r w:rsidR="00025C7D" w:rsidRPr="002120B5">
          <w:rPr>
            <w:rStyle w:val="Hyperlink"/>
          </w:rPr>
          <w:t>Kann-Kriterien</w:t>
        </w:r>
        <w:r w:rsidR="00025C7D">
          <w:rPr>
            <w:webHidden/>
          </w:rPr>
          <w:tab/>
        </w:r>
        <w:r w:rsidR="00025C7D">
          <w:rPr>
            <w:webHidden/>
          </w:rPr>
          <w:fldChar w:fldCharType="begin"/>
        </w:r>
        <w:r w:rsidR="00025C7D">
          <w:rPr>
            <w:webHidden/>
          </w:rPr>
          <w:instrText xml:space="preserve"> PAGEREF _Toc518473030 \h </w:instrText>
        </w:r>
        <w:r w:rsidR="00025C7D">
          <w:rPr>
            <w:webHidden/>
          </w:rPr>
        </w:r>
        <w:r w:rsidR="00025C7D">
          <w:rPr>
            <w:webHidden/>
          </w:rPr>
          <w:fldChar w:fldCharType="separate"/>
        </w:r>
        <w:r w:rsidR="00025C7D">
          <w:rPr>
            <w:webHidden/>
          </w:rPr>
          <w:t>21</w:t>
        </w:r>
        <w:r w:rsidR="00025C7D">
          <w:rPr>
            <w:webHidden/>
          </w:rPr>
          <w:fldChar w:fldCharType="end"/>
        </w:r>
      </w:hyperlink>
    </w:p>
    <w:p w14:paraId="6E221E37" w14:textId="705676E0" w:rsidR="00025C7D" w:rsidRDefault="00FB259C">
      <w:pPr>
        <w:pStyle w:val="Verzeichnis2"/>
        <w:rPr>
          <w:rFonts w:asciiTheme="minorHAnsi" w:eastAsiaTheme="minorEastAsia" w:hAnsiTheme="minorHAnsi" w:cstheme="minorBidi"/>
          <w:bCs w:val="0"/>
          <w:noProof/>
          <w:sz w:val="22"/>
          <w:szCs w:val="22"/>
        </w:rPr>
      </w:pPr>
      <w:hyperlink w:anchor="_Toc518473031" w:history="1">
        <w:r w:rsidR="00025C7D" w:rsidRPr="002120B5">
          <w:rPr>
            <w:rStyle w:val="Hyperlink"/>
            <w:noProof/>
          </w:rPr>
          <w:t>4.2</w:t>
        </w:r>
        <w:r w:rsidR="00025C7D">
          <w:rPr>
            <w:rFonts w:asciiTheme="minorHAnsi" w:eastAsiaTheme="minorEastAsia" w:hAnsiTheme="minorHAnsi" w:cstheme="minorBidi"/>
            <w:bCs w:val="0"/>
            <w:noProof/>
            <w:sz w:val="22"/>
            <w:szCs w:val="22"/>
          </w:rPr>
          <w:tab/>
        </w:r>
        <w:r w:rsidR="00025C7D" w:rsidRPr="002120B5">
          <w:rPr>
            <w:rStyle w:val="Hyperlink"/>
            <w:noProof/>
          </w:rPr>
          <w:t>Nichtfunktionale Anforderungen</w:t>
        </w:r>
        <w:r w:rsidR="00025C7D">
          <w:rPr>
            <w:noProof/>
            <w:webHidden/>
          </w:rPr>
          <w:tab/>
        </w:r>
        <w:r w:rsidR="00025C7D">
          <w:rPr>
            <w:noProof/>
            <w:webHidden/>
          </w:rPr>
          <w:fldChar w:fldCharType="begin"/>
        </w:r>
        <w:r w:rsidR="00025C7D">
          <w:rPr>
            <w:noProof/>
            <w:webHidden/>
          </w:rPr>
          <w:instrText xml:space="preserve"> PAGEREF _Toc518473031 \h </w:instrText>
        </w:r>
        <w:r w:rsidR="00025C7D">
          <w:rPr>
            <w:noProof/>
            <w:webHidden/>
          </w:rPr>
        </w:r>
        <w:r w:rsidR="00025C7D">
          <w:rPr>
            <w:noProof/>
            <w:webHidden/>
          </w:rPr>
          <w:fldChar w:fldCharType="separate"/>
        </w:r>
        <w:r w:rsidR="00025C7D">
          <w:rPr>
            <w:noProof/>
            <w:webHidden/>
          </w:rPr>
          <w:t>22</w:t>
        </w:r>
        <w:r w:rsidR="00025C7D">
          <w:rPr>
            <w:noProof/>
            <w:webHidden/>
          </w:rPr>
          <w:fldChar w:fldCharType="end"/>
        </w:r>
      </w:hyperlink>
    </w:p>
    <w:p w14:paraId="2DEE0AC9" w14:textId="74156322" w:rsidR="00025C7D" w:rsidRDefault="00FB259C">
      <w:pPr>
        <w:pStyle w:val="Verzeichnis3"/>
        <w:rPr>
          <w:rFonts w:asciiTheme="minorHAnsi" w:eastAsiaTheme="minorEastAsia" w:hAnsiTheme="minorHAnsi" w:cstheme="minorBidi"/>
          <w:sz w:val="22"/>
          <w:szCs w:val="22"/>
        </w:rPr>
      </w:pPr>
      <w:hyperlink w:anchor="_Toc518473032" w:history="1">
        <w:r w:rsidR="00025C7D" w:rsidRPr="002120B5">
          <w:rPr>
            <w:rStyle w:val="Hyperlink"/>
          </w:rPr>
          <w:t>4.2.1</w:t>
        </w:r>
        <w:r w:rsidR="00025C7D">
          <w:rPr>
            <w:rFonts w:asciiTheme="minorHAnsi" w:eastAsiaTheme="minorEastAsia" w:hAnsiTheme="minorHAnsi" w:cstheme="minorBidi"/>
            <w:sz w:val="22"/>
            <w:szCs w:val="22"/>
          </w:rPr>
          <w:tab/>
        </w:r>
        <w:r w:rsidR="00025C7D" w:rsidRPr="002120B5">
          <w:rPr>
            <w:rStyle w:val="Hyperlink"/>
          </w:rPr>
          <w:t>Muss-Kriterien</w:t>
        </w:r>
        <w:r w:rsidR="00025C7D">
          <w:rPr>
            <w:webHidden/>
          </w:rPr>
          <w:tab/>
        </w:r>
        <w:r w:rsidR="00025C7D">
          <w:rPr>
            <w:webHidden/>
          </w:rPr>
          <w:fldChar w:fldCharType="begin"/>
        </w:r>
        <w:r w:rsidR="00025C7D">
          <w:rPr>
            <w:webHidden/>
          </w:rPr>
          <w:instrText xml:space="preserve"> PAGEREF _Toc518473032 \h </w:instrText>
        </w:r>
        <w:r w:rsidR="00025C7D">
          <w:rPr>
            <w:webHidden/>
          </w:rPr>
        </w:r>
        <w:r w:rsidR="00025C7D">
          <w:rPr>
            <w:webHidden/>
          </w:rPr>
          <w:fldChar w:fldCharType="separate"/>
        </w:r>
        <w:r w:rsidR="00025C7D">
          <w:rPr>
            <w:webHidden/>
          </w:rPr>
          <w:t>22</w:t>
        </w:r>
        <w:r w:rsidR="00025C7D">
          <w:rPr>
            <w:webHidden/>
          </w:rPr>
          <w:fldChar w:fldCharType="end"/>
        </w:r>
      </w:hyperlink>
    </w:p>
    <w:p w14:paraId="20207C97" w14:textId="19BC8B7A" w:rsidR="00025C7D" w:rsidRDefault="00FB259C">
      <w:pPr>
        <w:pStyle w:val="Verzeichnis3"/>
        <w:rPr>
          <w:rFonts w:asciiTheme="minorHAnsi" w:eastAsiaTheme="minorEastAsia" w:hAnsiTheme="minorHAnsi" w:cstheme="minorBidi"/>
          <w:sz w:val="22"/>
          <w:szCs w:val="22"/>
        </w:rPr>
      </w:pPr>
      <w:hyperlink w:anchor="_Toc518473033" w:history="1">
        <w:r w:rsidR="00025C7D" w:rsidRPr="002120B5">
          <w:rPr>
            <w:rStyle w:val="Hyperlink"/>
          </w:rPr>
          <w:t>4.2.2</w:t>
        </w:r>
        <w:r w:rsidR="00025C7D">
          <w:rPr>
            <w:rFonts w:asciiTheme="minorHAnsi" w:eastAsiaTheme="minorEastAsia" w:hAnsiTheme="minorHAnsi" w:cstheme="minorBidi"/>
            <w:sz w:val="22"/>
            <w:szCs w:val="22"/>
          </w:rPr>
          <w:tab/>
        </w:r>
        <w:r w:rsidR="00025C7D" w:rsidRPr="002120B5">
          <w:rPr>
            <w:rStyle w:val="Hyperlink"/>
          </w:rPr>
          <w:t>Kann-Kriterien</w:t>
        </w:r>
        <w:r w:rsidR="00025C7D">
          <w:rPr>
            <w:webHidden/>
          </w:rPr>
          <w:tab/>
        </w:r>
        <w:r w:rsidR="00025C7D">
          <w:rPr>
            <w:webHidden/>
          </w:rPr>
          <w:fldChar w:fldCharType="begin"/>
        </w:r>
        <w:r w:rsidR="00025C7D">
          <w:rPr>
            <w:webHidden/>
          </w:rPr>
          <w:instrText xml:space="preserve"> PAGEREF _Toc518473033 \h </w:instrText>
        </w:r>
        <w:r w:rsidR="00025C7D">
          <w:rPr>
            <w:webHidden/>
          </w:rPr>
        </w:r>
        <w:r w:rsidR="00025C7D">
          <w:rPr>
            <w:webHidden/>
          </w:rPr>
          <w:fldChar w:fldCharType="separate"/>
        </w:r>
        <w:r w:rsidR="00025C7D">
          <w:rPr>
            <w:webHidden/>
          </w:rPr>
          <w:t>22</w:t>
        </w:r>
        <w:r w:rsidR="00025C7D">
          <w:rPr>
            <w:webHidden/>
          </w:rPr>
          <w:fldChar w:fldCharType="end"/>
        </w:r>
      </w:hyperlink>
    </w:p>
    <w:p w14:paraId="19586FD8" w14:textId="39EE8AC5" w:rsidR="00025C7D" w:rsidRDefault="00FB259C">
      <w:pPr>
        <w:pStyle w:val="Verzeichnis2"/>
        <w:rPr>
          <w:rFonts w:asciiTheme="minorHAnsi" w:eastAsiaTheme="minorEastAsia" w:hAnsiTheme="minorHAnsi" w:cstheme="minorBidi"/>
          <w:bCs w:val="0"/>
          <w:noProof/>
          <w:sz w:val="22"/>
          <w:szCs w:val="22"/>
        </w:rPr>
      </w:pPr>
      <w:hyperlink w:anchor="_Toc518473034" w:history="1">
        <w:r w:rsidR="00025C7D" w:rsidRPr="002120B5">
          <w:rPr>
            <w:rStyle w:val="Hyperlink"/>
            <w:noProof/>
          </w:rPr>
          <w:t>4.3</w:t>
        </w:r>
        <w:r w:rsidR="00025C7D">
          <w:rPr>
            <w:rFonts w:asciiTheme="minorHAnsi" w:eastAsiaTheme="minorEastAsia" w:hAnsiTheme="minorHAnsi" w:cstheme="minorBidi"/>
            <w:bCs w:val="0"/>
            <w:noProof/>
            <w:sz w:val="22"/>
            <w:szCs w:val="22"/>
          </w:rPr>
          <w:tab/>
        </w:r>
        <w:r w:rsidR="00025C7D" w:rsidRPr="002120B5">
          <w:rPr>
            <w:rStyle w:val="Hyperlink"/>
            <w:noProof/>
          </w:rPr>
          <w:t>Anwendungsfälle</w:t>
        </w:r>
        <w:r w:rsidR="00025C7D">
          <w:rPr>
            <w:noProof/>
            <w:webHidden/>
          </w:rPr>
          <w:tab/>
        </w:r>
        <w:r w:rsidR="00025C7D">
          <w:rPr>
            <w:noProof/>
            <w:webHidden/>
          </w:rPr>
          <w:fldChar w:fldCharType="begin"/>
        </w:r>
        <w:r w:rsidR="00025C7D">
          <w:rPr>
            <w:noProof/>
            <w:webHidden/>
          </w:rPr>
          <w:instrText xml:space="preserve"> PAGEREF _Toc518473034 \h </w:instrText>
        </w:r>
        <w:r w:rsidR="00025C7D">
          <w:rPr>
            <w:noProof/>
            <w:webHidden/>
          </w:rPr>
        </w:r>
        <w:r w:rsidR="00025C7D">
          <w:rPr>
            <w:noProof/>
            <w:webHidden/>
          </w:rPr>
          <w:fldChar w:fldCharType="separate"/>
        </w:r>
        <w:r w:rsidR="00025C7D">
          <w:rPr>
            <w:noProof/>
            <w:webHidden/>
          </w:rPr>
          <w:t>22</w:t>
        </w:r>
        <w:r w:rsidR="00025C7D">
          <w:rPr>
            <w:noProof/>
            <w:webHidden/>
          </w:rPr>
          <w:fldChar w:fldCharType="end"/>
        </w:r>
      </w:hyperlink>
    </w:p>
    <w:p w14:paraId="70C773C7" w14:textId="59DF32CC" w:rsidR="00025C7D" w:rsidRDefault="00FB259C">
      <w:pPr>
        <w:pStyle w:val="Verzeichnis1"/>
        <w:rPr>
          <w:rFonts w:asciiTheme="minorHAnsi" w:eastAsiaTheme="minorEastAsia" w:hAnsiTheme="minorHAnsi" w:cstheme="minorBidi"/>
          <w:b w:val="0"/>
          <w:bCs w:val="0"/>
          <w:noProof/>
          <w:sz w:val="22"/>
          <w:szCs w:val="22"/>
        </w:rPr>
      </w:pPr>
      <w:hyperlink w:anchor="_Toc518473035" w:history="1">
        <w:r w:rsidR="00025C7D" w:rsidRPr="002120B5">
          <w:rPr>
            <w:rStyle w:val="Hyperlink"/>
            <w:noProof/>
          </w:rPr>
          <w:t>5</w:t>
        </w:r>
        <w:r w:rsidR="00025C7D">
          <w:rPr>
            <w:rFonts w:asciiTheme="minorHAnsi" w:eastAsiaTheme="minorEastAsia" w:hAnsiTheme="minorHAnsi" w:cstheme="minorBidi"/>
            <w:b w:val="0"/>
            <w:bCs w:val="0"/>
            <w:noProof/>
            <w:sz w:val="22"/>
            <w:szCs w:val="22"/>
          </w:rPr>
          <w:tab/>
        </w:r>
        <w:r w:rsidR="00025C7D" w:rsidRPr="002120B5">
          <w:rPr>
            <w:rStyle w:val="Hyperlink"/>
            <w:noProof/>
          </w:rPr>
          <w:t>Evaluation der Technologien</w:t>
        </w:r>
        <w:r w:rsidR="00025C7D">
          <w:rPr>
            <w:noProof/>
            <w:webHidden/>
          </w:rPr>
          <w:tab/>
        </w:r>
        <w:r w:rsidR="00025C7D">
          <w:rPr>
            <w:noProof/>
            <w:webHidden/>
          </w:rPr>
          <w:fldChar w:fldCharType="begin"/>
        </w:r>
        <w:r w:rsidR="00025C7D">
          <w:rPr>
            <w:noProof/>
            <w:webHidden/>
          </w:rPr>
          <w:instrText xml:space="preserve"> PAGEREF _Toc518473035 \h </w:instrText>
        </w:r>
        <w:r w:rsidR="00025C7D">
          <w:rPr>
            <w:noProof/>
            <w:webHidden/>
          </w:rPr>
        </w:r>
        <w:r w:rsidR="00025C7D">
          <w:rPr>
            <w:noProof/>
            <w:webHidden/>
          </w:rPr>
          <w:fldChar w:fldCharType="separate"/>
        </w:r>
        <w:r w:rsidR="00025C7D">
          <w:rPr>
            <w:noProof/>
            <w:webHidden/>
          </w:rPr>
          <w:t>24</w:t>
        </w:r>
        <w:r w:rsidR="00025C7D">
          <w:rPr>
            <w:noProof/>
            <w:webHidden/>
          </w:rPr>
          <w:fldChar w:fldCharType="end"/>
        </w:r>
      </w:hyperlink>
    </w:p>
    <w:p w14:paraId="2EB18FFB" w14:textId="4D17C0E2" w:rsidR="00025C7D" w:rsidRDefault="00FB259C">
      <w:pPr>
        <w:pStyle w:val="Verzeichnis2"/>
        <w:rPr>
          <w:rFonts w:asciiTheme="minorHAnsi" w:eastAsiaTheme="minorEastAsia" w:hAnsiTheme="minorHAnsi" w:cstheme="minorBidi"/>
          <w:bCs w:val="0"/>
          <w:noProof/>
          <w:sz w:val="22"/>
          <w:szCs w:val="22"/>
        </w:rPr>
      </w:pPr>
      <w:hyperlink w:anchor="_Toc518473036" w:history="1">
        <w:r w:rsidR="00025C7D" w:rsidRPr="002120B5">
          <w:rPr>
            <w:rStyle w:val="Hyperlink"/>
            <w:noProof/>
          </w:rPr>
          <w:t>5.1</w:t>
        </w:r>
        <w:r w:rsidR="00025C7D">
          <w:rPr>
            <w:rFonts w:asciiTheme="minorHAnsi" w:eastAsiaTheme="minorEastAsia" w:hAnsiTheme="minorHAnsi" w:cstheme="minorBidi"/>
            <w:bCs w:val="0"/>
            <w:noProof/>
            <w:sz w:val="22"/>
            <w:szCs w:val="22"/>
          </w:rPr>
          <w:tab/>
        </w:r>
        <w:r w:rsidR="00025C7D" w:rsidRPr="002120B5">
          <w:rPr>
            <w:rStyle w:val="Hyperlink"/>
            <w:noProof/>
          </w:rPr>
          <w:t>Clientseitige relevante Frameworks</w:t>
        </w:r>
        <w:r w:rsidR="00025C7D">
          <w:rPr>
            <w:noProof/>
            <w:webHidden/>
          </w:rPr>
          <w:tab/>
        </w:r>
        <w:r w:rsidR="00025C7D">
          <w:rPr>
            <w:noProof/>
            <w:webHidden/>
          </w:rPr>
          <w:fldChar w:fldCharType="begin"/>
        </w:r>
        <w:r w:rsidR="00025C7D">
          <w:rPr>
            <w:noProof/>
            <w:webHidden/>
          </w:rPr>
          <w:instrText xml:space="preserve"> PAGEREF _Toc518473036 \h </w:instrText>
        </w:r>
        <w:r w:rsidR="00025C7D">
          <w:rPr>
            <w:noProof/>
            <w:webHidden/>
          </w:rPr>
        </w:r>
        <w:r w:rsidR="00025C7D">
          <w:rPr>
            <w:noProof/>
            <w:webHidden/>
          </w:rPr>
          <w:fldChar w:fldCharType="separate"/>
        </w:r>
        <w:r w:rsidR="00025C7D">
          <w:rPr>
            <w:noProof/>
            <w:webHidden/>
          </w:rPr>
          <w:t>24</w:t>
        </w:r>
        <w:r w:rsidR="00025C7D">
          <w:rPr>
            <w:noProof/>
            <w:webHidden/>
          </w:rPr>
          <w:fldChar w:fldCharType="end"/>
        </w:r>
      </w:hyperlink>
    </w:p>
    <w:p w14:paraId="6CED5F3B" w14:textId="54761A55" w:rsidR="00025C7D" w:rsidRDefault="00FB259C">
      <w:pPr>
        <w:pStyle w:val="Verzeichnis3"/>
        <w:rPr>
          <w:rFonts w:asciiTheme="minorHAnsi" w:eastAsiaTheme="minorEastAsia" w:hAnsiTheme="minorHAnsi" w:cstheme="minorBidi"/>
          <w:sz w:val="22"/>
          <w:szCs w:val="22"/>
        </w:rPr>
      </w:pPr>
      <w:hyperlink w:anchor="_Toc518473037" w:history="1">
        <w:r w:rsidR="00025C7D" w:rsidRPr="002120B5">
          <w:rPr>
            <w:rStyle w:val="Hyperlink"/>
          </w:rPr>
          <w:t>5.1.1</w:t>
        </w:r>
        <w:r w:rsidR="00025C7D">
          <w:rPr>
            <w:rFonts w:asciiTheme="minorHAnsi" w:eastAsiaTheme="minorEastAsia" w:hAnsiTheme="minorHAnsi" w:cstheme="minorBidi"/>
            <w:sz w:val="22"/>
            <w:szCs w:val="22"/>
          </w:rPr>
          <w:tab/>
        </w:r>
        <w:r w:rsidR="00025C7D" w:rsidRPr="002120B5">
          <w:rPr>
            <w:rStyle w:val="Hyperlink"/>
          </w:rPr>
          <w:t>JavaScript Frameworks</w:t>
        </w:r>
        <w:r w:rsidR="00025C7D">
          <w:rPr>
            <w:webHidden/>
          </w:rPr>
          <w:tab/>
        </w:r>
        <w:r w:rsidR="00025C7D">
          <w:rPr>
            <w:webHidden/>
          </w:rPr>
          <w:fldChar w:fldCharType="begin"/>
        </w:r>
        <w:r w:rsidR="00025C7D">
          <w:rPr>
            <w:webHidden/>
          </w:rPr>
          <w:instrText xml:space="preserve"> PAGEREF _Toc518473037 \h </w:instrText>
        </w:r>
        <w:r w:rsidR="00025C7D">
          <w:rPr>
            <w:webHidden/>
          </w:rPr>
        </w:r>
        <w:r w:rsidR="00025C7D">
          <w:rPr>
            <w:webHidden/>
          </w:rPr>
          <w:fldChar w:fldCharType="separate"/>
        </w:r>
        <w:r w:rsidR="00025C7D">
          <w:rPr>
            <w:webHidden/>
          </w:rPr>
          <w:t>25</w:t>
        </w:r>
        <w:r w:rsidR="00025C7D">
          <w:rPr>
            <w:webHidden/>
          </w:rPr>
          <w:fldChar w:fldCharType="end"/>
        </w:r>
      </w:hyperlink>
    </w:p>
    <w:p w14:paraId="696B4C79" w14:textId="19CB444F" w:rsidR="00025C7D" w:rsidRDefault="00FB259C">
      <w:pPr>
        <w:pStyle w:val="Verzeichnis3"/>
        <w:rPr>
          <w:rFonts w:asciiTheme="minorHAnsi" w:eastAsiaTheme="minorEastAsia" w:hAnsiTheme="minorHAnsi" w:cstheme="minorBidi"/>
          <w:sz w:val="22"/>
          <w:szCs w:val="22"/>
        </w:rPr>
      </w:pPr>
      <w:hyperlink w:anchor="_Toc518473038" w:history="1">
        <w:r w:rsidR="00025C7D" w:rsidRPr="002120B5">
          <w:rPr>
            <w:rStyle w:val="Hyperlink"/>
          </w:rPr>
          <w:t>5.1.2</w:t>
        </w:r>
        <w:r w:rsidR="00025C7D">
          <w:rPr>
            <w:rFonts w:asciiTheme="minorHAnsi" w:eastAsiaTheme="minorEastAsia" w:hAnsiTheme="minorHAnsi" w:cstheme="minorBidi"/>
            <w:sz w:val="22"/>
            <w:szCs w:val="22"/>
          </w:rPr>
          <w:tab/>
        </w:r>
        <w:r w:rsidR="00025C7D" w:rsidRPr="002120B5">
          <w:rPr>
            <w:rStyle w:val="Hyperlink"/>
          </w:rPr>
          <w:t>UI-JavaScript-Bibliotheken</w:t>
        </w:r>
        <w:r w:rsidR="00025C7D">
          <w:rPr>
            <w:webHidden/>
          </w:rPr>
          <w:tab/>
        </w:r>
        <w:r w:rsidR="00025C7D">
          <w:rPr>
            <w:webHidden/>
          </w:rPr>
          <w:fldChar w:fldCharType="begin"/>
        </w:r>
        <w:r w:rsidR="00025C7D">
          <w:rPr>
            <w:webHidden/>
          </w:rPr>
          <w:instrText xml:space="preserve"> PAGEREF _Toc518473038 \h </w:instrText>
        </w:r>
        <w:r w:rsidR="00025C7D">
          <w:rPr>
            <w:webHidden/>
          </w:rPr>
        </w:r>
        <w:r w:rsidR="00025C7D">
          <w:rPr>
            <w:webHidden/>
          </w:rPr>
          <w:fldChar w:fldCharType="separate"/>
        </w:r>
        <w:r w:rsidR="00025C7D">
          <w:rPr>
            <w:webHidden/>
          </w:rPr>
          <w:t>26</w:t>
        </w:r>
        <w:r w:rsidR="00025C7D">
          <w:rPr>
            <w:webHidden/>
          </w:rPr>
          <w:fldChar w:fldCharType="end"/>
        </w:r>
      </w:hyperlink>
    </w:p>
    <w:p w14:paraId="5461A97A" w14:textId="49DEABCC" w:rsidR="00025C7D" w:rsidRDefault="00FB259C">
      <w:pPr>
        <w:pStyle w:val="Verzeichnis2"/>
        <w:rPr>
          <w:rFonts w:asciiTheme="minorHAnsi" w:eastAsiaTheme="minorEastAsia" w:hAnsiTheme="minorHAnsi" w:cstheme="minorBidi"/>
          <w:bCs w:val="0"/>
          <w:noProof/>
          <w:sz w:val="22"/>
          <w:szCs w:val="22"/>
        </w:rPr>
      </w:pPr>
      <w:hyperlink w:anchor="_Toc518473039" w:history="1">
        <w:r w:rsidR="00025C7D" w:rsidRPr="002120B5">
          <w:rPr>
            <w:rStyle w:val="Hyperlink"/>
            <w:noProof/>
          </w:rPr>
          <w:t>5.2</w:t>
        </w:r>
        <w:r w:rsidR="00025C7D">
          <w:rPr>
            <w:rFonts w:asciiTheme="minorHAnsi" w:eastAsiaTheme="minorEastAsia" w:hAnsiTheme="minorHAnsi" w:cstheme="minorBidi"/>
            <w:bCs w:val="0"/>
            <w:noProof/>
            <w:sz w:val="22"/>
            <w:szCs w:val="22"/>
          </w:rPr>
          <w:tab/>
        </w:r>
        <w:r w:rsidR="00025C7D" w:rsidRPr="002120B5">
          <w:rPr>
            <w:rStyle w:val="Hyperlink"/>
            <w:noProof/>
          </w:rPr>
          <w:t>Vergleichskriterien</w:t>
        </w:r>
        <w:r w:rsidR="00025C7D">
          <w:rPr>
            <w:noProof/>
            <w:webHidden/>
          </w:rPr>
          <w:tab/>
        </w:r>
        <w:r w:rsidR="00025C7D">
          <w:rPr>
            <w:noProof/>
            <w:webHidden/>
          </w:rPr>
          <w:fldChar w:fldCharType="begin"/>
        </w:r>
        <w:r w:rsidR="00025C7D">
          <w:rPr>
            <w:noProof/>
            <w:webHidden/>
          </w:rPr>
          <w:instrText xml:space="preserve"> PAGEREF _Toc518473039 \h </w:instrText>
        </w:r>
        <w:r w:rsidR="00025C7D">
          <w:rPr>
            <w:noProof/>
            <w:webHidden/>
          </w:rPr>
        </w:r>
        <w:r w:rsidR="00025C7D">
          <w:rPr>
            <w:noProof/>
            <w:webHidden/>
          </w:rPr>
          <w:fldChar w:fldCharType="separate"/>
        </w:r>
        <w:r w:rsidR="00025C7D">
          <w:rPr>
            <w:noProof/>
            <w:webHidden/>
          </w:rPr>
          <w:t>28</w:t>
        </w:r>
        <w:r w:rsidR="00025C7D">
          <w:rPr>
            <w:noProof/>
            <w:webHidden/>
          </w:rPr>
          <w:fldChar w:fldCharType="end"/>
        </w:r>
      </w:hyperlink>
    </w:p>
    <w:p w14:paraId="41AFA043" w14:textId="38946D0C" w:rsidR="00025C7D" w:rsidRDefault="00FB259C">
      <w:pPr>
        <w:pStyle w:val="Verzeichnis3"/>
        <w:rPr>
          <w:rFonts w:asciiTheme="minorHAnsi" w:eastAsiaTheme="minorEastAsia" w:hAnsiTheme="minorHAnsi" w:cstheme="minorBidi"/>
          <w:sz w:val="22"/>
          <w:szCs w:val="22"/>
        </w:rPr>
      </w:pPr>
      <w:hyperlink w:anchor="_Toc518473040" w:history="1">
        <w:r w:rsidR="00025C7D" w:rsidRPr="002120B5">
          <w:rPr>
            <w:rStyle w:val="Hyperlink"/>
          </w:rPr>
          <w:t>5.2.1</w:t>
        </w:r>
        <w:r w:rsidR="00025C7D">
          <w:rPr>
            <w:rFonts w:asciiTheme="minorHAnsi" w:eastAsiaTheme="minorEastAsia" w:hAnsiTheme="minorHAnsi" w:cstheme="minorBidi"/>
            <w:sz w:val="22"/>
            <w:szCs w:val="22"/>
          </w:rPr>
          <w:tab/>
        </w:r>
        <w:r w:rsidR="00025C7D" w:rsidRPr="002120B5">
          <w:rPr>
            <w:rStyle w:val="Hyperlink"/>
          </w:rPr>
          <w:t>Lernkurve und Kosten</w:t>
        </w:r>
        <w:r w:rsidR="00025C7D">
          <w:rPr>
            <w:webHidden/>
          </w:rPr>
          <w:tab/>
        </w:r>
        <w:r w:rsidR="00025C7D">
          <w:rPr>
            <w:webHidden/>
          </w:rPr>
          <w:fldChar w:fldCharType="begin"/>
        </w:r>
        <w:r w:rsidR="00025C7D">
          <w:rPr>
            <w:webHidden/>
          </w:rPr>
          <w:instrText xml:space="preserve"> PAGEREF _Toc518473040 \h </w:instrText>
        </w:r>
        <w:r w:rsidR="00025C7D">
          <w:rPr>
            <w:webHidden/>
          </w:rPr>
        </w:r>
        <w:r w:rsidR="00025C7D">
          <w:rPr>
            <w:webHidden/>
          </w:rPr>
          <w:fldChar w:fldCharType="separate"/>
        </w:r>
        <w:r w:rsidR="00025C7D">
          <w:rPr>
            <w:webHidden/>
          </w:rPr>
          <w:t>28</w:t>
        </w:r>
        <w:r w:rsidR="00025C7D">
          <w:rPr>
            <w:webHidden/>
          </w:rPr>
          <w:fldChar w:fldCharType="end"/>
        </w:r>
      </w:hyperlink>
    </w:p>
    <w:p w14:paraId="09A3F63F" w14:textId="06C94783" w:rsidR="00025C7D" w:rsidRDefault="00FB259C">
      <w:pPr>
        <w:pStyle w:val="Verzeichnis3"/>
        <w:rPr>
          <w:rFonts w:asciiTheme="minorHAnsi" w:eastAsiaTheme="minorEastAsia" w:hAnsiTheme="minorHAnsi" w:cstheme="minorBidi"/>
          <w:sz w:val="22"/>
          <w:szCs w:val="22"/>
        </w:rPr>
      </w:pPr>
      <w:hyperlink w:anchor="_Toc518473041" w:history="1">
        <w:r w:rsidR="00025C7D" w:rsidRPr="002120B5">
          <w:rPr>
            <w:rStyle w:val="Hyperlink"/>
          </w:rPr>
          <w:t>5.2.2</w:t>
        </w:r>
        <w:r w:rsidR="00025C7D">
          <w:rPr>
            <w:rFonts w:asciiTheme="minorHAnsi" w:eastAsiaTheme="minorEastAsia" w:hAnsiTheme="minorHAnsi" w:cstheme="minorBidi"/>
            <w:sz w:val="22"/>
            <w:szCs w:val="22"/>
          </w:rPr>
          <w:tab/>
        </w:r>
        <w:r w:rsidR="00025C7D" w:rsidRPr="002120B5">
          <w:rPr>
            <w:rStyle w:val="Hyperlink"/>
          </w:rPr>
          <w:t>Kommunikationsmechanismen</w:t>
        </w:r>
        <w:r w:rsidR="00025C7D">
          <w:rPr>
            <w:webHidden/>
          </w:rPr>
          <w:tab/>
        </w:r>
        <w:r w:rsidR="00025C7D">
          <w:rPr>
            <w:webHidden/>
          </w:rPr>
          <w:fldChar w:fldCharType="begin"/>
        </w:r>
        <w:r w:rsidR="00025C7D">
          <w:rPr>
            <w:webHidden/>
          </w:rPr>
          <w:instrText xml:space="preserve"> PAGEREF _Toc518473041 \h </w:instrText>
        </w:r>
        <w:r w:rsidR="00025C7D">
          <w:rPr>
            <w:webHidden/>
          </w:rPr>
        </w:r>
        <w:r w:rsidR="00025C7D">
          <w:rPr>
            <w:webHidden/>
          </w:rPr>
          <w:fldChar w:fldCharType="separate"/>
        </w:r>
        <w:r w:rsidR="00025C7D">
          <w:rPr>
            <w:webHidden/>
          </w:rPr>
          <w:t>29</w:t>
        </w:r>
        <w:r w:rsidR="00025C7D">
          <w:rPr>
            <w:webHidden/>
          </w:rPr>
          <w:fldChar w:fldCharType="end"/>
        </w:r>
      </w:hyperlink>
    </w:p>
    <w:p w14:paraId="722A826F" w14:textId="3B8619C2" w:rsidR="00025C7D" w:rsidRDefault="00FB259C">
      <w:pPr>
        <w:pStyle w:val="Verzeichnis3"/>
        <w:rPr>
          <w:rFonts w:asciiTheme="minorHAnsi" w:eastAsiaTheme="minorEastAsia" w:hAnsiTheme="minorHAnsi" w:cstheme="minorBidi"/>
          <w:sz w:val="22"/>
          <w:szCs w:val="22"/>
        </w:rPr>
      </w:pPr>
      <w:hyperlink w:anchor="_Toc518473042" w:history="1">
        <w:r w:rsidR="00025C7D" w:rsidRPr="002120B5">
          <w:rPr>
            <w:rStyle w:val="Hyperlink"/>
          </w:rPr>
          <w:t>5.2.3</w:t>
        </w:r>
        <w:r w:rsidR="00025C7D">
          <w:rPr>
            <w:rFonts w:asciiTheme="minorHAnsi" w:eastAsiaTheme="minorEastAsia" w:hAnsiTheme="minorHAnsi" w:cstheme="minorBidi"/>
            <w:sz w:val="22"/>
            <w:szCs w:val="22"/>
          </w:rPr>
          <w:tab/>
        </w:r>
        <w:r w:rsidR="00025C7D" w:rsidRPr="002120B5">
          <w:rPr>
            <w:rStyle w:val="Hyperlink"/>
          </w:rPr>
          <w:t>Programmierkonzept</w:t>
        </w:r>
        <w:r w:rsidR="00025C7D">
          <w:rPr>
            <w:webHidden/>
          </w:rPr>
          <w:tab/>
        </w:r>
        <w:r w:rsidR="00025C7D">
          <w:rPr>
            <w:webHidden/>
          </w:rPr>
          <w:fldChar w:fldCharType="begin"/>
        </w:r>
        <w:r w:rsidR="00025C7D">
          <w:rPr>
            <w:webHidden/>
          </w:rPr>
          <w:instrText xml:space="preserve"> PAGEREF _Toc518473042 \h </w:instrText>
        </w:r>
        <w:r w:rsidR="00025C7D">
          <w:rPr>
            <w:webHidden/>
          </w:rPr>
        </w:r>
        <w:r w:rsidR="00025C7D">
          <w:rPr>
            <w:webHidden/>
          </w:rPr>
          <w:fldChar w:fldCharType="separate"/>
        </w:r>
        <w:r w:rsidR="00025C7D">
          <w:rPr>
            <w:webHidden/>
          </w:rPr>
          <w:t>29</w:t>
        </w:r>
        <w:r w:rsidR="00025C7D">
          <w:rPr>
            <w:webHidden/>
          </w:rPr>
          <w:fldChar w:fldCharType="end"/>
        </w:r>
      </w:hyperlink>
    </w:p>
    <w:p w14:paraId="63DADB53" w14:textId="057FFBD5" w:rsidR="00025C7D" w:rsidRDefault="00FB259C">
      <w:pPr>
        <w:pStyle w:val="Verzeichnis2"/>
        <w:rPr>
          <w:rFonts w:asciiTheme="minorHAnsi" w:eastAsiaTheme="minorEastAsia" w:hAnsiTheme="minorHAnsi" w:cstheme="minorBidi"/>
          <w:bCs w:val="0"/>
          <w:noProof/>
          <w:sz w:val="22"/>
          <w:szCs w:val="22"/>
        </w:rPr>
      </w:pPr>
      <w:hyperlink w:anchor="_Toc518473043" w:history="1">
        <w:r w:rsidR="00025C7D" w:rsidRPr="002120B5">
          <w:rPr>
            <w:rStyle w:val="Hyperlink"/>
            <w:noProof/>
          </w:rPr>
          <w:t>5.3</w:t>
        </w:r>
        <w:r w:rsidR="00025C7D">
          <w:rPr>
            <w:rFonts w:asciiTheme="minorHAnsi" w:eastAsiaTheme="minorEastAsia" w:hAnsiTheme="minorHAnsi" w:cstheme="minorBidi"/>
            <w:bCs w:val="0"/>
            <w:noProof/>
            <w:sz w:val="22"/>
            <w:szCs w:val="22"/>
          </w:rPr>
          <w:tab/>
        </w:r>
        <w:r w:rsidR="00025C7D" w:rsidRPr="002120B5">
          <w:rPr>
            <w:rStyle w:val="Hyperlink"/>
            <w:noProof/>
          </w:rPr>
          <w:t>Ergebnisse der Analyse</w:t>
        </w:r>
        <w:r w:rsidR="00025C7D">
          <w:rPr>
            <w:noProof/>
            <w:webHidden/>
          </w:rPr>
          <w:tab/>
        </w:r>
        <w:r w:rsidR="00025C7D">
          <w:rPr>
            <w:noProof/>
            <w:webHidden/>
          </w:rPr>
          <w:fldChar w:fldCharType="begin"/>
        </w:r>
        <w:r w:rsidR="00025C7D">
          <w:rPr>
            <w:noProof/>
            <w:webHidden/>
          </w:rPr>
          <w:instrText xml:space="preserve"> PAGEREF _Toc518473043 \h </w:instrText>
        </w:r>
        <w:r w:rsidR="00025C7D">
          <w:rPr>
            <w:noProof/>
            <w:webHidden/>
          </w:rPr>
        </w:r>
        <w:r w:rsidR="00025C7D">
          <w:rPr>
            <w:noProof/>
            <w:webHidden/>
          </w:rPr>
          <w:fldChar w:fldCharType="separate"/>
        </w:r>
        <w:r w:rsidR="00025C7D">
          <w:rPr>
            <w:noProof/>
            <w:webHidden/>
          </w:rPr>
          <w:t>30</w:t>
        </w:r>
        <w:r w:rsidR="00025C7D">
          <w:rPr>
            <w:noProof/>
            <w:webHidden/>
          </w:rPr>
          <w:fldChar w:fldCharType="end"/>
        </w:r>
      </w:hyperlink>
    </w:p>
    <w:p w14:paraId="5E1CFADC" w14:textId="592F9C64" w:rsidR="00025C7D" w:rsidRDefault="00FB259C">
      <w:pPr>
        <w:pStyle w:val="Verzeichnis2"/>
        <w:rPr>
          <w:rFonts w:asciiTheme="minorHAnsi" w:eastAsiaTheme="minorEastAsia" w:hAnsiTheme="minorHAnsi" w:cstheme="minorBidi"/>
          <w:bCs w:val="0"/>
          <w:noProof/>
          <w:sz w:val="22"/>
          <w:szCs w:val="22"/>
        </w:rPr>
      </w:pPr>
      <w:hyperlink w:anchor="_Toc518473044" w:history="1">
        <w:r w:rsidR="00025C7D" w:rsidRPr="002120B5">
          <w:rPr>
            <w:rStyle w:val="Hyperlink"/>
            <w:noProof/>
          </w:rPr>
          <w:t>5.4</w:t>
        </w:r>
        <w:r w:rsidR="00025C7D">
          <w:rPr>
            <w:rFonts w:asciiTheme="minorHAnsi" w:eastAsiaTheme="minorEastAsia" w:hAnsiTheme="minorHAnsi" w:cstheme="minorBidi"/>
            <w:bCs w:val="0"/>
            <w:noProof/>
            <w:sz w:val="22"/>
            <w:szCs w:val="22"/>
          </w:rPr>
          <w:tab/>
        </w:r>
        <w:r w:rsidR="00025C7D" w:rsidRPr="002120B5">
          <w:rPr>
            <w:rStyle w:val="Hyperlink"/>
            <w:noProof/>
          </w:rPr>
          <w:t>Einführung in Bootstrap und ASP.Net Core</w:t>
        </w:r>
        <w:r w:rsidR="00025C7D">
          <w:rPr>
            <w:noProof/>
            <w:webHidden/>
          </w:rPr>
          <w:tab/>
        </w:r>
        <w:r w:rsidR="00025C7D">
          <w:rPr>
            <w:noProof/>
            <w:webHidden/>
          </w:rPr>
          <w:fldChar w:fldCharType="begin"/>
        </w:r>
        <w:r w:rsidR="00025C7D">
          <w:rPr>
            <w:noProof/>
            <w:webHidden/>
          </w:rPr>
          <w:instrText xml:space="preserve"> PAGEREF _Toc518473044 \h </w:instrText>
        </w:r>
        <w:r w:rsidR="00025C7D">
          <w:rPr>
            <w:noProof/>
            <w:webHidden/>
          </w:rPr>
        </w:r>
        <w:r w:rsidR="00025C7D">
          <w:rPr>
            <w:noProof/>
            <w:webHidden/>
          </w:rPr>
          <w:fldChar w:fldCharType="separate"/>
        </w:r>
        <w:r w:rsidR="00025C7D">
          <w:rPr>
            <w:noProof/>
            <w:webHidden/>
          </w:rPr>
          <w:t>31</w:t>
        </w:r>
        <w:r w:rsidR="00025C7D">
          <w:rPr>
            <w:noProof/>
            <w:webHidden/>
          </w:rPr>
          <w:fldChar w:fldCharType="end"/>
        </w:r>
      </w:hyperlink>
    </w:p>
    <w:p w14:paraId="18D09F7E" w14:textId="727DC026" w:rsidR="00025C7D" w:rsidRDefault="00FB259C">
      <w:pPr>
        <w:pStyle w:val="Verzeichnis3"/>
        <w:rPr>
          <w:rFonts w:asciiTheme="minorHAnsi" w:eastAsiaTheme="minorEastAsia" w:hAnsiTheme="minorHAnsi" w:cstheme="minorBidi"/>
          <w:sz w:val="22"/>
          <w:szCs w:val="22"/>
        </w:rPr>
      </w:pPr>
      <w:hyperlink w:anchor="_Toc518473045" w:history="1">
        <w:r w:rsidR="00025C7D" w:rsidRPr="002120B5">
          <w:rPr>
            <w:rStyle w:val="Hyperlink"/>
            <w:lang w:val="en-US"/>
          </w:rPr>
          <w:t>5.4.1</w:t>
        </w:r>
        <w:r w:rsidR="00025C7D">
          <w:rPr>
            <w:rFonts w:asciiTheme="minorHAnsi" w:eastAsiaTheme="minorEastAsia" w:hAnsiTheme="minorHAnsi" w:cstheme="minorBidi"/>
            <w:sz w:val="22"/>
            <w:szCs w:val="22"/>
          </w:rPr>
          <w:tab/>
        </w:r>
        <w:r w:rsidR="00025C7D" w:rsidRPr="002120B5">
          <w:rPr>
            <w:rStyle w:val="Hyperlink"/>
            <w:lang w:val="en-US"/>
          </w:rPr>
          <w:t>Bootstrap</w:t>
        </w:r>
        <w:r w:rsidR="00025C7D">
          <w:rPr>
            <w:webHidden/>
          </w:rPr>
          <w:tab/>
        </w:r>
        <w:r w:rsidR="00025C7D">
          <w:rPr>
            <w:webHidden/>
          </w:rPr>
          <w:fldChar w:fldCharType="begin"/>
        </w:r>
        <w:r w:rsidR="00025C7D">
          <w:rPr>
            <w:webHidden/>
          </w:rPr>
          <w:instrText xml:space="preserve"> PAGEREF _Toc518473045 \h </w:instrText>
        </w:r>
        <w:r w:rsidR="00025C7D">
          <w:rPr>
            <w:webHidden/>
          </w:rPr>
        </w:r>
        <w:r w:rsidR="00025C7D">
          <w:rPr>
            <w:webHidden/>
          </w:rPr>
          <w:fldChar w:fldCharType="separate"/>
        </w:r>
        <w:r w:rsidR="00025C7D">
          <w:rPr>
            <w:webHidden/>
          </w:rPr>
          <w:t>31</w:t>
        </w:r>
        <w:r w:rsidR="00025C7D">
          <w:rPr>
            <w:webHidden/>
          </w:rPr>
          <w:fldChar w:fldCharType="end"/>
        </w:r>
      </w:hyperlink>
    </w:p>
    <w:p w14:paraId="168368E3" w14:textId="131B2E4A" w:rsidR="00025C7D" w:rsidRDefault="00FB259C">
      <w:pPr>
        <w:pStyle w:val="Verzeichnis3"/>
        <w:rPr>
          <w:rFonts w:asciiTheme="minorHAnsi" w:eastAsiaTheme="minorEastAsia" w:hAnsiTheme="minorHAnsi" w:cstheme="minorBidi"/>
          <w:sz w:val="22"/>
          <w:szCs w:val="22"/>
        </w:rPr>
      </w:pPr>
      <w:hyperlink w:anchor="_Toc518473046" w:history="1">
        <w:r w:rsidR="00025C7D" w:rsidRPr="002120B5">
          <w:rPr>
            <w:rStyle w:val="Hyperlink"/>
            <w:lang w:val="en-US"/>
          </w:rPr>
          <w:t>5.4.2</w:t>
        </w:r>
        <w:r w:rsidR="00025C7D">
          <w:rPr>
            <w:rFonts w:asciiTheme="minorHAnsi" w:eastAsiaTheme="minorEastAsia" w:hAnsiTheme="minorHAnsi" w:cstheme="minorBidi"/>
            <w:sz w:val="22"/>
            <w:szCs w:val="22"/>
          </w:rPr>
          <w:tab/>
        </w:r>
        <w:r w:rsidR="00025C7D" w:rsidRPr="002120B5">
          <w:rPr>
            <w:rStyle w:val="Hyperlink"/>
            <w:lang w:val="en-US"/>
          </w:rPr>
          <w:t>ASP.NET Core</w:t>
        </w:r>
        <w:r w:rsidR="00025C7D">
          <w:rPr>
            <w:webHidden/>
          </w:rPr>
          <w:tab/>
        </w:r>
        <w:r w:rsidR="00025C7D">
          <w:rPr>
            <w:webHidden/>
          </w:rPr>
          <w:fldChar w:fldCharType="begin"/>
        </w:r>
        <w:r w:rsidR="00025C7D">
          <w:rPr>
            <w:webHidden/>
          </w:rPr>
          <w:instrText xml:space="preserve"> PAGEREF _Toc518473046 \h </w:instrText>
        </w:r>
        <w:r w:rsidR="00025C7D">
          <w:rPr>
            <w:webHidden/>
          </w:rPr>
        </w:r>
        <w:r w:rsidR="00025C7D">
          <w:rPr>
            <w:webHidden/>
          </w:rPr>
          <w:fldChar w:fldCharType="separate"/>
        </w:r>
        <w:r w:rsidR="00025C7D">
          <w:rPr>
            <w:webHidden/>
          </w:rPr>
          <w:t>32</w:t>
        </w:r>
        <w:r w:rsidR="00025C7D">
          <w:rPr>
            <w:webHidden/>
          </w:rPr>
          <w:fldChar w:fldCharType="end"/>
        </w:r>
      </w:hyperlink>
    </w:p>
    <w:p w14:paraId="4A5B8436" w14:textId="0011669A" w:rsidR="00025C7D" w:rsidRDefault="00FB259C">
      <w:pPr>
        <w:pStyle w:val="Verzeichnis1"/>
        <w:rPr>
          <w:rFonts w:asciiTheme="minorHAnsi" w:eastAsiaTheme="minorEastAsia" w:hAnsiTheme="minorHAnsi" w:cstheme="minorBidi"/>
          <w:b w:val="0"/>
          <w:bCs w:val="0"/>
          <w:noProof/>
          <w:sz w:val="22"/>
          <w:szCs w:val="22"/>
        </w:rPr>
      </w:pPr>
      <w:hyperlink w:anchor="_Toc518473047" w:history="1">
        <w:r w:rsidR="00025C7D" w:rsidRPr="002120B5">
          <w:rPr>
            <w:rStyle w:val="Hyperlink"/>
            <w:noProof/>
          </w:rPr>
          <w:t>6</w:t>
        </w:r>
        <w:r w:rsidR="00025C7D">
          <w:rPr>
            <w:rFonts w:asciiTheme="minorHAnsi" w:eastAsiaTheme="minorEastAsia" w:hAnsiTheme="minorHAnsi" w:cstheme="minorBidi"/>
            <w:b w:val="0"/>
            <w:bCs w:val="0"/>
            <w:noProof/>
            <w:sz w:val="22"/>
            <w:szCs w:val="22"/>
          </w:rPr>
          <w:tab/>
        </w:r>
        <w:r w:rsidR="00025C7D" w:rsidRPr="002120B5">
          <w:rPr>
            <w:rStyle w:val="Hyperlink"/>
            <w:noProof/>
          </w:rPr>
          <w:t>Spezifikation und Konzept</w:t>
        </w:r>
        <w:r w:rsidR="00025C7D">
          <w:rPr>
            <w:noProof/>
            <w:webHidden/>
          </w:rPr>
          <w:tab/>
        </w:r>
        <w:r w:rsidR="00025C7D">
          <w:rPr>
            <w:noProof/>
            <w:webHidden/>
          </w:rPr>
          <w:fldChar w:fldCharType="begin"/>
        </w:r>
        <w:r w:rsidR="00025C7D">
          <w:rPr>
            <w:noProof/>
            <w:webHidden/>
          </w:rPr>
          <w:instrText xml:space="preserve"> PAGEREF _Toc518473047 \h </w:instrText>
        </w:r>
        <w:r w:rsidR="00025C7D">
          <w:rPr>
            <w:noProof/>
            <w:webHidden/>
          </w:rPr>
        </w:r>
        <w:r w:rsidR="00025C7D">
          <w:rPr>
            <w:noProof/>
            <w:webHidden/>
          </w:rPr>
          <w:fldChar w:fldCharType="separate"/>
        </w:r>
        <w:r w:rsidR="00025C7D">
          <w:rPr>
            <w:noProof/>
            <w:webHidden/>
          </w:rPr>
          <w:t>34</w:t>
        </w:r>
        <w:r w:rsidR="00025C7D">
          <w:rPr>
            <w:noProof/>
            <w:webHidden/>
          </w:rPr>
          <w:fldChar w:fldCharType="end"/>
        </w:r>
      </w:hyperlink>
    </w:p>
    <w:p w14:paraId="33EBEADA" w14:textId="397006EA" w:rsidR="00025C7D" w:rsidRDefault="00FB259C">
      <w:pPr>
        <w:pStyle w:val="Verzeichnis2"/>
        <w:rPr>
          <w:rFonts w:asciiTheme="minorHAnsi" w:eastAsiaTheme="minorEastAsia" w:hAnsiTheme="minorHAnsi" w:cstheme="minorBidi"/>
          <w:bCs w:val="0"/>
          <w:noProof/>
          <w:sz w:val="22"/>
          <w:szCs w:val="22"/>
        </w:rPr>
      </w:pPr>
      <w:hyperlink w:anchor="_Toc518473048" w:history="1">
        <w:r w:rsidR="00025C7D" w:rsidRPr="002120B5">
          <w:rPr>
            <w:rStyle w:val="Hyperlink"/>
            <w:noProof/>
          </w:rPr>
          <w:t>6.1</w:t>
        </w:r>
        <w:r w:rsidR="00025C7D">
          <w:rPr>
            <w:rFonts w:asciiTheme="minorHAnsi" w:eastAsiaTheme="minorEastAsia" w:hAnsiTheme="minorHAnsi" w:cstheme="minorBidi"/>
            <w:bCs w:val="0"/>
            <w:noProof/>
            <w:sz w:val="22"/>
            <w:szCs w:val="22"/>
          </w:rPr>
          <w:tab/>
        </w:r>
        <w:r w:rsidR="00025C7D" w:rsidRPr="002120B5">
          <w:rPr>
            <w:rStyle w:val="Hyperlink"/>
            <w:noProof/>
          </w:rPr>
          <w:t>Topology-Editor, grundlegende Konzepte</w:t>
        </w:r>
        <w:r w:rsidR="00025C7D">
          <w:rPr>
            <w:noProof/>
            <w:webHidden/>
          </w:rPr>
          <w:tab/>
        </w:r>
        <w:r w:rsidR="00025C7D">
          <w:rPr>
            <w:noProof/>
            <w:webHidden/>
          </w:rPr>
          <w:fldChar w:fldCharType="begin"/>
        </w:r>
        <w:r w:rsidR="00025C7D">
          <w:rPr>
            <w:noProof/>
            <w:webHidden/>
          </w:rPr>
          <w:instrText xml:space="preserve"> PAGEREF _Toc518473048 \h </w:instrText>
        </w:r>
        <w:r w:rsidR="00025C7D">
          <w:rPr>
            <w:noProof/>
            <w:webHidden/>
          </w:rPr>
        </w:r>
        <w:r w:rsidR="00025C7D">
          <w:rPr>
            <w:noProof/>
            <w:webHidden/>
          </w:rPr>
          <w:fldChar w:fldCharType="separate"/>
        </w:r>
        <w:r w:rsidR="00025C7D">
          <w:rPr>
            <w:noProof/>
            <w:webHidden/>
          </w:rPr>
          <w:t>34</w:t>
        </w:r>
        <w:r w:rsidR="00025C7D">
          <w:rPr>
            <w:noProof/>
            <w:webHidden/>
          </w:rPr>
          <w:fldChar w:fldCharType="end"/>
        </w:r>
      </w:hyperlink>
    </w:p>
    <w:p w14:paraId="7C9D81DC" w14:textId="568C7FEC" w:rsidR="00025C7D" w:rsidRDefault="00FB259C">
      <w:pPr>
        <w:pStyle w:val="Verzeichnis2"/>
        <w:rPr>
          <w:rFonts w:asciiTheme="minorHAnsi" w:eastAsiaTheme="minorEastAsia" w:hAnsiTheme="minorHAnsi" w:cstheme="minorBidi"/>
          <w:bCs w:val="0"/>
          <w:noProof/>
          <w:sz w:val="22"/>
          <w:szCs w:val="22"/>
        </w:rPr>
      </w:pPr>
      <w:hyperlink w:anchor="_Toc518473049" w:history="1">
        <w:r w:rsidR="00025C7D" w:rsidRPr="002120B5">
          <w:rPr>
            <w:rStyle w:val="Hyperlink"/>
            <w:noProof/>
          </w:rPr>
          <w:t>6.2</w:t>
        </w:r>
        <w:r w:rsidR="00025C7D">
          <w:rPr>
            <w:rFonts w:asciiTheme="minorHAnsi" w:eastAsiaTheme="minorEastAsia" w:hAnsiTheme="minorHAnsi" w:cstheme="minorBidi"/>
            <w:bCs w:val="0"/>
            <w:noProof/>
            <w:sz w:val="22"/>
            <w:szCs w:val="22"/>
          </w:rPr>
          <w:tab/>
        </w:r>
        <w:r w:rsidR="00025C7D" w:rsidRPr="002120B5">
          <w:rPr>
            <w:rStyle w:val="Hyperlink"/>
            <w:noProof/>
          </w:rPr>
          <w:t>ComStudio-Szenario</w:t>
        </w:r>
        <w:r w:rsidR="00025C7D">
          <w:rPr>
            <w:noProof/>
            <w:webHidden/>
          </w:rPr>
          <w:tab/>
        </w:r>
        <w:r w:rsidR="00025C7D">
          <w:rPr>
            <w:noProof/>
            <w:webHidden/>
          </w:rPr>
          <w:fldChar w:fldCharType="begin"/>
        </w:r>
        <w:r w:rsidR="00025C7D">
          <w:rPr>
            <w:noProof/>
            <w:webHidden/>
          </w:rPr>
          <w:instrText xml:space="preserve"> PAGEREF _Toc518473049 \h </w:instrText>
        </w:r>
        <w:r w:rsidR="00025C7D">
          <w:rPr>
            <w:noProof/>
            <w:webHidden/>
          </w:rPr>
        </w:r>
        <w:r w:rsidR="00025C7D">
          <w:rPr>
            <w:noProof/>
            <w:webHidden/>
          </w:rPr>
          <w:fldChar w:fldCharType="separate"/>
        </w:r>
        <w:r w:rsidR="00025C7D">
          <w:rPr>
            <w:noProof/>
            <w:webHidden/>
          </w:rPr>
          <w:t>35</w:t>
        </w:r>
        <w:r w:rsidR="00025C7D">
          <w:rPr>
            <w:noProof/>
            <w:webHidden/>
          </w:rPr>
          <w:fldChar w:fldCharType="end"/>
        </w:r>
      </w:hyperlink>
    </w:p>
    <w:p w14:paraId="418BDEDD" w14:textId="38518B18" w:rsidR="00025C7D" w:rsidRDefault="00FB259C">
      <w:pPr>
        <w:pStyle w:val="Verzeichnis2"/>
        <w:rPr>
          <w:rFonts w:asciiTheme="minorHAnsi" w:eastAsiaTheme="minorEastAsia" w:hAnsiTheme="minorHAnsi" w:cstheme="minorBidi"/>
          <w:bCs w:val="0"/>
          <w:noProof/>
          <w:sz w:val="22"/>
          <w:szCs w:val="22"/>
        </w:rPr>
      </w:pPr>
      <w:hyperlink w:anchor="_Toc518473050" w:history="1">
        <w:r w:rsidR="00025C7D" w:rsidRPr="002120B5">
          <w:rPr>
            <w:rStyle w:val="Hyperlink"/>
            <w:noProof/>
          </w:rPr>
          <w:t>6.3</w:t>
        </w:r>
        <w:r w:rsidR="00025C7D">
          <w:rPr>
            <w:rFonts w:asciiTheme="minorHAnsi" w:eastAsiaTheme="minorEastAsia" w:hAnsiTheme="minorHAnsi" w:cstheme="minorBidi"/>
            <w:bCs w:val="0"/>
            <w:noProof/>
            <w:sz w:val="22"/>
            <w:szCs w:val="22"/>
          </w:rPr>
          <w:tab/>
        </w:r>
        <w:r w:rsidR="00025C7D" w:rsidRPr="002120B5">
          <w:rPr>
            <w:rStyle w:val="Hyperlink"/>
            <w:noProof/>
          </w:rPr>
          <w:t>ComStudio-Szenario, User Interface</w:t>
        </w:r>
        <w:r w:rsidR="00025C7D">
          <w:rPr>
            <w:noProof/>
            <w:webHidden/>
          </w:rPr>
          <w:tab/>
        </w:r>
        <w:r w:rsidR="00025C7D">
          <w:rPr>
            <w:noProof/>
            <w:webHidden/>
          </w:rPr>
          <w:fldChar w:fldCharType="begin"/>
        </w:r>
        <w:r w:rsidR="00025C7D">
          <w:rPr>
            <w:noProof/>
            <w:webHidden/>
          </w:rPr>
          <w:instrText xml:space="preserve"> PAGEREF _Toc518473050 \h </w:instrText>
        </w:r>
        <w:r w:rsidR="00025C7D">
          <w:rPr>
            <w:noProof/>
            <w:webHidden/>
          </w:rPr>
        </w:r>
        <w:r w:rsidR="00025C7D">
          <w:rPr>
            <w:noProof/>
            <w:webHidden/>
          </w:rPr>
          <w:fldChar w:fldCharType="separate"/>
        </w:r>
        <w:r w:rsidR="00025C7D">
          <w:rPr>
            <w:noProof/>
            <w:webHidden/>
          </w:rPr>
          <w:t>36</w:t>
        </w:r>
        <w:r w:rsidR="00025C7D">
          <w:rPr>
            <w:noProof/>
            <w:webHidden/>
          </w:rPr>
          <w:fldChar w:fldCharType="end"/>
        </w:r>
      </w:hyperlink>
    </w:p>
    <w:p w14:paraId="2DF1AD90" w14:textId="3265BB8C" w:rsidR="00025C7D" w:rsidRDefault="00FB259C">
      <w:pPr>
        <w:pStyle w:val="Verzeichnis2"/>
        <w:rPr>
          <w:rFonts w:asciiTheme="minorHAnsi" w:eastAsiaTheme="minorEastAsia" w:hAnsiTheme="minorHAnsi" w:cstheme="minorBidi"/>
          <w:bCs w:val="0"/>
          <w:noProof/>
          <w:sz w:val="22"/>
          <w:szCs w:val="22"/>
        </w:rPr>
      </w:pPr>
      <w:hyperlink w:anchor="_Toc518473051" w:history="1">
        <w:r w:rsidR="00025C7D" w:rsidRPr="002120B5">
          <w:rPr>
            <w:rStyle w:val="Hyperlink"/>
            <w:noProof/>
          </w:rPr>
          <w:t>6.4</w:t>
        </w:r>
        <w:r w:rsidR="00025C7D">
          <w:rPr>
            <w:rFonts w:asciiTheme="minorHAnsi" w:eastAsiaTheme="minorEastAsia" w:hAnsiTheme="minorHAnsi" w:cstheme="minorBidi"/>
            <w:bCs w:val="0"/>
            <w:noProof/>
            <w:sz w:val="22"/>
            <w:szCs w:val="22"/>
          </w:rPr>
          <w:tab/>
        </w:r>
        <w:r w:rsidR="00025C7D" w:rsidRPr="002120B5">
          <w:rPr>
            <w:rStyle w:val="Hyperlink"/>
            <w:noProof/>
          </w:rPr>
          <w:t>Schnittstellen zwischen Komponenten</w:t>
        </w:r>
        <w:r w:rsidR="00025C7D">
          <w:rPr>
            <w:noProof/>
            <w:webHidden/>
          </w:rPr>
          <w:tab/>
        </w:r>
        <w:r w:rsidR="00025C7D">
          <w:rPr>
            <w:noProof/>
            <w:webHidden/>
          </w:rPr>
          <w:fldChar w:fldCharType="begin"/>
        </w:r>
        <w:r w:rsidR="00025C7D">
          <w:rPr>
            <w:noProof/>
            <w:webHidden/>
          </w:rPr>
          <w:instrText xml:space="preserve"> PAGEREF _Toc518473051 \h </w:instrText>
        </w:r>
        <w:r w:rsidR="00025C7D">
          <w:rPr>
            <w:noProof/>
            <w:webHidden/>
          </w:rPr>
        </w:r>
        <w:r w:rsidR="00025C7D">
          <w:rPr>
            <w:noProof/>
            <w:webHidden/>
          </w:rPr>
          <w:fldChar w:fldCharType="separate"/>
        </w:r>
        <w:r w:rsidR="00025C7D">
          <w:rPr>
            <w:noProof/>
            <w:webHidden/>
          </w:rPr>
          <w:t>36</w:t>
        </w:r>
        <w:r w:rsidR="00025C7D">
          <w:rPr>
            <w:noProof/>
            <w:webHidden/>
          </w:rPr>
          <w:fldChar w:fldCharType="end"/>
        </w:r>
      </w:hyperlink>
    </w:p>
    <w:p w14:paraId="2B9C28A8" w14:textId="011696DF" w:rsidR="00025C7D" w:rsidRDefault="00FB259C">
      <w:pPr>
        <w:pStyle w:val="Verzeichnis2"/>
        <w:rPr>
          <w:rFonts w:asciiTheme="minorHAnsi" w:eastAsiaTheme="minorEastAsia" w:hAnsiTheme="minorHAnsi" w:cstheme="minorBidi"/>
          <w:bCs w:val="0"/>
          <w:noProof/>
          <w:sz w:val="22"/>
          <w:szCs w:val="22"/>
        </w:rPr>
      </w:pPr>
      <w:hyperlink w:anchor="_Toc518473052" w:history="1">
        <w:r w:rsidR="00025C7D" w:rsidRPr="002120B5">
          <w:rPr>
            <w:rStyle w:val="Hyperlink"/>
            <w:noProof/>
          </w:rPr>
          <w:t>6.5</w:t>
        </w:r>
        <w:r w:rsidR="00025C7D">
          <w:rPr>
            <w:rFonts w:asciiTheme="minorHAnsi" w:eastAsiaTheme="minorEastAsia" w:hAnsiTheme="minorHAnsi" w:cstheme="minorBidi"/>
            <w:bCs w:val="0"/>
            <w:noProof/>
            <w:sz w:val="22"/>
            <w:szCs w:val="22"/>
          </w:rPr>
          <w:tab/>
        </w:r>
        <w:r w:rsidR="00025C7D" w:rsidRPr="002120B5">
          <w:rPr>
            <w:rStyle w:val="Hyperlink"/>
            <w:noProof/>
          </w:rPr>
          <w:t>Datendarstellung (Prozessdaten, Bedienungsdaten)</w:t>
        </w:r>
        <w:r w:rsidR="00025C7D">
          <w:rPr>
            <w:noProof/>
            <w:webHidden/>
          </w:rPr>
          <w:tab/>
        </w:r>
        <w:r w:rsidR="00025C7D">
          <w:rPr>
            <w:noProof/>
            <w:webHidden/>
          </w:rPr>
          <w:fldChar w:fldCharType="begin"/>
        </w:r>
        <w:r w:rsidR="00025C7D">
          <w:rPr>
            <w:noProof/>
            <w:webHidden/>
          </w:rPr>
          <w:instrText xml:space="preserve"> PAGEREF _Toc518473052 \h </w:instrText>
        </w:r>
        <w:r w:rsidR="00025C7D">
          <w:rPr>
            <w:noProof/>
            <w:webHidden/>
          </w:rPr>
        </w:r>
        <w:r w:rsidR="00025C7D">
          <w:rPr>
            <w:noProof/>
            <w:webHidden/>
          </w:rPr>
          <w:fldChar w:fldCharType="separate"/>
        </w:r>
        <w:r w:rsidR="00025C7D">
          <w:rPr>
            <w:noProof/>
            <w:webHidden/>
          </w:rPr>
          <w:t>37</w:t>
        </w:r>
        <w:r w:rsidR="00025C7D">
          <w:rPr>
            <w:noProof/>
            <w:webHidden/>
          </w:rPr>
          <w:fldChar w:fldCharType="end"/>
        </w:r>
      </w:hyperlink>
    </w:p>
    <w:p w14:paraId="20D0897A" w14:textId="311767B4" w:rsidR="00025C7D" w:rsidRDefault="00FB259C">
      <w:pPr>
        <w:pStyle w:val="Verzeichnis2"/>
        <w:rPr>
          <w:rFonts w:asciiTheme="minorHAnsi" w:eastAsiaTheme="minorEastAsia" w:hAnsiTheme="minorHAnsi" w:cstheme="minorBidi"/>
          <w:bCs w:val="0"/>
          <w:noProof/>
          <w:sz w:val="22"/>
          <w:szCs w:val="22"/>
        </w:rPr>
      </w:pPr>
      <w:hyperlink w:anchor="_Toc518473053" w:history="1">
        <w:r w:rsidR="00025C7D" w:rsidRPr="002120B5">
          <w:rPr>
            <w:rStyle w:val="Hyperlink"/>
            <w:noProof/>
          </w:rPr>
          <w:t>6.6</w:t>
        </w:r>
        <w:r w:rsidR="00025C7D">
          <w:rPr>
            <w:rFonts w:asciiTheme="minorHAnsi" w:eastAsiaTheme="minorEastAsia" w:hAnsiTheme="minorHAnsi" w:cstheme="minorBidi"/>
            <w:bCs w:val="0"/>
            <w:noProof/>
            <w:sz w:val="22"/>
            <w:szCs w:val="22"/>
          </w:rPr>
          <w:tab/>
        </w:r>
        <w:r w:rsidR="00025C7D" w:rsidRPr="002120B5">
          <w:rPr>
            <w:rStyle w:val="Hyperlink"/>
            <w:noProof/>
          </w:rPr>
          <w:t>Zukunftsaspekte (evtl. Erweiterungen)</w:t>
        </w:r>
        <w:r w:rsidR="00025C7D">
          <w:rPr>
            <w:noProof/>
            <w:webHidden/>
          </w:rPr>
          <w:tab/>
        </w:r>
        <w:r w:rsidR="00025C7D">
          <w:rPr>
            <w:noProof/>
            <w:webHidden/>
          </w:rPr>
          <w:fldChar w:fldCharType="begin"/>
        </w:r>
        <w:r w:rsidR="00025C7D">
          <w:rPr>
            <w:noProof/>
            <w:webHidden/>
          </w:rPr>
          <w:instrText xml:space="preserve"> PAGEREF _Toc518473053 \h </w:instrText>
        </w:r>
        <w:r w:rsidR="00025C7D">
          <w:rPr>
            <w:noProof/>
            <w:webHidden/>
          </w:rPr>
        </w:r>
        <w:r w:rsidR="00025C7D">
          <w:rPr>
            <w:noProof/>
            <w:webHidden/>
          </w:rPr>
          <w:fldChar w:fldCharType="separate"/>
        </w:r>
        <w:r w:rsidR="00025C7D">
          <w:rPr>
            <w:noProof/>
            <w:webHidden/>
          </w:rPr>
          <w:t>40</w:t>
        </w:r>
        <w:r w:rsidR="00025C7D">
          <w:rPr>
            <w:noProof/>
            <w:webHidden/>
          </w:rPr>
          <w:fldChar w:fldCharType="end"/>
        </w:r>
      </w:hyperlink>
    </w:p>
    <w:p w14:paraId="7B36DBFE" w14:textId="26A7DE1A" w:rsidR="00025C7D" w:rsidRDefault="00FB259C">
      <w:pPr>
        <w:pStyle w:val="Verzeichnis2"/>
        <w:rPr>
          <w:rFonts w:asciiTheme="minorHAnsi" w:eastAsiaTheme="minorEastAsia" w:hAnsiTheme="minorHAnsi" w:cstheme="minorBidi"/>
          <w:bCs w:val="0"/>
          <w:noProof/>
          <w:sz w:val="22"/>
          <w:szCs w:val="22"/>
        </w:rPr>
      </w:pPr>
      <w:hyperlink w:anchor="_Toc518473054" w:history="1">
        <w:r w:rsidR="00025C7D" w:rsidRPr="002120B5">
          <w:rPr>
            <w:rStyle w:val="Hyperlink"/>
            <w:noProof/>
          </w:rPr>
          <w:t>6.7</w:t>
        </w:r>
        <w:r w:rsidR="00025C7D">
          <w:rPr>
            <w:rFonts w:asciiTheme="minorHAnsi" w:eastAsiaTheme="minorEastAsia" w:hAnsiTheme="minorHAnsi" w:cstheme="minorBidi"/>
            <w:bCs w:val="0"/>
            <w:noProof/>
            <w:sz w:val="22"/>
            <w:szCs w:val="22"/>
          </w:rPr>
          <w:tab/>
        </w:r>
        <w:r w:rsidR="00025C7D" w:rsidRPr="002120B5">
          <w:rPr>
            <w:rStyle w:val="Hyperlink"/>
            <w:noProof/>
          </w:rPr>
          <w:t>Entwurf</w:t>
        </w:r>
        <w:r w:rsidR="00025C7D">
          <w:rPr>
            <w:noProof/>
            <w:webHidden/>
          </w:rPr>
          <w:tab/>
        </w:r>
        <w:r w:rsidR="00025C7D">
          <w:rPr>
            <w:noProof/>
            <w:webHidden/>
          </w:rPr>
          <w:fldChar w:fldCharType="begin"/>
        </w:r>
        <w:r w:rsidR="00025C7D">
          <w:rPr>
            <w:noProof/>
            <w:webHidden/>
          </w:rPr>
          <w:instrText xml:space="preserve"> PAGEREF _Toc518473054 \h </w:instrText>
        </w:r>
        <w:r w:rsidR="00025C7D">
          <w:rPr>
            <w:noProof/>
            <w:webHidden/>
          </w:rPr>
        </w:r>
        <w:r w:rsidR="00025C7D">
          <w:rPr>
            <w:noProof/>
            <w:webHidden/>
          </w:rPr>
          <w:fldChar w:fldCharType="separate"/>
        </w:r>
        <w:r w:rsidR="00025C7D">
          <w:rPr>
            <w:noProof/>
            <w:webHidden/>
          </w:rPr>
          <w:t>41</w:t>
        </w:r>
        <w:r w:rsidR="00025C7D">
          <w:rPr>
            <w:noProof/>
            <w:webHidden/>
          </w:rPr>
          <w:fldChar w:fldCharType="end"/>
        </w:r>
      </w:hyperlink>
    </w:p>
    <w:p w14:paraId="02A294D7" w14:textId="63E9E467" w:rsidR="00025C7D" w:rsidRDefault="00FB259C">
      <w:pPr>
        <w:pStyle w:val="Verzeichnis3"/>
        <w:rPr>
          <w:rFonts w:asciiTheme="minorHAnsi" w:eastAsiaTheme="minorEastAsia" w:hAnsiTheme="minorHAnsi" w:cstheme="minorBidi"/>
          <w:sz w:val="22"/>
          <w:szCs w:val="22"/>
        </w:rPr>
      </w:pPr>
      <w:hyperlink w:anchor="_Toc518473055" w:history="1">
        <w:r w:rsidR="00025C7D" w:rsidRPr="002120B5">
          <w:rPr>
            <w:rStyle w:val="Hyperlink"/>
          </w:rPr>
          <w:t>6.7.1</w:t>
        </w:r>
        <w:r w:rsidR="00025C7D">
          <w:rPr>
            <w:rFonts w:asciiTheme="minorHAnsi" w:eastAsiaTheme="minorEastAsia" w:hAnsiTheme="minorHAnsi" w:cstheme="minorBidi"/>
            <w:sz w:val="22"/>
            <w:szCs w:val="22"/>
          </w:rPr>
          <w:tab/>
        </w:r>
        <w:r w:rsidR="00025C7D" w:rsidRPr="002120B5">
          <w:rPr>
            <w:rStyle w:val="Hyperlink"/>
          </w:rPr>
          <w:t>Architektur des Topology-Editor</w:t>
        </w:r>
        <w:r w:rsidR="00025C7D">
          <w:rPr>
            <w:webHidden/>
          </w:rPr>
          <w:tab/>
        </w:r>
        <w:r w:rsidR="00025C7D">
          <w:rPr>
            <w:webHidden/>
          </w:rPr>
          <w:fldChar w:fldCharType="begin"/>
        </w:r>
        <w:r w:rsidR="00025C7D">
          <w:rPr>
            <w:webHidden/>
          </w:rPr>
          <w:instrText xml:space="preserve"> PAGEREF _Toc518473055 \h </w:instrText>
        </w:r>
        <w:r w:rsidR="00025C7D">
          <w:rPr>
            <w:webHidden/>
          </w:rPr>
        </w:r>
        <w:r w:rsidR="00025C7D">
          <w:rPr>
            <w:webHidden/>
          </w:rPr>
          <w:fldChar w:fldCharType="separate"/>
        </w:r>
        <w:r w:rsidR="00025C7D">
          <w:rPr>
            <w:webHidden/>
          </w:rPr>
          <w:t>41</w:t>
        </w:r>
        <w:r w:rsidR="00025C7D">
          <w:rPr>
            <w:webHidden/>
          </w:rPr>
          <w:fldChar w:fldCharType="end"/>
        </w:r>
      </w:hyperlink>
    </w:p>
    <w:p w14:paraId="3234AF6F" w14:textId="422B357C" w:rsidR="00025C7D" w:rsidRDefault="00FB259C">
      <w:pPr>
        <w:pStyle w:val="Verzeichnis3"/>
        <w:rPr>
          <w:rFonts w:asciiTheme="minorHAnsi" w:eastAsiaTheme="minorEastAsia" w:hAnsiTheme="minorHAnsi" w:cstheme="minorBidi"/>
          <w:sz w:val="22"/>
          <w:szCs w:val="22"/>
        </w:rPr>
      </w:pPr>
      <w:hyperlink w:anchor="_Toc518473056" w:history="1">
        <w:r w:rsidR="00025C7D" w:rsidRPr="002120B5">
          <w:rPr>
            <w:rStyle w:val="Hyperlink"/>
          </w:rPr>
          <w:t>6.7.2</w:t>
        </w:r>
        <w:r w:rsidR="00025C7D">
          <w:rPr>
            <w:rFonts w:asciiTheme="minorHAnsi" w:eastAsiaTheme="minorEastAsia" w:hAnsiTheme="minorHAnsi" w:cstheme="minorBidi"/>
            <w:sz w:val="22"/>
            <w:szCs w:val="22"/>
          </w:rPr>
          <w:tab/>
        </w:r>
        <w:r w:rsidR="00025C7D" w:rsidRPr="002120B5">
          <w:rPr>
            <w:rStyle w:val="Hyperlink"/>
          </w:rPr>
          <w:t>Entwurf der Serverkomponente</w:t>
        </w:r>
        <w:r w:rsidR="00025C7D">
          <w:rPr>
            <w:webHidden/>
          </w:rPr>
          <w:tab/>
        </w:r>
        <w:r w:rsidR="00025C7D">
          <w:rPr>
            <w:webHidden/>
          </w:rPr>
          <w:fldChar w:fldCharType="begin"/>
        </w:r>
        <w:r w:rsidR="00025C7D">
          <w:rPr>
            <w:webHidden/>
          </w:rPr>
          <w:instrText xml:space="preserve"> PAGEREF _Toc518473056 \h </w:instrText>
        </w:r>
        <w:r w:rsidR="00025C7D">
          <w:rPr>
            <w:webHidden/>
          </w:rPr>
        </w:r>
        <w:r w:rsidR="00025C7D">
          <w:rPr>
            <w:webHidden/>
          </w:rPr>
          <w:fldChar w:fldCharType="separate"/>
        </w:r>
        <w:r w:rsidR="00025C7D">
          <w:rPr>
            <w:webHidden/>
          </w:rPr>
          <w:t>42</w:t>
        </w:r>
        <w:r w:rsidR="00025C7D">
          <w:rPr>
            <w:webHidden/>
          </w:rPr>
          <w:fldChar w:fldCharType="end"/>
        </w:r>
      </w:hyperlink>
    </w:p>
    <w:p w14:paraId="2A3AF910" w14:textId="1BDA9583" w:rsidR="00025C7D" w:rsidRDefault="00FB259C">
      <w:pPr>
        <w:pStyle w:val="Verzeichnis3"/>
        <w:rPr>
          <w:rFonts w:asciiTheme="minorHAnsi" w:eastAsiaTheme="minorEastAsia" w:hAnsiTheme="minorHAnsi" w:cstheme="minorBidi"/>
          <w:sz w:val="22"/>
          <w:szCs w:val="22"/>
        </w:rPr>
      </w:pPr>
      <w:hyperlink w:anchor="_Toc518473057" w:history="1">
        <w:r w:rsidR="00025C7D" w:rsidRPr="002120B5">
          <w:rPr>
            <w:rStyle w:val="Hyperlink"/>
          </w:rPr>
          <w:t>6.7.3</w:t>
        </w:r>
        <w:r w:rsidR="00025C7D">
          <w:rPr>
            <w:rFonts w:asciiTheme="minorHAnsi" w:eastAsiaTheme="minorEastAsia" w:hAnsiTheme="minorHAnsi" w:cstheme="minorBidi"/>
            <w:sz w:val="22"/>
            <w:szCs w:val="22"/>
          </w:rPr>
          <w:tab/>
        </w:r>
        <w:r w:rsidR="00025C7D" w:rsidRPr="002120B5">
          <w:rPr>
            <w:rStyle w:val="Hyperlink"/>
          </w:rPr>
          <w:t>Datenmodell</w:t>
        </w:r>
        <w:r w:rsidR="00025C7D">
          <w:rPr>
            <w:webHidden/>
          </w:rPr>
          <w:tab/>
        </w:r>
        <w:r w:rsidR="00025C7D">
          <w:rPr>
            <w:webHidden/>
          </w:rPr>
          <w:fldChar w:fldCharType="begin"/>
        </w:r>
        <w:r w:rsidR="00025C7D">
          <w:rPr>
            <w:webHidden/>
          </w:rPr>
          <w:instrText xml:space="preserve"> PAGEREF _Toc518473057 \h </w:instrText>
        </w:r>
        <w:r w:rsidR="00025C7D">
          <w:rPr>
            <w:webHidden/>
          </w:rPr>
        </w:r>
        <w:r w:rsidR="00025C7D">
          <w:rPr>
            <w:webHidden/>
          </w:rPr>
          <w:fldChar w:fldCharType="separate"/>
        </w:r>
        <w:r w:rsidR="00025C7D">
          <w:rPr>
            <w:webHidden/>
          </w:rPr>
          <w:t>43</w:t>
        </w:r>
        <w:r w:rsidR="00025C7D">
          <w:rPr>
            <w:webHidden/>
          </w:rPr>
          <w:fldChar w:fldCharType="end"/>
        </w:r>
      </w:hyperlink>
    </w:p>
    <w:p w14:paraId="3371AD16" w14:textId="67165D73" w:rsidR="00025C7D" w:rsidRDefault="00FB259C">
      <w:pPr>
        <w:pStyle w:val="Verzeichnis3"/>
        <w:rPr>
          <w:rFonts w:asciiTheme="minorHAnsi" w:eastAsiaTheme="minorEastAsia" w:hAnsiTheme="minorHAnsi" w:cstheme="minorBidi"/>
          <w:sz w:val="22"/>
          <w:szCs w:val="22"/>
        </w:rPr>
      </w:pPr>
      <w:hyperlink w:anchor="_Toc518473058" w:history="1">
        <w:r w:rsidR="00025C7D" w:rsidRPr="002120B5">
          <w:rPr>
            <w:rStyle w:val="Hyperlink"/>
          </w:rPr>
          <w:t>6.7.4</w:t>
        </w:r>
        <w:r w:rsidR="00025C7D">
          <w:rPr>
            <w:rFonts w:asciiTheme="minorHAnsi" w:eastAsiaTheme="minorEastAsia" w:hAnsiTheme="minorHAnsi" w:cstheme="minorBidi"/>
            <w:sz w:val="22"/>
            <w:szCs w:val="22"/>
          </w:rPr>
          <w:tab/>
        </w:r>
        <w:r w:rsidR="00025C7D" w:rsidRPr="002120B5">
          <w:rPr>
            <w:rStyle w:val="Hyperlink"/>
          </w:rPr>
          <w:t>DtmApi Wrapper</w:t>
        </w:r>
        <w:r w:rsidR="00025C7D">
          <w:rPr>
            <w:webHidden/>
          </w:rPr>
          <w:tab/>
        </w:r>
        <w:r w:rsidR="00025C7D">
          <w:rPr>
            <w:webHidden/>
          </w:rPr>
          <w:fldChar w:fldCharType="begin"/>
        </w:r>
        <w:r w:rsidR="00025C7D">
          <w:rPr>
            <w:webHidden/>
          </w:rPr>
          <w:instrText xml:space="preserve"> PAGEREF _Toc518473058 \h </w:instrText>
        </w:r>
        <w:r w:rsidR="00025C7D">
          <w:rPr>
            <w:webHidden/>
          </w:rPr>
        </w:r>
        <w:r w:rsidR="00025C7D">
          <w:rPr>
            <w:webHidden/>
          </w:rPr>
          <w:fldChar w:fldCharType="separate"/>
        </w:r>
        <w:r w:rsidR="00025C7D">
          <w:rPr>
            <w:webHidden/>
          </w:rPr>
          <w:t>44</w:t>
        </w:r>
        <w:r w:rsidR="00025C7D">
          <w:rPr>
            <w:webHidden/>
          </w:rPr>
          <w:fldChar w:fldCharType="end"/>
        </w:r>
      </w:hyperlink>
    </w:p>
    <w:p w14:paraId="2B09E967" w14:textId="3055B063" w:rsidR="00025C7D" w:rsidRDefault="00FB259C">
      <w:pPr>
        <w:pStyle w:val="Verzeichnis1"/>
        <w:rPr>
          <w:rFonts w:asciiTheme="minorHAnsi" w:eastAsiaTheme="minorEastAsia" w:hAnsiTheme="minorHAnsi" w:cstheme="minorBidi"/>
          <w:b w:val="0"/>
          <w:bCs w:val="0"/>
          <w:noProof/>
          <w:sz w:val="22"/>
          <w:szCs w:val="22"/>
        </w:rPr>
      </w:pPr>
      <w:hyperlink w:anchor="_Toc518473059" w:history="1">
        <w:r w:rsidR="00025C7D" w:rsidRPr="002120B5">
          <w:rPr>
            <w:rStyle w:val="Hyperlink"/>
            <w:noProof/>
          </w:rPr>
          <w:t>7</w:t>
        </w:r>
        <w:r w:rsidR="00025C7D">
          <w:rPr>
            <w:rFonts w:asciiTheme="minorHAnsi" w:eastAsiaTheme="minorEastAsia" w:hAnsiTheme="minorHAnsi" w:cstheme="minorBidi"/>
            <w:b w:val="0"/>
            <w:bCs w:val="0"/>
            <w:noProof/>
            <w:sz w:val="22"/>
            <w:szCs w:val="22"/>
          </w:rPr>
          <w:tab/>
        </w:r>
        <w:r w:rsidR="00025C7D" w:rsidRPr="002120B5">
          <w:rPr>
            <w:rStyle w:val="Hyperlink"/>
            <w:noProof/>
          </w:rPr>
          <w:t>Realisierung</w:t>
        </w:r>
        <w:r w:rsidR="00025C7D">
          <w:rPr>
            <w:noProof/>
            <w:webHidden/>
          </w:rPr>
          <w:tab/>
        </w:r>
        <w:r w:rsidR="00025C7D">
          <w:rPr>
            <w:noProof/>
            <w:webHidden/>
          </w:rPr>
          <w:fldChar w:fldCharType="begin"/>
        </w:r>
        <w:r w:rsidR="00025C7D">
          <w:rPr>
            <w:noProof/>
            <w:webHidden/>
          </w:rPr>
          <w:instrText xml:space="preserve"> PAGEREF _Toc518473059 \h </w:instrText>
        </w:r>
        <w:r w:rsidR="00025C7D">
          <w:rPr>
            <w:noProof/>
            <w:webHidden/>
          </w:rPr>
        </w:r>
        <w:r w:rsidR="00025C7D">
          <w:rPr>
            <w:noProof/>
            <w:webHidden/>
          </w:rPr>
          <w:fldChar w:fldCharType="separate"/>
        </w:r>
        <w:r w:rsidR="00025C7D">
          <w:rPr>
            <w:noProof/>
            <w:webHidden/>
          </w:rPr>
          <w:t>45</w:t>
        </w:r>
        <w:r w:rsidR="00025C7D">
          <w:rPr>
            <w:noProof/>
            <w:webHidden/>
          </w:rPr>
          <w:fldChar w:fldCharType="end"/>
        </w:r>
      </w:hyperlink>
    </w:p>
    <w:p w14:paraId="364BE80A" w14:textId="2967198C" w:rsidR="00025C7D" w:rsidRDefault="00FB259C">
      <w:pPr>
        <w:pStyle w:val="Verzeichnis2"/>
        <w:rPr>
          <w:rFonts w:asciiTheme="minorHAnsi" w:eastAsiaTheme="minorEastAsia" w:hAnsiTheme="minorHAnsi" w:cstheme="minorBidi"/>
          <w:bCs w:val="0"/>
          <w:noProof/>
          <w:sz w:val="22"/>
          <w:szCs w:val="22"/>
        </w:rPr>
      </w:pPr>
      <w:hyperlink w:anchor="_Toc518473060" w:history="1">
        <w:r w:rsidR="00025C7D" w:rsidRPr="002120B5">
          <w:rPr>
            <w:rStyle w:val="Hyperlink"/>
            <w:noProof/>
          </w:rPr>
          <w:t>7.1</w:t>
        </w:r>
        <w:r w:rsidR="00025C7D">
          <w:rPr>
            <w:rFonts w:asciiTheme="minorHAnsi" w:eastAsiaTheme="minorEastAsia" w:hAnsiTheme="minorHAnsi" w:cstheme="minorBidi"/>
            <w:bCs w:val="0"/>
            <w:noProof/>
            <w:sz w:val="22"/>
            <w:szCs w:val="22"/>
          </w:rPr>
          <w:tab/>
        </w:r>
        <w:r w:rsidR="00025C7D" w:rsidRPr="002120B5">
          <w:rPr>
            <w:rStyle w:val="Hyperlink"/>
            <w:noProof/>
          </w:rPr>
          <w:t>Vorgehensweise</w:t>
        </w:r>
        <w:r w:rsidR="00025C7D">
          <w:rPr>
            <w:noProof/>
            <w:webHidden/>
          </w:rPr>
          <w:tab/>
        </w:r>
        <w:r w:rsidR="00025C7D">
          <w:rPr>
            <w:noProof/>
            <w:webHidden/>
          </w:rPr>
          <w:fldChar w:fldCharType="begin"/>
        </w:r>
        <w:r w:rsidR="00025C7D">
          <w:rPr>
            <w:noProof/>
            <w:webHidden/>
          </w:rPr>
          <w:instrText xml:space="preserve"> PAGEREF _Toc518473060 \h </w:instrText>
        </w:r>
        <w:r w:rsidR="00025C7D">
          <w:rPr>
            <w:noProof/>
            <w:webHidden/>
          </w:rPr>
        </w:r>
        <w:r w:rsidR="00025C7D">
          <w:rPr>
            <w:noProof/>
            <w:webHidden/>
          </w:rPr>
          <w:fldChar w:fldCharType="separate"/>
        </w:r>
        <w:r w:rsidR="00025C7D">
          <w:rPr>
            <w:noProof/>
            <w:webHidden/>
          </w:rPr>
          <w:t>45</w:t>
        </w:r>
        <w:r w:rsidR="00025C7D">
          <w:rPr>
            <w:noProof/>
            <w:webHidden/>
          </w:rPr>
          <w:fldChar w:fldCharType="end"/>
        </w:r>
      </w:hyperlink>
    </w:p>
    <w:p w14:paraId="19119663" w14:textId="4CD0B8D7" w:rsidR="00025C7D" w:rsidRDefault="00FB259C">
      <w:pPr>
        <w:pStyle w:val="Verzeichnis2"/>
        <w:rPr>
          <w:rFonts w:asciiTheme="minorHAnsi" w:eastAsiaTheme="minorEastAsia" w:hAnsiTheme="minorHAnsi" w:cstheme="minorBidi"/>
          <w:bCs w:val="0"/>
          <w:noProof/>
          <w:sz w:val="22"/>
          <w:szCs w:val="22"/>
        </w:rPr>
      </w:pPr>
      <w:hyperlink w:anchor="_Toc518473061" w:history="1">
        <w:r w:rsidR="00025C7D" w:rsidRPr="002120B5">
          <w:rPr>
            <w:rStyle w:val="Hyperlink"/>
            <w:noProof/>
          </w:rPr>
          <w:t>7.2</w:t>
        </w:r>
        <w:r w:rsidR="00025C7D">
          <w:rPr>
            <w:rFonts w:asciiTheme="minorHAnsi" w:eastAsiaTheme="minorEastAsia" w:hAnsiTheme="minorHAnsi" w:cstheme="minorBidi"/>
            <w:bCs w:val="0"/>
            <w:noProof/>
            <w:sz w:val="22"/>
            <w:szCs w:val="22"/>
          </w:rPr>
          <w:tab/>
        </w:r>
        <w:r w:rsidR="00025C7D" w:rsidRPr="002120B5">
          <w:rPr>
            <w:rStyle w:val="Hyperlink"/>
            <w:noProof/>
          </w:rPr>
          <w:t>Verwendete Werkzeuge</w:t>
        </w:r>
        <w:r w:rsidR="00025C7D">
          <w:rPr>
            <w:noProof/>
            <w:webHidden/>
          </w:rPr>
          <w:tab/>
        </w:r>
        <w:r w:rsidR="00025C7D">
          <w:rPr>
            <w:noProof/>
            <w:webHidden/>
          </w:rPr>
          <w:fldChar w:fldCharType="begin"/>
        </w:r>
        <w:r w:rsidR="00025C7D">
          <w:rPr>
            <w:noProof/>
            <w:webHidden/>
          </w:rPr>
          <w:instrText xml:space="preserve"> PAGEREF _Toc518473061 \h </w:instrText>
        </w:r>
        <w:r w:rsidR="00025C7D">
          <w:rPr>
            <w:noProof/>
            <w:webHidden/>
          </w:rPr>
        </w:r>
        <w:r w:rsidR="00025C7D">
          <w:rPr>
            <w:noProof/>
            <w:webHidden/>
          </w:rPr>
          <w:fldChar w:fldCharType="separate"/>
        </w:r>
        <w:r w:rsidR="00025C7D">
          <w:rPr>
            <w:noProof/>
            <w:webHidden/>
          </w:rPr>
          <w:t>45</w:t>
        </w:r>
        <w:r w:rsidR="00025C7D">
          <w:rPr>
            <w:noProof/>
            <w:webHidden/>
          </w:rPr>
          <w:fldChar w:fldCharType="end"/>
        </w:r>
      </w:hyperlink>
    </w:p>
    <w:p w14:paraId="52C303C5" w14:textId="558E0573" w:rsidR="00025C7D" w:rsidRDefault="00FB259C">
      <w:pPr>
        <w:pStyle w:val="Verzeichnis2"/>
        <w:rPr>
          <w:rFonts w:asciiTheme="minorHAnsi" w:eastAsiaTheme="minorEastAsia" w:hAnsiTheme="minorHAnsi" w:cstheme="minorBidi"/>
          <w:bCs w:val="0"/>
          <w:noProof/>
          <w:sz w:val="22"/>
          <w:szCs w:val="22"/>
        </w:rPr>
      </w:pPr>
      <w:hyperlink w:anchor="_Toc518473062" w:history="1">
        <w:r w:rsidR="00025C7D" w:rsidRPr="002120B5">
          <w:rPr>
            <w:rStyle w:val="Hyperlink"/>
            <w:noProof/>
          </w:rPr>
          <w:t>7.3</w:t>
        </w:r>
        <w:r w:rsidR="00025C7D">
          <w:rPr>
            <w:rFonts w:asciiTheme="minorHAnsi" w:eastAsiaTheme="minorEastAsia" w:hAnsiTheme="minorHAnsi" w:cstheme="minorBidi"/>
            <w:bCs w:val="0"/>
            <w:noProof/>
            <w:sz w:val="22"/>
            <w:szCs w:val="22"/>
          </w:rPr>
          <w:tab/>
        </w:r>
        <w:r w:rsidR="00025C7D" w:rsidRPr="002120B5">
          <w:rPr>
            <w:rStyle w:val="Hyperlink"/>
            <w:noProof/>
          </w:rPr>
          <w:t>Ausgewählte Implementierungsaspekte</w:t>
        </w:r>
        <w:r w:rsidR="00025C7D">
          <w:rPr>
            <w:noProof/>
            <w:webHidden/>
          </w:rPr>
          <w:tab/>
        </w:r>
        <w:r w:rsidR="00025C7D">
          <w:rPr>
            <w:noProof/>
            <w:webHidden/>
          </w:rPr>
          <w:fldChar w:fldCharType="begin"/>
        </w:r>
        <w:r w:rsidR="00025C7D">
          <w:rPr>
            <w:noProof/>
            <w:webHidden/>
          </w:rPr>
          <w:instrText xml:space="preserve"> PAGEREF _Toc518473062 \h </w:instrText>
        </w:r>
        <w:r w:rsidR="00025C7D">
          <w:rPr>
            <w:noProof/>
            <w:webHidden/>
          </w:rPr>
        </w:r>
        <w:r w:rsidR="00025C7D">
          <w:rPr>
            <w:noProof/>
            <w:webHidden/>
          </w:rPr>
          <w:fldChar w:fldCharType="separate"/>
        </w:r>
        <w:r w:rsidR="00025C7D">
          <w:rPr>
            <w:noProof/>
            <w:webHidden/>
          </w:rPr>
          <w:t>45</w:t>
        </w:r>
        <w:r w:rsidR="00025C7D">
          <w:rPr>
            <w:noProof/>
            <w:webHidden/>
          </w:rPr>
          <w:fldChar w:fldCharType="end"/>
        </w:r>
      </w:hyperlink>
    </w:p>
    <w:p w14:paraId="1E747210" w14:textId="7658F2D8" w:rsidR="00025C7D" w:rsidRDefault="00FB259C">
      <w:pPr>
        <w:pStyle w:val="Verzeichnis3"/>
        <w:rPr>
          <w:rFonts w:asciiTheme="minorHAnsi" w:eastAsiaTheme="minorEastAsia" w:hAnsiTheme="minorHAnsi" w:cstheme="minorBidi"/>
          <w:sz w:val="22"/>
          <w:szCs w:val="22"/>
        </w:rPr>
      </w:pPr>
      <w:hyperlink w:anchor="_Toc518473063" w:history="1">
        <w:r w:rsidR="00025C7D" w:rsidRPr="002120B5">
          <w:rPr>
            <w:rStyle w:val="Hyperlink"/>
          </w:rPr>
          <w:t>7.3.1</w:t>
        </w:r>
        <w:r w:rsidR="00025C7D">
          <w:rPr>
            <w:rFonts w:asciiTheme="minorHAnsi" w:eastAsiaTheme="minorEastAsia" w:hAnsiTheme="minorHAnsi" w:cstheme="minorBidi"/>
            <w:sz w:val="22"/>
            <w:szCs w:val="22"/>
          </w:rPr>
          <w:tab/>
        </w:r>
        <w:r w:rsidR="00025C7D" w:rsidRPr="002120B5">
          <w:rPr>
            <w:rStyle w:val="Hyperlink"/>
          </w:rPr>
          <w:t>Realisierung der Server-Applikation</w:t>
        </w:r>
        <w:r w:rsidR="00025C7D">
          <w:rPr>
            <w:webHidden/>
          </w:rPr>
          <w:tab/>
        </w:r>
        <w:r w:rsidR="00025C7D">
          <w:rPr>
            <w:webHidden/>
          </w:rPr>
          <w:fldChar w:fldCharType="begin"/>
        </w:r>
        <w:r w:rsidR="00025C7D">
          <w:rPr>
            <w:webHidden/>
          </w:rPr>
          <w:instrText xml:space="preserve"> PAGEREF _Toc518473063 \h </w:instrText>
        </w:r>
        <w:r w:rsidR="00025C7D">
          <w:rPr>
            <w:webHidden/>
          </w:rPr>
        </w:r>
        <w:r w:rsidR="00025C7D">
          <w:rPr>
            <w:webHidden/>
          </w:rPr>
          <w:fldChar w:fldCharType="separate"/>
        </w:r>
        <w:r w:rsidR="00025C7D">
          <w:rPr>
            <w:webHidden/>
          </w:rPr>
          <w:t>46</w:t>
        </w:r>
        <w:r w:rsidR="00025C7D">
          <w:rPr>
            <w:webHidden/>
          </w:rPr>
          <w:fldChar w:fldCharType="end"/>
        </w:r>
      </w:hyperlink>
    </w:p>
    <w:p w14:paraId="74488CF3" w14:textId="48EF11A6" w:rsidR="00025C7D" w:rsidRDefault="00FB259C">
      <w:pPr>
        <w:pStyle w:val="Verzeichnis3"/>
        <w:rPr>
          <w:rFonts w:asciiTheme="minorHAnsi" w:eastAsiaTheme="minorEastAsia" w:hAnsiTheme="minorHAnsi" w:cstheme="minorBidi"/>
          <w:sz w:val="22"/>
          <w:szCs w:val="22"/>
        </w:rPr>
      </w:pPr>
      <w:hyperlink w:anchor="_Toc518473064" w:history="1">
        <w:r w:rsidR="00025C7D" w:rsidRPr="002120B5">
          <w:rPr>
            <w:rStyle w:val="Hyperlink"/>
          </w:rPr>
          <w:t>7.3.2</w:t>
        </w:r>
        <w:r w:rsidR="00025C7D">
          <w:rPr>
            <w:rFonts w:asciiTheme="minorHAnsi" w:eastAsiaTheme="minorEastAsia" w:hAnsiTheme="minorHAnsi" w:cstheme="minorBidi"/>
            <w:sz w:val="22"/>
            <w:szCs w:val="22"/>
          </w:rPr>
          <w:tab/>
        </w:r>
        <w:r w:rsidR="00025C7D" w:rsidRPr="002120B5">
          <w:rPr>
            <w:rStyle w:val="Hyperlink"/>
          </w:rPr>
          <w:t>Realisierung der Client-Applikation</w:t>
        </w:r>
        <w:r w:rsidR="00025C7D">
          <w:rPr>
            <w:webHidden/>
          </w:rPr>
          <w:tab/>
        </w:r>
        <w:r w:rsidR="00025C7D">
          <w:rPr>
            <w:webHidden/>
          </w:rPr>
          <w:fldChar w:fldCharType="begin"/>
        </w:r>
        <w:r w:rsidR="00025C7D">
          <w:rPr>
            <w:webHidden/>
          </w:rPr>
          <w:instrText xml:space="preserve"> PAGEREF _Toc518473064 \h </w:instrText>
        </w:r>
        <w:r w:rsidR="00025C7D">
          <w:rPr>
            <w:webHidden/>
          </w:rPr>
        </w:r>
        <w:r w:rsidR="00025C7D">
          <w:rPr>
            <w:webHidden/>
          </w:rPr>
          <w:fldChar w:fldCharType="separate"/>
        </w:r>
        <w:r w:rsidR="00025C7D">
          <w:rPr>
            <w:webHidden/>
          </w:rPr>
          <w:t>47</w:t>
        </w:r>
        <w:r w:rsidR="00025C7D">
          <w:rPr>
            <w:webHidden/>
          </w:rPr>
          <w:fldChar w:fldCharType="end"/>
        </w:r>
      </w:hyperlink>
    </w:p>
    <w:p w14:paraId="1E544EE0" w14:textId="0B5B79F8" w:rsidR="00025C7D" w:rsidRDefault="00FB259C">
      <w:pPr>
        <w:pStyle w:val="Verzeichnis3"/>
        <w:rPr>
          <w:rFonts w:asciiTheme="minorHAnsi" w:eastAsiaTheme="minorEastAsia" w:hAnsiTheme="minorHAnsi" w:cstheme="minorBidi"/>
          <w:sz w:val="22"/>
          <w:szCs w:val="22"/>
        </w:rPr>
      </w:pPr>
      <w:hyperlink w:anchor="_Toc518473065" w:history="1">
        <w:r w:rsidR="00025C7D" w:rsidRPr="002120B5">
          <w:rPr>
            <w:rStyle w:val="Hyperlink"/>
          </w:rPr>
          <w:t>7.3.3</w:t>
        </w:r>
        <w:r w:rsidR="00025C7D">
          <w:rPr>
            <w:rFonts w:asciiTheme="minorHAnsi" w:eastAsiaTheme="minorEastAsia" w:hAnsiTheme="minorHAnsi" w:cstheme="minorBidi"/>
            <w:sz w:val="22"/>
            <w:szCs w:val="22"/>
          </w:rPr>
          <w:tab/>
        </w:r>
        <w:r w:rsidR="00025C7D" w:rsidRPr="002120B5">
          <w:rPr>
            <w:rStyle w:val="Hyperlink"/>
          </w:rPr>
          <w:t>Systemvorbereitung und Erstellen eines FDT-Projekt</w:t>
        </w:r>
        <w:r w:rsidR="00025C7D">
          <w:rPr>
            <w:webHidden/>
          </w:rPr>
          <w:tab/>
        </w:r>
        <w:r w:rsidR="00025C7D">
          <w:rPr>
            <w:webHidden/>
          </w:rPr>
          <w:fldChar w:fldCharType="begin"/>
        </w:r>
        <w:r w:rsidR="00025C7D">
          <w:rPr>
            <w:webHidden/>
          </w:rPr>
          <w:instrText xml:space="preserve"> PAGEREF _Toc518473065 \h </w:instrText>
        </w:r>
        <w:r w:rsidR="00025C7D">
          <w:rPr>
            <w:webHidden/>
          </w:rPr>
        </w:r>
        <w:r w:rsidR="00025C7D">
          <w:rPr>
            <w:webHidden/>
          </w:rPr>
          <w:fldChar w:fldCharType="separate"/>
        </w:r>
        <w:r w:rsidR="00025C7D">
          <w:rPr>
            <w:webHidden/>
          </w:rPr>
          <w:t>48</w:t>
        </w:r>
        <w:r w:rsidR="00025C7D">
          <w:rPr>
            <w:webHidden/>
          </w:rPr>
          <w:fldChar w:fldCharType="end"/>
        </w:r>
      </w:hyperlink>
    </w:p>
    <w:p w14:paraId="23629FF3" w14:textId="59984FDF" w:rsidR="00025C7D" w:rsidRDefault="00FB259C">
      <w:pPr>
        <w:pStyle w:val="Verzeichnis3"/>
        <w:rPr>
          <w:rFonts w:asciiTheme="minorHAnsi" w:eastAsiaTheme="minorEastAsia" w:hAnsiTheme="minorHAnsi" w:cstheme="minorBidi"/>
          <w:sz w:val="22"/>
          <w:szCs w:val="22"/>
        </w:rPr>
      </w:pPr>
      <w:hyperlink w:anchor="_Toc518473066" w:history="1">
        <w:r w:rsidR="00025C7D" w:rsidRPr="002120B5">
          <w:rPr>
            <w:rStyle w:val="Hyperlink"/>
          </w:rPr>
          <w:t>7.3.4</w:t>
        </w:r>
        <w:r w:rsidR="00025C7D">
          <w:rPr>
            <w:rFonts w:asciiTheme="minorHAnsi" w:eastAsiaTheme="minorEastAsia" w:hAnsiTheme="minorHAnsi" w:cstheme="minorBidi"/>
            <w:sz w:val="22"/>
            <w:szCs w:val="22"/>
          </w:rPr>
          <w:tab/>
        </w:r>
        <w:r w:rsidR="00025C7D" w:rsidRPr="002120B5">
          <w:rPr>
            <w:rStyle w:val="Hyperlink"/>
          </w:rPr>
          <w:t>Anzeigen einer Topologie</w:t>
        </w:r>
        <w:r w:rsidR="00025C7D">
          <w:rPr>
            <w:webHidden/>
          </w:rPr>
          <w:tab/>
        </w:r>
        <w:r w:rsidR="00025C7D">
          <w:rPr>
            <w:webHidden/>
          </w:rPr>
          <w:fldChar w:fldCharType="begin"/>
        </w:r>
        <w:r w:rsidR="00025C7D">
          <w:rPr>
            <w:webHidden/>
          </w:rPr>
          <w:instrText xml:space="preserve"> PAGEREF _Toc518473066 \h </w:instrText>
        </w:r>
        <w:r w:rsidR="00025C7D">
          <w:rPr>
            <w:webHidden/>
          </w:rPr>
        </w:r>
        <w:r w:rsidR="00025C7D">
          <w:rPr>
            <w:webHidden/>
          </w:rPr>
          <w:fldChar w:fldCharType="separate"/>
        </w:r>
        <w:r w:rsidR="00025C7D">
          <w:rPr>
            <w:webHidden/>
          </w:rPr>
          <w:t>49</w:t>
        </w:r>
        <w:r w:rsidR="00025C7D">
          <w:rPr>
            <w:webHidden/>
          </w:rPr>
          <w:fldChar w:fldCharType="end"/>
        </w:r>
      </w:hyperlink>
    </w:p>
    <w:p w14:paraId="199EE613" w14:textId="7919D8CC" w:rsidR="00025C7D" w:rsidRDefault="00FB259C">
      <w:pPr>
        <w:pStyle w:val="Verzeichnis1"/>
        <w:rPr>
          <w:rFonts w:asciiTheme="minorHAnsi" w:eastAsiaTheme="minorEastAsia" w:hAnsiTheme="minorHAnsi" w:cstheme="minorBidi"/>
          <w:b w:val="0"/>
          <w:bCs w:val="0"/>
          <w:noProof/>
          <w:sz w:val="22"/>
          <w:szCs w:val="22"/>
        </w:rPr>
      </w:pPr>
      <w:hyperlink w:anchor="_Toc518473067" w:history="1">
        <w:r w:rsidR="00025C7D" w:rsidRPr="002120B5">
          <w:rPr>
            <w:rStyle w:val="Hyperlink"/>
            <w:noProof/>
          </w:rPr>
          <w:t>8</w:t>
        </w:r>
        <w:r w:rsidR="00025C7D">
          <w:rPr>
            <w:rFonts w:asciiTheme="minorHAnsi" w:eastAsiaTheme="minorEastAsia" w:hAnsiTheme="minorHAnsi" w:cstheme="minorBidi"/>
            <w:b w:val="0"/>
            <w:bCs w:val="0"/>
            <w:noProof/>
            <w:sz w:val="22"/>
            <w:szCs w:val="22"/>
          </w:rPr>
          <w:tab/>
        </w:r>
        <w:r w:rsidR="00025C7D" w:rsidRPr="002120B5">
          <w:rPr>
            <w:rStyle w:val="Hyperlink"/>
            <w:noProof/>
          </w:rPr>
          <w:t>Zusammenfassung und Ausblick</w:t>
        </w:r>
        <w:r w:rsidR="00025C7D">
          <w:rPr>
            <w:noProof/>
            <w:webHidden/>
          </w:rPr>
          <w:tab/>
        </w:r>
        <w:r w:rsidR="00025C7D">
          <w:rPr>
            <w:noProof/>
            <w:webHidden/>
          </w:rPr>
          <w:fldChar w:fldCharType="begin"/>
        </w:r>
        <w:r w:rsidR="00025C7D">
          <w:rPr>
            <w:noProof/>
            <w:webHidden/>
          </w:rPr>
          <w:instrText xml:space="preserve"> PAGEREF _Toc518473067 \h </w:instrText>
        </w:r>
        <w:r w:rsidR="00025C7D">
          <w:rPr>
            <w:noProof/>
            <w:webHidden/>
          </w:rPr>
        </w:r>
        <w:r w:rsidR="00025C7D">
          <w:rPr>
            <w:noProof/>
            <w:webHidden/>
          </w:rPr>
          <w:fldChar w:fldCharType="separate"/>
        </w:r>
        <w:r w:rsidR="00025C7D">
          <w:rPr>
            <w:noProof/>
            <w:webHidden/>
          </w:rPr>
          <w:t>51</w:t>
        </w:r>
        <w:r w:rsidR="00025C7D">
          <w:rPr>
            <w:noProof/>
            <w:webHidden/>
          </w:rPr>
          <w:fldChar w:fldCharType="end"/>
        </w:r>
      </w:hyperlink>
    </w:p>
    <w:p w14:paraId="7FED3499" w14:textId="72AB08BE" w:rsidR="00025C7D" w:rsidRDefault="00FB259C">
      <w:pPr>
        <w:pStyle w:val="Verzeichnis2"/>
        <w:rPr>
          <w:rFonts w:asciiTheme="minorHAnsi" w:eastAsiaTheme="minorEastAsia" w:hAnsiTheme="minorHAnsi" w:cstheme="minorBidi"/>
          <w:bCs w:val="0"/>
          <w:noProof/>
          <w:sz w:val="22"/>
          <w:szCs w:val="22"/>
        </w:rPr>
      </w:pPr>
      <w:hyperlink w:anchor="_Toc518473068" w:history="1">
        <w:r w:rsidR="00025C7D" w:rsidRPr="002120B5">
          <w:rPr>
            <w:rStyle w:val="Hyperlink"/>
            <w:noProof/>
          </w:rPr>
          <w:t>8.1</w:t>
        </w:r>
        <w:r w:rsidR="00025C7D">
          <w:rPr>
            <w:rFonts w:asciiTheme="minorHAnsi" w:eastAsiaTheme="minorEastAsia" w:hAnsiTheme="minorHAnsi" w:cstheme="minorBidi"/>
            <w:bCs w:val="0"/>
            <w:noProof/>
            <w:sz w:val="22"/>
            <w:szCs w:val="22"/>
          </w:rPr>
          <w:tab/>
        </w:r>
        <w:r w:rsidR="00025C7D" w:rsidRPr="002120B5">
          <w:rPr>
            <w:rStyle w:val="Hyperlink"/>
            <w:noProof/>
          </w:rPr>
          <w:t>Zusammenfassung</w:t>
        </w:r>
        <w:r w:rsidR="00025C7D">
          <w:rPr>
            <w:noProof/>
            <w:webHidden/>
          </w:rPr>
          <w:tab/>
        </w:r>
        <w:r w:rsidR="00025C7D">
          <w:rPr>
            <w:noProof/>
            <w:webHidden/>
          </w:rPr>
          <w:fldChar w:fldCharType="begin"/>
        </w:r>
        <w:r w:rsidR="00025C7D">
          <w:rPr>
            <w:noProof/>
            <w:webHidden/>
          </w:rPr>
          <w:instrText xml:space="preserve"> PAGEREF _Toc518473068 \h </w:instrText>
        </w:r>
        <w:r w:rsidR="00025C7D">
          <w:rPr>
            <w:noProof/>
            <w:webHidden/>
          </w:rPr>
        </w:r>
        <w:r w:rsidR="00025C7D">
          <w:rPr>
            <w:noProof/>
            <w:webHidden/>
          </w:rPr>
          <w:fldChar w:fldCharType="separate"/>
        </w:r>
        <w:r w:rsidR="00025C7D">
          <w:rPr>
            <w:noProof/>
            <w:webHidden/>
          </w:rPr>
          <w:t>51</w:t>
        </w:r>
        <w:r w:rsidR="00025C7D">
          <w:rPr>
            <w:noProof/>
            <w:webHidden/>
          </w:rPr>
          <w:fldChar w:fldCharType="end"/>
        </w:r>
      </w:hyperlink>
    </w:p>
    <w:p w14:paraId="4A07DFA5" w14:textId="672A20A7" w:rsidR="00025C7D" w:rsidRDefault="00FB259C">
      <w:pPr>
        <w:pStyle w:val="Verzeichnis2"/>
        <w:rPr>
          <w:rFonts w:asciiTheme="minorHAnsi" w:eastAsiaTheme="minorEastAsia" w:hAnsiTheme="minorHAnsi" w:cstheme="minorBidi"/>
          <w:bCs w:val="0"/>
          <w:noProof/>
          <w:sz w:val="22"/>
          <w:szCs w:val="22"/>
        </w:rPr>
      </w:pPr>
      <w:hyperlink w:anchor="_Toc518473069" w:history="1">
        <w:r w:rsidR="00025C7D" w:rsidRPr="002120B5">
          <w:rPr>
            <w:rStyle w:val="Hyperlink"/>
            <w:noProof/>
          </w:rPr>
          <w:t>8.2</w:t>
        </w:r>
        <w:r w:rsidR="00025C7D">
          <w:rPr>
            <w:rFonts w:asciiTheme="minorHAnsi" w:eastAsiaTheme="minorEastAsia" w:hAnsiTheme="minorHAnsi" w:cstheme="minorBidi"/>
            <w:bCs w:val="0"/>
            <w:noProof/>
            <w:sz w:val="22"/>
            <w:szCs w:val="22"/>
          </w:rPr>
          <w:tab/>
        </w:r>
        <w:r w:rsidR="00025C7D" w:rsidRPr="002120B5">
          <w:rPr>
            <w:rStyle w:val="Hyperlink"/>
            <w:noProof/>
          </w:rPr>
          <w:t>Ausblick</w:t>
        </w:r>
        <w:r w:rsidR="00025C7D">
          <w:rPr>
            <w:noProof/>
            <w:webHidden/>
          </w:rPr>
          <w:tab/>
        </w:r>
        <w:r w:rsidR="00025C7D">
          <w:rPr>
            <w:noProof/>
            <w:webHidden/>
          </w:rPr>
          <w:fldChar w:fldCharType="begin"/>
        </w:r>
        <w:r w:rsidR="00025C7D">
          <w:rPr>
            <w:noProof/>
            <w:webHidden/>
          </w:rPr>
          <w:instrText xml:space="preserve"> PAGEREF _Toc518473069 \h </w:instrText>
        </w:r>
        <w:r w:rsidR="00025C7D">
          <w:rPr>
            <w:noProof/>
            <w:webHidden/>
          </w:rPr>
        </w:r>
        <w:r w:rsidR="00025C7D">
          <w:rPr>
            <w:noProof/>
            <w:webHidden/>
          </w:rPr>
          <w:fldChar w:fldCharType="separate"/>
        </w:r>
        <w:r w:rsidR="00025C7D">
          <w:rPr>
            <w:noProof/>
            <w:webHidden/>
          </w:rPr>
          <w:t>52</w:t>
        </w:r>
        <w:r w:rsidR="00025C7D">
          <w:rPr>
            <w:noProof/>
            <w:webHidden/>
          </w:rPr>
          <w:fldChar w:fldCharType="end"/>
        </w:r>
      </w:hyperlink>
    </w:p>
    <w:p w14:paraId="2B1BA5C5" w14:textId="69C2A5B1" w:rsidR="00025C7D" w:rsidRDefault="00FB259C">
      <w:pPr>
        <w:pStyle w:val="Verzeichnis1"/>
        <w:rPr>
          <w:rFonts w:asciiTheme="minorHAnsi" w:eastAsiaTheme="minorEastAsia" w:hAnsiTheme="minorHAnsi" w:cstheme="minorBidi"/>
          <w:b w:val="0"/>
          <w:bCs w:val="0"/>
          <w:noProof/>
          <w:sz w:val="22"/>
          <w:szCs w:val="22"/>
        </w:rPr>
      </w:pPr>
      <w:hyperlink w:anchor="_Toc518473070" w:history="1">
        <w:r w:rsidR="00025C7D" w:rsidRPr="002120B5">
          <w:rPr>
            <w:rStyle w:val="Hyperlink"/>
            <w:noProof/>
          </w:rPr>
          <w:t>Literatur</w:t>
        </w:r>
        <w:r w:rsidR="00025C7D">
          <w:rPr>
            <w:noProof/>
            <w:webHidden/>
          </w:rPr>
          <w:tab/>
        </w:r>
        <w:r w:rsidR="00025C7D">
          <w:rPr>
            <w:noProof/>
            <w:webHidden/>
          </w:rPr>
          <w:fldChar w:fldCharType="begin"/>
        </w:r>
        <w:r w:rsidR="00025C7D">
          <w:rPr>
            <w:noProof/>
            <w:webHidden/>
          </w:rPr>
          <w:instrText xml:space="preserve"> PAGEREF _Toc518473070 \h </w:instrText>
        </w:r>
        <w:r w:rsidR="00025C7D">
          <w:rPr>
            <w:noProof/>
            <w:webHidden/>
          </w:rPr>
        </w:r>
        <w:r w:rsidR="00025C7D">
          <w:rPr>
            <w:noProof/>
            <w:webHidden/>
          </w:rPr>
          <w:fldChar w:fldCharType="separate"/>
        </w:r>
        <w:r w:rsidR="00025C7D">
          <w:rPr>
            <w:noProof/>
            <w:webHidden/>
          </w:rPr>
          <w:t>57</w:t>
        </w:r>
        <w:r w:rsidR="00025C7D">
          <w:rPr>
            <w:noProof/>
            <w:webHidden/>
          </w:rPr>
          <w:fldChar w:fldCharType="end"/>
        </w:r>
      </w:hyperlink>
    </w:p>
    <w:p w14:paraId="5EB32E76" w14:textId="6C2ADCEA" w:rsidR="00025C7D" w:rsidRDefault="00FB259C">
      <w:pPr>
        <w:pStyle w:val="Verzeichnis1"/>
        <w:rPr>
          <w:rFonts w:asciiTheme="minorHAnsi" w:eastAsiaTheme="minorEastAsia" w:hAnsiTheme="minorHAnsi" w:cstheme="minorBidi"/>
          <w:b w:val="0"/>
          <w:bCs w:val="0"/>
          <w:noProof/>
          <w:sz w:val="22"/>
          <w:szCs w:val="22"/>
        </w:rPr>
      </w:pPr>
      <w:hyperlink w:anchor="_Toc518473071" w:history="1">
        <w:r w:rsidR="00025C7D" w:rsidRPr="002120B5">
          <w:rPr>
            <w:rStyle w:val="Hyperlink"/>
            <w:noProof/>
            <w:lang w:val="en-US"/>
          </w:rPr>
          <w:t>Index</w:t>
        </w:r>
        <w:r w:rsidR="00025C7D">
          <w:rPr>
            <w:noProof/>
            <w:webHidden/>
          </w:rPr>
          <w:tab/>
        </w:r>
        <w:r w:rsidR="00025C7D">
          <w:rPr>
            <w:noProof/>
            <w:webHidden/>
          </w:rPr>
          <w:fldChar w:fldCharType="begin"/>
        </w:r>
        <w:r w:rsidR="00025C7D">
          <w:rPr>
            <w:noProof/>
            <w:webHidden/>
          </w:rPr>
          <w:instrText xml:space="preserve"> PAGEREF _Toc518473071 \h </w:instrText>
        </w:r>
        <w:r w:rsidR="00025C7D">
          <w:rPr>
            <w:noProof/>
            <w:webHidden/>
          </w:rPr>
        </w:r>
        <w:r w:rsidR="00025C7D">
          <w:rPr>
            <w:noProof/>
            <w:webHidden/>
          </w:rPr>
          <w:fldChar w:fldCharType="separate"/>
        </w:r>
        <w:r w:rsidR="00025C7D">
          <w:rPr>
            <w:noProof/>
            <w:webHidden/>
          </w:rPr>
          <w:t>59</w:t>
        </w:r>
        <w:r w:rsidR="00025C7D">
          <w:rPr>
            <w:noProof/>
            <w:webHidden/>
          </w:rPr>
          <w:fldChar w:fldCharType="end"/>
        </w:r>
      </w:hyperlink>
    </w:p>
    <w:p w14:paraId="1B0A520A" w14:textId="322B4EE2" w:rsidR="00025C7D" w:rsidRDefault="00FB259C">
      <w:pPr>
        <w:pStyle w:val="Verzeichnis1"/>
        <w:rPr>
          <w:rFonts w:asciiTheme="minorHAnsi" w:eastAsiaTheme="minorEastAsia" w:hAnsiTheme="minorHAnsi" w:cstheme="minorBidi"/>
          <w:b w:val="0"/>
          <w:bCs w:val="0"/>
          <w:noProof/>
          <w:sz w:val="22"/>
          <w:szCs w:val="22"/>
        </w:rPr>
      </w:pPr>
      <w:hyperlink w:anchor="_Toc518473072" w:history="1">
        <w:r w:rsidR="00025C7D" w:rsidRPr="002120B5">
          <w:rPr>
            <w:rStyle w:val="Hyperlink"/>
            <w:noProof/>
          </w:rPr>
          <w:t>Glossar</w:t>
        </w:r>
        <w:r w:rsidR="00025C7D">
          <w:rPr>
            <w:noProof/>
            <w:webHidden/>
          </w:rPr>
          <w:tab/>
        </w:r>
        <w:r w:rsidR="00025C7D">
          <w:rPr>
            <w:noProof/>
            <w:webHidden/>
          </w:rPr>
          <w:fldChar w:fldCharType="begin"/>
        </w:r>
        <w:r w:rsidR="00025C7D">
          <w:rPr>
            <w:noProof/>
            <w:webHidden/>
          </w:rPr>
          <w:instrText xml:space="preserve"> PAGEREF _Toc518473072 \h </w:instrText>
        </w:r>
        <w:r w:rsidR="00025C7D">
          <w:rPr>
            <w:noProof/>
            <w:webHidden/>
          </w:rPr>
        </w:r>
        <w:r w:rsidR="00025C7D">
          <w:rPr>
            <w:noProof/>
            <w:webHidden/>
          </w:rPr>
          <w:fldChar w:fldCharType="separate"/>
        </w:r>
        <w:r w:rsidR="00025C7D">
          <w:rPr>
            <w:noProof/>
            <w:webHidden/>
          </w:rPr>
          <w:t>61</w:t>
        </w:r>
        <w:r w:rsidR="00025C7D">
          <w:rPr>
            <w:noProof/>
            <w:webHidden/>
          </w:rPr>
          <w:fldChar w:fldCharType="end"/>
        </w:r>
      </w:hyperlink>
    </w:p>
    <w:p w14:paraId="75FA160F" w14:textId="23A1AB79" w:rsidR="00025C7D" w:rsidRDefault="00FB259C">
      <w:pPr>
        <w:pStyle w:val="Verzeichnis1"/>
        <w:rPr>
          <w:rFonts w:asciiTheme="minorHAnsi" w:eastAsiaTheme="minorEastAsia" w:hAnsiTheme="minorHAnsi" w:cstheme="minorBidi"/>
          <w:b w:val="0"/>
          <w:bCs w:val="0"/>
          <w:noProof/>
          <w:sz w:val="22"/>
          <w:szCs w:val="22"/>
        </w:rPr>
      </w:pPr>
      <w:hyperlink w:anchor="_Toc518473073" w:history="1">
        <w:r w:rsidR="00025C7D" w:rsidRPr="002120B5">
          <w:rPr>
            <w:rStyle w:val="Hyperlink"/>
            <w:noProof/>
          </w:rPr>
          <w:t>Erklärung der Kandidatin / des Kandidaten</w:t>
        </w:r>
        <w:r w:rsidR="00025C7D">
          <w:rPr>
            <w:noProof/>
            <w:webHidden/>
          </w:rPr>
          <w:tab/>
        </w:r>
        <w:r w:rsidR="00025C7D">
          <w:rPr>
            <w:noProof/>
            <w:webHidden/>
          </w:rPr>
          <w:fldChar w:fldCharType="begin"/>
        </w:r>
        <w:r w:rsidR="00025C7D">
          <w:rPr>
            <w:noProof/>
            <w:webHidden/>
          </w:rPr>
          <w:instrText xml:space="preserve"> PAGEREF _Toc518473073 \h </w:instrText>
        </w:r>
        <w:r w:rsidR="00025C7D">
          <w:rPr>
            <w:noProof/>
            <w:webHidden/>
          </w:rPr>
        </w:r>
        <w:r w:rsidR="00025C7D">
          <w:rPr>
            <w:noProof/>
            <w:webHidden/>
          </w:rPr>
          <w:fldChar w:fldCharType="separate"/>
        </w:r>
        <w:r w:rsidR="00025C7D">
          <w:rPr>
            <w:noProof/>
            <w:webHidden/>
          </w:rPr>
          <w:t>63</w:t>
        </w:r>
        <w:r w:rsidR="00025C7D">
          <w:rPr>
            <w:noProof/>
            <w:webHidden/>
          </w:rPr>
          <w:fldChar w:fldCharType="end"/>
        </w:r>
      </w:hyperlink>
    </w:p>
    <w:p w14:paraId="63236D42" w14:textId="3651B6FC"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6158D1DB" w14:textId="5230FE35" w:rsidR="00025C7D" w:rsidRDefault="007D49C9">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18473074" w:history="1">
        <w:r w:rsidR="00025C7D" w:rsidRPr="008A6283">
          <w:rPr>
            <w:rStyle w:val="Hyperlink"/>
          </w:rPr>
          <w:t>Abbildung 1: Zeitplan für die Entwicklung von Plugin Topology-Editor</w:t>
        </w:r>
        <w:r w:rsidR="00025C7D">
          <w:rPr>
            <w:webHidden/>
          </w:rPr>
          <w:tab/>
        </w:r>
        <w:r w:rsidR="00025C7D">
          <w:rPr>
            <w:webHidden/>
          </w:rPr>
          <w:fldChar w:fldCharType="begin"/>
        </w:r>
        <w:r w:rsidR="00025C7D">
          <w:rPr>
            <w:webHidden/>
          </w:rPr>
          <w:instrText xml:space="preserve"> PAGEREF _Toc518473074 \h </w:instrText>
        </w:r>
        <w:r w:rsidR="00025C7D">
          <w:rPr>
            <w:webHidden/>
          </w:rPr>
        </w:r>
        <w:r w:rsidR="00025C7D">
          <w:rPr>
            <w:webHidden/>
          </w:rPr>
          <w:fldChar w:fldCharType="separate"/>
        </w:r>
        <w:r w:rsidR="00025C7D">
          <w:rPr>
            <w:webHidden/>
          </w:rPr>
          <w:t>3</w:t>
        </w:r>
        <w:r w:rsidR="00025C7D">
          <w:rPr>
            <w:webHidden/>
          </w:rPr>
          <w:fldChar w:fldCharType="end"/>
        </w:r>
      </w:hyperlink>
    </w:p>
    <w:p w14:paraId="2777A85C" w14:textId="2C1F61B1" w:rsidR="00025C7D" w:rsidRDefault="00FB259C">
      <w:pPr>
        <w:pStyle w:val="Abbildungsverzeichnis"/>
        <w:rPr>
          <w:rFonts w:asciiTheme="minorHAnsi" w:eastAsiaTheme="minorEastAsia" w:hAnsiTheme="minorHAnsi" w:cstheme="minorBidi"/>
          <w:bCs w:val="0"/>
          <w:sz w:val="22"/>
          <w:szCs w:val="22"/>
        </w:rPr>
      </w:pPr>
      <w:hyperlink w:anchor="_Toc518473075" w:history="1">
        <w:r w:rsidR="00025C7D" w:rsidRPr="008A6283">
          <w:rPr>
            <w:rStyle w:val="Hyperlink"/>
          </w:rPr>
          <w:t>Abbildung 2: Haupteingang Hilscher Gesellschaft für Systemautomation mbH</w:t>
        </w:r>
        <w:r w:rsidR="00025C7D">
          <w:rPr>
            <w:webHidden/>
          </w:rPr>
          <w:tab/>
        </w:r>
        <w:r w:rsidR="00025C7D">
          <w:rPr>
            <w:webHidden/>
          </w:rPr>
          <w:fldChar w:fldCharType="begin"/>
        </w:r>
        <w:r w:rsidR="00025C7D">
          <w:rPr>
            <w:webHidden/>
          </w:rPr>
          <w:instrText xml:space="preserve"> PAGEREF _Toc518473075 \h </w:instrText>
        </w:r>
        <w:r w:rsidR="00025C7D">
          <w:rPr>
            <w:webHidden/>
          </w:rPr>
        </w:r>
        <w:r w:rsidR="00025C7D">
          <w:rPr>
            <w:webHidden/>
          </w:rPr>
          <w:fldChar w:fldCharType="separate"/>
        </w:r>
        <w:r w:rsidR="00025C7D">
          <w:rPr>
            <w:webHidden/>
          </w:rPr>
          <w:t>5</w:t>
        </w:r>
        <w:r w:rsidR="00025C7D">
          <w:rPr>
            <w:webHidden/>
          </w:rPr>
          <w:fldChar w:fldCharType="end"/>
        </w:r>
      </w:hyperlink>
    </w:p>
    <w:p w14:paraId="3482972E" w14:textId="0F0718A6" w:rsidR="00025C7D" w:rsidRDefault="00FB259C">
      <w:pPr>
        <w:pStyle w:val="Abbildungsverzeichnis"/>
        <w:rPr>
          <w:rFonts w:asciiTheme="minorHAnsi" w:eastAsiaTheme="minorEastAsia" w:hAnsiTheme="minorHAnsi" w:cstheme="minorBidi"/>
          <w:bCs w:val="0"/>
          <w:sz w:val="22"/>
          <w:szCs w:val="22"/>
        </w:rPr>
      </w:pPr>
      <w:hyperlink w:anchor="_Toc518473076" w:history="1">
        <w:r w:rsidR="00025C7D" w:rsidRPr="008A6283">
          <w:rPr>
            <w:rStyle w:val="Hyperlink"/>
          </w:rPr>
          <w:t>Abbildung 3: Linien-Topologie</w:t>
        </w:r>
        <w:r w:rsidR="00025C7D">
          <w:rPr>
            <w:webHidden/>
          </w:rPr>
          <w:tab/>
        </w:r>
        <w:r w:rsidR="00025C7D">
          <w:rPr>
            <w:webHidden/>
          </w:rPr>
          <w:fldChar w:fldCharType="begin"/>
        </w:r>
        <w:r w:rsidR="00025C7D">
          <w:rPr>
            <w:webHidden/>
          </w:rPr>
          <w:instrText xml:space="preserve"> PAGEREF _Toc518473076 \h </w:instrText>
        </w:r>
        <w:r w:rsidR="00025C7D">
          <w:rPr>
            <w:webHidden/>
          </w:rPr>
        </w:r>
        <w:r w:rsidR="00025C7D">
          <w:rPr>
            <w:webHidden/>
          </w:rPr>
          <w:fldChar w:fldCharType="separate"/>
        </w:r>
        <w:r w:rsidR="00025C7D">
          <w:rPr>
            <w:webHidden/>
          </w:rPr>
          <w:t>8</w:t>
        </w:r>
        <w:r w:rsidR="00025C7D">
          <w:rPr>
            <w:webHidden/>
          </w:rPr>
          <w:fldChar w:fldCharType="end"/>
        </w:r>
      </w:hyperlink>
    </w:p>
    <w:p w14:paraId="10EE9DAD" w14:textId="43C4D1E0" w:rsidR="00025C7D" w:rsidRDefault="00FB259C">
      <w:pPr>
        <w:pStyle w:val="Abbildungsverzeichnis"/>
        <w:rPr>
          <w:rFonts w:asciiTheme="minorHAnsi" w:eastAsiaTheme="minorEastAsia" w:hAnsiTheme="minorHAnsi" w:cstheme="minorBidi"/>
          <w:bCs w:val="0"/>
          <w:sz w:val="22"/>
          <w:szCs w:val="22"/>
        </w:rPr>
      </w:pPr>
      <w:hyperlink w:anchor="_Toc518473077" w:history="1">
        <w:r w:rsidR="00025C7D" w:rsidRPr="008A6283">
          <w:rPr>
            <w:rStyle w:val="Hyperlink"/>
          </w:rPr>
          <w:t>Abbildung 4: Ring-Topologie</w:t>
        </w:r>
        <w:r w:rsidR="00025C7D">
          <w:rPr>
            <w:webHidden/>
          </w:rPr>
          <w:tab/>
        </w:r>
        <w:r w:rsidR="00025C7D">
          <w:rPr>
            <w:webHidden/>
          </w:rPr>
          <w:fldChar w:fldCharType="begin"/>
        </w:r>
        <w:r w:rsidR="00025C7D">
          <w:rPr>
            <w:webHidden/>
          </w:rPr>
          <w:instrText xml:space="preserve"> PAGEREF _Toc518473077 \h </w:instrText>
        </w:r>
        <w:r w:rsidR="00025C7D">
          <w:rPr>
            <w:webHidden/>
          </w:rPr>
        </w:r>
        <w:r w:rsidR="00025C7D">
          <w:rPr>
            <w:webHidden/>
          </w:rPr>
          <w:fldChar w:fldCharType="separate"/>
        </w:r>
        <w:r w:rsidR="00025C7D">
          <w:rPr>
            <w:webHidden/>
          </w:rPr>
          <w:t>9</w:t>
        </w:r>
        <w:r w:rsidR="00025C7D">
          <w:rPr>
            <w:webHidden/>
          </w:rPr>
          <w:fldChar w:fldCharType="end"/>
        </w:r>
      </w:hyperlink>
    </w:p>
    <w:p w14:paraId="2D23A0C8" w14:textId="0FE39A24" w:rsidR="00025C7D" w:rsidRDefault="00FB259C">
      <w:pPr>
        <w:pStyle w:val="Abbildungsverzeichnis"/>
        <w:rPr>
          <w:rFonts w:asciiTheme="minorHAnsi" w:eastAsiaTheme="minorEastAsia" w:hAnsiTheme="minorHAnsi" w:cstheme="minorBidi"/>
          <w:bCs w:val="0"/>
          <w:sz w:val="22"/>
          <w:szCs w:val="22"/>
        </w:rPr>
      </w:pPr>
      <w:hyperlink w:anchor="_Toc518473078" w:history="1">
        <w:r w:rsidR="00025C7D" w:rsidRPr="008A6283">
          <w:rPr>
            <w:rStyle w:val="Hyperlink"/>
          </w:rPr>
          <w:t>Abbildung 5: Stern-Topologie</w:t>
        </w:r>
        <w:r w:rsidR="00025C7D">
          <w:rPr>
            <w:webHidden/>
          </w:rPr>
          <w:tab/>
        </w:r>
        <w:r w:rsidR="00025C7D">
          <w:rPr>
            <w:webHidden/>
          </w:rPr>
          <w:fldChar w:fldCharType="begin"/>
        </w:r>
        <w:r w:rsidR="00025C7D">
          <w:rPr>
            <w:webHidden/>
          </w:rPr>
          <w:instrText xml:space="preserve"> PAGEREF _Toc518473078 \h </w:instrText>
        </w:r>
        <w:r w:rsidR="00025C7D">
          <w:rPr>
            <w:webHidden/>
          </w:rPr>
        </w:r>
        <w:r w:rsidR="00025C7D">
          <w:rPr>
            <w:webHidden/>
          </w:rPr>
          <w:fldChar w:fldCharType="separate"/>
        </w:r>
        <w:r w:rsidR="00025C7D">
          <w:rPr>
            <w:webHidden/>
          </w:rPr>
          <w:t>10</w:t>
        </w:r>
        <w:r w:rsidR="00025C7D">
          <w:rPr>
            <w:webHidden/>
          </w:rPr>
          <w:fldChar w:fldCharType="end"/>
        </w:r>
      </w:hyperlink>
    </w:p>
    <w:p w14:paraId="4ADBF591" w14:textId="71C17453" w:rsidR="00025C7D" w:rsidRDefault="00FB259C">
      <w:pPr>
        <w:pStyle w:val="Abbildungsverzeichnis"/>
        <w:rPr>
          <w:rFonts w:asciiTheme="minorHAnsi" w:eastAsiaTheme="minorEastAsia" w:hAnsiTheme="minorHAnsi" w:cstheme="minorBidi"/>
          <w:bCs w:val="0"/>
          <w:sz w:val="22"/>
          <w:szCs w:val="22"/>
        </w:rPr>
      </w:pPr>
      <w:hyperlink w:anchor="_Toc518473079" w:history="1">
        <w:r w:rsidR="00025C7D" w:rsidRPr="008A6283">
          <w:rPr>
            <w:rStyle w:val="Hyperlink"/>
          </w:rPr>
          <w:t>Abbildung 6: Baum-Topologie</w:t>
        </w:r>
        <w:r w:rsidR="00025C7D">
          <w:rPr>
            <w:webHidden/>
          </w:rPr>
          <w:tab/>
        </w:r>
        <w:r w:rsidR="00025C7D">
          <w:rPr>
            <w:webHidden/>
          </w:rPr>
          <w:fldChar w:fldCharType="begin"/>
        </w:r>
        <w:r w:rsidR="00025C7D">
          <w:rPr>
            <w:webHidden/>
          </w:rPr>
          <w:instrText xml:space="preserve"> PAGEREF _Toc518473079 \h </w:instrText>
        </w:r>
        <w:r w:rsidR="00025C7D">
          <w:rPr>
            <w:webHidden/>
          </w:rPr>
        </w:r>
        <w:r w:rsidR="00025C7D">
          <w:rPr>
            <w:webHidden/>
          </w:rPr>
          <w:fldChar w:fldCharType="separate"/>
        </w:r>
        <w:r w:rsidR="00025C7D">
          <w:rPr>
            <w:webHidden/>
          </w:rPr>
          <w:t>11</w:t>
        </w:r>
        <w:r w:rsidR="00025C7D">
          <w:rPr>
            <w:webHidden/>
          </w:rPr>
          <w:fldChar w:fldCharType="end"/>
        </w:r>
      </w:hyperlink>
    </w:p>
    <w:p w14:paraId="73689E81" w14:textId="4DDD4600" w:rsidR="00025C7D" w:rsidRDefault="00FB259C">
      <w:pPr>
        <w:pStyle w:val="Abbildungsverzeichnis"/>
        <w:rPr>
          <w:rFonts w:asciiTheme="minorHAnsi" w:eastAsiaTheme="minorEastAsia" w:hAnsiTheme="minorHAnsi" w:cstheme="minorBidi"/>
          <w:bCs w:val="0"/>
          <w:sz w:val="22"/>
          <w:szCs w:val="22"/>
        </w:rPr>
      </w:pPr>
      <w:hyperlink w:anchor="_Toc518473080" w:history="1">
        <w:r w:rsidR="00025C7D" w:rsidRPr="008A6283">
          <w:rPr>
            <w:rStyle w:val="Hyperlink"/>
          </w:rPr>
          <w:t>Abbildung 7: Vermaschtes Netzwerk</w:t>
        </w:r>
        <w:r w:rsidR="00025C7D">
          <w:rPr>
            <w:webHidden/>
          </w:rPr>
          <w:tab/>
        </w:r>
        <w:r w:rsidR="00025C7D">
          <w:rPr>
            <w:webHidden/>
          </w:rPr>
          <w:fldChar w:fldCharType="begin"/>
        </w:r>
        <w:r w:rsidR="00025C7D">
          <w:rPr>
            <w:webHidden/>
          </w:rPr>
          <w:instrText xml:space="preserve"> PAGEREF _Toc518473080 \h </w:instrText>
        </w:r>
        <w:r w:rsidR="00025C7D">
          <w:rPr>
            <w:webHidden/>
          </w:rPr>
        </w:r>
        <w:r w:rsidR="00025C7D">
          <w:rPr>
            <w:webHidden/>
          </w:rPr>
          <w:fldChar w:fldCharType="separate"/>
        </w:r>
        <w:r w:rsidR="00025C7D">
          <w:rPr>
            <w:webHidden/>
          </w:rPr>
          <w:t>12</w:t>
        </w:r>
        <w:r w:rsidR="00025C7D">
          <w:rPr>
            <w:webHidden/>
          </w:rPr>
          <w:fldChar w:fldCharType="end"/>
        </w:r>
      </w:hyperlink>
    </w:p>
    <w:p w14:paraId="0F95AB1C" w14:textId="1CB4421F" w:rsidR="00025C7D" w:rsidRDefault="00FB259C">
      <w:pPr>
        <w:pStyle w:val="Abbildungsverzeichnis"/>
        <w:rPr>
          <w:rFonts w:asciiTheme="minorHAnsi" w:eastAsiaTheme="minorEastAsia" w:hAnsiTheme="minorHAnsi" w:cstheme="minorBidi"/>
          <w:bCs w:val="0"/>
          <w:sz w:val="22"/>
          <w:szCs w:val="22"/>
        </w:rPr>
      </w:pPr>
      <w:hyperlink w:anchor="_Toc518473081" w:history="1">
        <w:r w:rsidR="00025C7D" w:rsidRPr="008A6283">
          <w:rPr>
            <w:rStyle w:val="Hyperlink"/>
          </w:rPr>
          <w:t>Abbildung 8: PROFIBUS basiert auf international etablierte Standard</w:t>
        </w:r>
        <w:r w:rsidR="00025C7D">
          <w:rPr>
            <w:webHidden/>
          </w:rPr>
          <w:tab/>
        </w:r>
        <w:r w:rsidR="00025C7D">
          <w:rPr>
            <w:webHidden/>
          </w:rPr>
          <w:fldChar w:fldCharType="begin"/>
        </w:r>
        <w:r w:rsidR="00025C7D">
          <w:rPr>
            <w:webHidden/>
          </w:rPr>
          <w:instrText xml:space="preserve"> PAGEREF _Toc518473081 \h </w:instrText>
        </w:r>
        <w:r w:rsidR="00025C7D">
          <w:rPr>
            <w:webHidden/>
          </w:rPr>
        </w:r>
        <w:r w:rsidR="00025C7D">
          <w:rPr>
            <w:webHidden/>
          </w:rPr>
          <w:fldChar w:fldCharType="separate"/>
        </w:r>
        <w:r w:rsidR="00025C7D">
          <w:rPr>
            <w:webHidden/>
          </w:rPr>
          <w:t>13</w:t>
        </w:r>
        <w:r w:rsidR="00025C7D">
          <w:rPr>
            <w:webHidden/>
          </w:rPr>
          <w:fldChar w:fldCharType="end"/>
        </w:r>
      </w:hyperlink>
    </w:p>
    <w:p w14:paraId="7BD2088A" w14:textId="70680821" w:rsidR="00025C7D" w:rsidRDefault="00FB259C">
      <w:pPr>
        <w:pStyle w:val="Abbildungsverzeichnis"/>
        <w:rPr>
          <w:rFonts w:asciiTheme="minorHAnsi" w:eastAsiaTheme="minorEastAsia" w:hAnsiTheme="minorHAnsi" w:cstheme="minorBidi"/>
          <w:bCs w:val="0"/>
          <w:sz w:val="22"/>
          <w:szCs w:val="22"/>
        </w:rPr>
      </w:pPr>
      <w:hyperlink w:anchor="_Toc518473082" w:history="1">
        <w:r w:rsidR="00025C7D" w:rsidRPr="008A6283">
          <w:rPr>
            <w:rStyle w:val="Hyperlink"/>
          </w:rPr>
          <w:t>Abbildung 9: Beispielhafte PROFIBUS-Topologie an einem Master-Slave-System</w:t>
        </w:r>
        <w:r w:rsidR="00025C7D">
          <w:rPr>
            <w:webHidden/>
          </w:rPr>
          <w:tab/>
        </w:r>
        <w:r w:rsidR="00025C7D">
          <w:rPr>
            <w:webHidden/>
          </w:rPr>
          <w:fldChar w:fldCharType="begin"/>
        </w:r>
        <w:r w:rsidR="00025C7D">
          <w:rPr>
            <w:webHidden/>
          </w:rPr>
          <w:instrText xml:space="preserve"> PAGEREF _Toc518473082 \h </w:instrText>
        </w:r>
        <w:r w:rsidR="00025C7D">
          <w:rPr>
            <w:webHidden/>
          </w:rPr>
        </w:r>
        <w:r w:rsidR="00025C7D">
          <w:rPr>
            <w:webHidden/>
          </w:rPr>
          <w:fldChar w:fldCharType="separate"/>
        </w:r>
        <w:r w:rsidR="00025C7D">
          <w:rPr>
            <w:webHidden/>
          </w:rPr>
          <w:t>14</w:t>
        </w:r>
        <w:r w:rsidR="00025C7D">
          <w:rPr>
            <w:webHidden/>
          </w:rPr>
          <w:fldChar w:fldCharType="end"/>
        </w:r>
      </w:hyperlink>
    </w:p>
    <w:p w14:paraId="439E9F40" w14:textId="67996B32" w:rsidR="00025C7D" w:rsidRDefault="00FB259C">
      <w:pPr>
        <w:pStyle w:val="Abbildungsverzeichnis"/>
        <w:rPr>
          <w:rFonts w:asciiTheme="minorHAnsi" w:eastAsiaTheme="minorEastAsia" w:hAnsiTheme="minorHAnsi" w:cstheme="minorBidi"/>
          <w:bCs w:val="0"/>
          <w:sz w:val="22"/>
          <w:szCs w:val="22"/>
        </w:rPr>
      </w:pPr>
      <w:hyperlink w:anchor="_Toc518473083" w:history="1">
        <w:r w:rsidR="00025C7D" w:rsidRPr="008A6283">
          <w:rPr>
            <w:rStyle w:val="Hyperlink"/>
          </w:rPr>
          <w:t>Abbildung 10: Vereinfachtes Übersichtschema ComStudio mit Topology-Editor</w:t>
        </w:r>
        <w:r w:rsidR="00025C7D">
          <w:rPr>
            <w:webHidden/>
          </w:rPr>
          <w:tab/>
        </w:r>
        <w:r w:rsidR="00025C7D">
          <w:rPr>
            <w:webHidden/>
          </w:rPr>
          <w:fldChar w:fldCharType="begin"/>
        </w:r>
        <w:r w:rsidR="00025C7D">
          <w:rPr>
            <w:webHidden/>
          </w:rPr>
          <w:instrText xml:space="preserve"> PAGEREF _Toc518473083 \h </w:instrText>
        </w:r>
        <w:r w:rsidR="00025C7D">
          <w:rPr>
            <w:webHidden/>
          </w:rPr>
        </w:r>
        <w:r w:rsidR="00025C7D">
          <w:rPr>
            <w:webHidden/>
          </w:rPr>
          <w:fldChar w:fldCharType="separate"/>
        </w:r>
        <w:r w:rsidR="00025C7D">
          <w:rPr>
            <w:webHidden/>
          </w:rPr>
          <w:t>17</w:t>
        </w:r>
        <w:r w:rsidR="00025C7D">
          <w:rPr>
            <w:webHidden/>
          </w:rPr>
          <w:fldChar w:fldCharType="end"/>
        </w:r>
      </w:hyperlink>
    </w:p>
    <w:p w14:paraId="375043AD" w14:textId="38D46DA5" w:rsidR="00025C7D" w:rsidRDefault="00FB259C">
      <w:pPr>
        <w:pStyle w:val="Abbildungsverzeichnis"/>
        <w:rPr>
          <w:rFonts w:asciiTheme="minorHAnsi" w:eastAsiaTheme="minorEastAsia" w:hAnsiTheme="minorHAnsi" w:cstheme="minorBidi"/>
          <w:bCs w:val="0"/>
          <w:sz w:val="22"/>
          <w:szCs w:val="22"/>
        </w:rPr>
      </w:pPr>
      <w:hyperlink w:anchor="_Toc518473084" w:history="1">
        <w:r w:rsidR="00025C7D" w:rsidRPr="008A6283">
          <w:rPr>
            <w:rStyle w:val="Hyperlink"/>
          </w:rPr>
          <w:t>Abbildung 11: Benutzeroberfläche von ComStudio mit spezifischen Ansichten</w:t>
        </w:r>
        <w:r w:rsidR="00025C7D">
          <w:rPr>
            <w:webHidden/>
          </w:rPr>
          <w:tab/>
        </w:r>
        <w:r w:rsidR="00025C7D">
          <w:rPr>
            <w:webHidden/>
          </w:rPr>
          <w:fldChar w:fldCharType="begin"/>
        </w:r>
        <w:r w:rsidR="00025C7D">
          <w:rPr>
            <w:webHidden/>
          </w:rPr>
          <w:instrText xml:space="preserve"> PAGEREF _Toc518473084 \h </w:instrText>
        </w:r>
        <w:r w:rsidR="00025C7D">
          <w:rPr>
            <w:webHidden/>
          </w:rPr>
        </w:r>
        <w:r w:rsidR="00025C7D">
          <w:rPr>
            <w:webHidden/>
          </w:rPr>
          <w:fldChar w:fldCharType="separate"/>
        </w:r>
        <w:r w:rsidR="00025C7D">
          <w:rPr>
            <w:webHidden/>
          </w:rPr>
          <w:t>18</w:t>
        </w:r>
        <w:r w:rsidR="00025C7D">
          <w:rPr>
            <w:webHidden/>
          </w:rPr>
          <w:fldChar w:fldCharType="end"/>
        </w:r>
      </w:hyperlink>
    </w:p>
    <w:p w14:paraId="1D410D21" w14:textId="19F9BBEE" w:rsidR="00025C7D" w:rsidRDefault="00FB259C">
      <w:pPr>
        <w:pStyle w:val="Abbildungsverzeichnis"/>
        <w:rPr>
          <w:rFonts w:asciiTheme="minorHAnsi" w:eastAsiaTheme="minorEastAsia" w:hAnsiTheme="minorHAnsi" w:cstheme="minorBidi"/>
          <w:bCs w:val="0"/>
          <w:sz w:val="22"/>
          <w:szCs w:val="22"/>
        </w:rPr>
      </w:pPr>
      <w:hyperlink w:anchor="_Toc518473085" w:history="1">
        <w:r w:rsidR="00025C7D" w:rsidRPr="008A6283">
          <w:rPr>
            <w:rStyle w:val="Hyperlink"/>
          </w:rPr>
          <w:t>Abbildung 12: Anwendungsfall-Diagramm: Ausgewählte Funktionen des Systems</w:t>
        </w:r>
        <w:r w:rsidR="00025C7D">
          <w:rPr>
            <w:webHidden/>
          </w:rPr>
          <w:tab/>
        </w:r>
        <w:r w:rsidR="00025C7D">
          <w:rPr>
            <w:webHidden/>
          </w:rPr>
          <w:fldChar w:fldCharType="begin"/>
        </w:r>
        <w:r w:rsidR="00025C7D">
          <w:rPr>
            <w:webHidden/>
          </w:rPr>
          <w:instrText xml:space="preserve"> PAGEREF _Toc518473085 \h </w:instrText>
        </w:r>
        <w:r w:rsidR="00025C7D">
          <w:rPr>
            <w:webHidden/>
          </w:rPr>
        </w:r>
        <w:r w:rsidR="00025C7D">
          <w:rPr>
            <w:webHidden/>
          </w:rPr>
          <w:fldChar w:fldCharType="separate"/>
        </w:r>
        <w:r w:rsidR="00025C7D">
          <w:rPr>
            <w:webHidden/>
          </w:rPr>
          <w:t>23</w:t>
        </w:r>
        <w:r w:rsidR="00025C7D">
          <w:rPr>
            <w:webHidden/>
          </w:rPr>
          <w:fldChar w:fldCharType="end"/>
        </w:r>
      </w:hyperlink>
    </w:p>
    <w:p w14:paraId="63A17730" w14:textId="04636E26" w:rsidR="00025C7D" w:rsidRDefault="00FB259C">
      <w:pPr>
        <w:pStyle w:val="Abbildungsverzeichnis"/>
        <w:rPr>
          <w:rFonts w:asciiTheme="minorHAnsi" w:eastAsiaTheme="minorEastAsia" w:hAnsiTheme="minorHAnsi" w:cstheme="minorBidi"/>
          <w:bCs w:val="0"/>
          <w:sz w:val="22"/>
          <w:szCs w:val="22"/>
        </w:rPr>
      </w:pPr>
      <w:hyperlink w:anchor="_Toc518473086" w:history="1">
        <w:r w:rsidR="00025C7D" w:rsidRPr="008A6283">
          <w:rPr>
            <w:rStyle w:val="Hyperlink"/>
          </w:rPr>
          <w:t>Abbildung 15: ComStudio mit dem Topology-Editor Komponenten</w:t>
        </w:r>
        <w:r w:rsidR="00025C7D">
          <w:rPr>
            <w:webHidden/>
          </w:rPr>
          <w:tab/>
        </w:r>
        <w:r w:rsidR="00025C7D">
          <w:rPr>
            <w:webHidden/>
          </w:rPr>
          <w:fldChar w:fldCharType="begin"/>
        </w:r>
        <w:r w:rsidR="00025C7D">
          <w:rPr>
            <w:webHidden/>
          </w:rPr>
          <w:instrText xml:space="preserve"> PAGEREF _Toc518473086 \h </w:instrText>
        </w:r>
        <w:r w:rsidR="00025C7D">
          <w:rPr>
            <w:webHidden/>
          </w:rPr>
        </w:r>
        <w:r w:rsidR="00025C7D">
          <w:rPr>
            <w:webHidden/>
          </w:rPr>
          <w:fldChar w:fldCharType="separate"/>
        </w:r>
        <w:r w:rsidR="00025C7D">
          <w:rPr>
            <w:webHidden/>
          </w:rPr>
          <w:t>34</w:t>
        </w:r>
        <w:r w:rsidR="00025C7D">
          <w:rPr>
            <w:webHidden/>
          </w:rPr>
          <w:fldChar w:fldCharType="end"/>
        </w:r>
      </w:hyperlink>
    </w:p>
    <w:p w14:paraId="4466623A" w14:textId="282AED56" w:rsidR="00025C7D" w:rsidRDefault="00FB259C">
      <w:pPr>
        <w:pStyle w:val="Abbildungsverzeichnis"/>
        <w:rPr>
          <w:rFonts w:asciiTheme="minorHAnsi" w:eastAsiaTheme="minorEastAsia" w:hAnsiTheme="minorHAnsi" w:cstheme="minorBidi"/>
          <w:bCs w:val="0"/>
          <w:sz w:val="22"/>
          <w:szCs w:val="22"/>
        </w:rPr>
      </w:pPr>
      <w:hyperlink w:anchor="_Toc518473087" w:history="1">
        <w:r w:rsidR="00025C7D" w:rsidRPr="008A6283">
          <w:rPr>
            <w:rStyle w:val="Hyperlink"/>
          </w:rPr>
          <w:t>Abbildung 16: Kommunikation zwischen Feldbussystemen, ComStudio und Topology-Editor-Komponente</w:t>
        </w:r>
        <w:r w:rsidR="00025C7D">
          <w:rPr>
            <w:webHidden/>
          </w:rPr>
          <w:tab/>
        </w:r>
        <w:r w:rsidR="00025C7D">
          <w:rPr>
            <w:webHidden/>
          </w:rPr>
          <w:fldChar w:fldCharType="begin"/>
        </w:r>
        <w:r w:rsidR="00025C7D">
          <w:rPr>
            <w:webHidden/>
          </w:rPr>
          <w:instrText xml:space="preserve"> PAGEREF _Toc518473087 \h </w:instrText>
        </w:r>
        <w:r w:rsidR="00025C7D">
          <w:rPr>
            <w:webHidden/>
          </w:rPr>
        </w:r>
        <w:r w:rsidR="00025C7D">
          <w:rPr>
            <w:webHidden/>
          </w:rPr>
          <w:fldChar w:fldCharType="separate"/>
        </w:r>
        <w:r w:rsidR="00025C7D">
          <w:rPr>
            <w:webHidden/>
          </w:rPr>
          <w:t>35</w:t>
        </w:r>
        <w:r w:rsidR="00025C7D">
          <w:rPr>
            <w:webHidden/>
          </w:rPr>
          <w:fldChar w:fldCharType="end"/>
        </w:r>
      </w:hyperlink>
    </w:p>
    <w:p w14:paraId="26D3133A" w14:textId="3BC4E498" w:rsidR="00025C7D" w:rsidRDefault="00FB259C">
      <w:pPr>
        <w:pStyle w:val="Abbildungsverzeichnis"/>
        <w:rPr>
          <w:rFonts w:asciiTheme="minorHAnsi" w:eastAsiaTheme="minorEastAsia" w:hAnsiTheme="minorHAnsi" w:cstheme="minorBidi"/>
          <w:bCs w:val="0"/>
          <w:sz w:val="22"/>
          <w:szCs w:val="22"/>
        </w:rPr>
      </w:pPr>
      <w:hyperlink w:anchor="_Toc518473088" w:history="1">
        <w:r w:rsidR="00025C7D" w:rsidRPr="008A6283">
          <w:rPr>
            <w:rStyle w:val="Hyperlink"/>
          </w:rPr>
          <w:t>Abbildung 17: Das Layout für die Benutzeroberflächenkomponente</w:t>
        </w:r>
        <w:r w:rsidR="00025C7D">
          <w:rPr>
            <w:webHidden/>
          </w:rPr>
          <w:tab/>
        </w:r>
        <w:r w:rsidR="00025C7D">
          <w:rPr>
            <w:webHidden/>
          </w:rPr>
          <w:fldChar w:fldCharType="begin"/>
        </w:r>
        <w:r w:rsidR="00025C7D">
          <w:rPr>
            <w:webHidden/>
          </w:rPr>
          <w:instrText xml:space="preserve"> PAGEREF _Toc518473088 \h </w:instrText>
        </w:r>
        <w:r w:rsidR="00025C7D">
          <w:rPr>
            <w:webHidden/>
          </w:rPr>
        </w:r>
        <w:r w:rsidR="00025C7D">
          <w:rPr>
            <w:webHidden/>
          </w:rPr>
          <w:fldChar w:fldCharType="separate"/>
        </w:r>
        <w:r w:rsidR="00025C7D">
          <w:rPr>
            <w:webHidden/>
          </w:rPr>
          <w:t>36</w:t>
        </w:r>
        <w:r w:rsidR="00025C7D">
          <w:rPr>
            <w:webHidden/>
          </w:rPr>
          <w:fldChar w:fldCharType="end"/>
        </w:r>
      </w:hyperlink>
    </w:p>
    <w:p w14:paraId="0A956ED7" w14:textId="08F9492E" w:rsidR="00025C7D" w:rsidRDefault="00FB259C">
      <w:pPr>
        <w:pStyle w:val="Abbildungsverzeichnis"/>
        <w:rPr>
          <w:rFonts w:asciiTheme="minorHAnsi" w:eastAsiaTheme="minorEastAsia" w:hAnsiTheme="minorHAnsi" w:cstheme="minorBidi"/>
          <w:bCs w:val="0"/>
          <w:sz w:val="22"/>
          <w:szCs w:val="22"/>
        </w:rPr>
      </w:pPr>
      <w:hyperlink w:anchor="_Toc518473089" w:history="1">
        <w:r w:rsidR="00025C7D" w:rsidRPr="008A6283">
          <w:rPr>
            <w:rStyle w:val="Hyperlink"/>
          </w:rPr>
          <w:t>Abbildung 18: Topology-Editor Schnittstellen</w:t>
        </w:r>
        <w:r w:rsidR="00025C7D">
          <w:rPr>
            <w:webHidden/>
          </w:rPr>
          <w:tab/>
        </w:r>
        <w:r w:rsidR="00025C7D">
          <w:rPr>
            <w:webHidden/>
          </w:rPr>
          <w:fldChar w:fldCharType="begin"/>
        </w:r>
        <w:r w:rsidR="00025C7D">
          <w:rPr>
            <w:webHidden/>
          </w:rPr>
          <w:instrText xml:space="preserve"> PAGEREF _Toc518473089 \h </w:instrText>
        </w:r>
        <w:r w:rsidR="00025C7D">
          <w:rPr>
            <w:webHidden/>
          </w:rPr>
        </w:r>
        <w:r w:rsidR="00025C7D">
          <w:rPr>
            <w:webHidden/>
          </w:rPr>
          <w:fldChar w:fldCharType="separate"/>
        </w:r>
        <w:r w:rsidR="00025C7D">
          <w:rPr>
            <w:webHidden/>
          </w:rPr>
          <w:t>37</w:t>
        </w:r>
        <w:r w:rsidR="00025C7D">
          <w:rPr>
            <w:webHidden/>
          </w:rPr>
          <w:fldChar w:fldCharType="end"/>
        </w:r>
      </w:hyperlink>
    </w:p>
    <w:p w14:paraId="21C9EE9F" w14:textId="32E1D01E" w:rsidR="00025C7D" w:rsidRDefault="00FB259C">
      <w:pPr>
        <w:pStyle w:val="Abbildungsverzeichnis"/>
        <w:rPr>
          <w:rFonts w:asciiTheme="minorHAnsi" w:eastAsiaTheme="minorEastAsia" w:hAnsiTheme="minorHAnsi" w:cstheme="minorBidi"/>
          <w:bCs w:val="0"/>
          <w:sz w:val="22"/>
          <w:szCs w:val="22"/>
        </w:rPr>
      </w:pPr>
      <w:hyperlink w:anchor="_Toc518473090" w:history="1">
        <w:r w:rsidR="00025C7D" w:rsidRPr="008A6283">
          <w:rPr>
            <w:rStyle w:val="Hyperlink"/>
          </w:rPr>
          <w:t>Abbildung 19: Datenhandhabungskonzept für Topology-Editor</w:t>
        </w:r>
        <w:r w:rsidR="00025C7D">
          <w:rPr>
            <w:webHidden/>
          </w:rPr>
          <w:tab/>
        </w:r>
        <w:r w:rsidR="00025C7D">
          <w:rPr>
            <w:webHidden/>
          </w:rPr>
          <w:fldChar w:fldCharType="begin"/>
        </w:r>
        <w:r w:rsidR="00025C7D">
          <w:rPr>
            <w:webHidden/>
          </w:rPr>
          <w:instrText xml:space="preserve"> PAGEREF _Toc518473090 \h </w:instrText>
        </w:r>
        <w:r w:rsidR="00025C7D">
          <w:rPr>
            <w:webHidden/>
          </w:rPr>
        </w:r>
        <w:r w:rsidR="00025C7D">
          <w:rPr>
            <w:webHidden/>
          </w:rPr>
          <w:fldChar w:fldCharType="separate"/>
        </w:r>
        <w:r w:rsidR="00025C7D">
          <w:rPr>
            <w:webHidden/>
          </w:rPr>
          <w:t>38</w:t>
        </w:r>
        <w:r w:rsidR="00025C7D">
          <w:rPr>
            <w:webHidden/>
          </w:rPr>
          <w:fldChar w:fldCharType="end"/>
        </w:r>
      </w:hyperlink>
    </w:p>
    <w:p w14:paraId="5AD40C4C" w14:textId="49FDF510" w:rsidR="00025C7D" w:rsidRDefault="00FB259C">
      <w:pPr>
        <w:pStyle w:val="Abbildungsverzeichnis"/>
        <w:rPr>
          <w:rFonts w:asciiTheme="minorHAnsi" w:eastAsiaTheme="minorEastAsia" w:hAnsiTheme="minorHAnsi" w:cstheme="minorBidi"/>
          <w:bCs w:val="0"/>
          <w:sz w:val="22"/>
          <w:szCs w:val="22"/>
        </w:rPr>
      </w:pPr>
      <w:hyperlink w:anchor="_Toc518473091" w:history="1">
        <w:r w:rsidR="00025C7D" w:rsidRPr="008A6283">
          <w:rPr>
            <w:rStyle w:val="Hyperlink"/>
          </w:rPr>
          <w:t>Abbildung 20: Die Output JSON-Dateien für die Mini-Topologie</w:t>
        </w:r>
        <w:r w:rsidR="00025C7D">
          <w:rPr>
            <w:webHidden/>
          </w:rPr>
          <w:tab/>
        </w:r>
        <w:r w:rsidR="00025C7D">
          <w:rPr>
            <w:webHidden/>
          </w:rPr>
          <w:fldChar w:fldCharType="begin"/>
        </w:r>
        <w:r w:rsidR="00025C7D">
          <w:rPr>
            <w:webHidden/>
          </w:rPr>
          <w:instrText xml:space="preserve"> PAGEREF _Toc518473091 \h </w:instrText>
        </w:r>
        <w:r w:rsidR="00025C7D">
          <w:rPr>
            <w:webHidden/>
          </w:rPr>
        </w:r>
        <w:r w:rsidR="00025C7D">
          <w:rPr>
            <w:webHidden/>
          </w:rPr>
          <w:fldChar w:fldCharType="separate"/>
        </w:r>
        <w:r w:rsidR="00025C7D">
          <w:rPr>
            <w:webHidden/>
          </w:rPr>
          <w:t>39</w:t>
        </w:r>
        <w:r w:rsidR="00025C7D">
          <w:rPr>
            <w:webHidden/>
          </w:rPr>
          <w:fldChar w:fldCharType="end"/>
        </w:r>
      </w:hyperlink>
    </w:p>
    <w:p w14:paraId="13E8A4D7" w14:textId="2CD96D6C" w:rsidR="00025C7D" w:rsidRDefault="00FB259C">
      <w:pPr>
        <w:pStyle w:val="Abbildungsverzeichnis"/>
        <w:rPr>
          <w:rFonts w:asciiTheme="minorHAnsi" w:eastAsiaTheme="minorEastAsia" w:hAnsiTheme="minorHAnsi" w:cstheme="minorBidi"/>
          <w:bCs w:val="0"/>
          <w:sz w:val="22"/>
          <w:szCs w:val="22"/>
        </w:rPr>
      </w:pPr>
      <w:hyperlink w:anchor="_Toc518473092" w:history="1">
        <w:r w:rsidR="00025C7D" w:rsidRPr="008A6283">
          <w:rPr>
            <w:rStyle w:val="Hyperlink"/>
          </w:rPr>
          <w:t>Abbildung 21: Diagramm zeigt den Grundlegenden Entwurf der Topology-Editor</w:t>
        </w:r>
        <w:r w:rsidR="00025C7D">
          <w:rPr>
            <w:webHidden/>
          </w:rPr>
          <w:tab/>
        </w:r>
        <w:r w:rsidR="00025C7D">
          <w:rPr>
            <w:webHidden/>
          </w:rPr>
          <w:fldChar w:fldCharType="begin"/>
        </w:r>
        <w:r w:rsidR="00025C7D">
          <w:rPr>
            <w:webHidden/>
          </w:rPr>
          <w:instrText xml:space="preserve"> PAGEREF _Toc518473092 \h </w:instrText>
        </w:r>
        <w:r w:rsidR="00025C7D">
          <w:rPr>
            <w:webHidden/>
          </w:rPr>
        </w:r>
        <w:r w:rsidR="00025C7D">
          <w:rPr>
            <w:webHidden/>
          </w:rPr>
          <w:fldChar w:fldCharType="separate"/>
        </w:r>
        <w:r w:rsidR="00025C7D">
          <w:rPr>
            <w:webHidden/>
          </w:rPr>
          <w:t>42</w:t>
        </w:r>
        <w:r w:rsidR="00025C7D">
          <w:rPr>
            <w:webHidden/>
          </w:rPr>
          <w:fldChar w:fldCharType="end"/>
        </w:r>
      </w:hyperlink>
    </w:p>
    <w:p w14:paraId="5F088ECA" w14:textId="077D135F" w:rsidR="00025C7D" w:rsidRDefault="00FB259C">
      <w:pPr>
        <w:pStyle w:val="Abbildungsverzeichnis"/>
        <w:rPr>
          <w:rFonts w:asciiTheme="minorHAnsi" w:eastAsiaTheme="minorEastAsia" w:hAnsiTheme="minorHAnsi" w:cstheme="minorBidi"/>
          <w:bCs w:val="0"/>
          <w:sz w:val="22"/>
          <w:szCs w:val="22"/>
        </w:rPr>
      </w:pPr>
      <w:hyperlink w:anchor="_Toc518473093" w:history="1">
        <w:r w:rsidR="00025C7D" w:rsidRPr="008A6283">
          <w:rPr>
            <w:rStyle w:val="Hyperlink"/>
          </w:rPr>
          <w:t>Abbildung 22: Komponentenübersicht für Topologie-Editor-Server</w:t>
        </w:r>
        <w:r w:rsidR="00025C7D">
          <w:rPr>
            <w:webHidden/>
          </w:rPr>
          <w:tab/>
        </w:r>
        <w:r w:rsidR="00025C7D">
          <w:rPr>
            <w:webHidden/>
          </w:rPr>
          <w:fldChar w:fldCharType="begin"/>
        </w:r>
        <w:r w:rsidR="00025C7D">
          <w:rPr>
            <w:webHidden/>
          </w:rPr>
          <w:instrText xml:space="preserve"> PAGEREF _Toc518473093 \h </w:instrText>
        </w:r>
        <w:r w:rsidR="00025C7D">
          <w:rPr>
            <w:webHidden/>
          </w:rPr>
        </w:r>
        <w:r w:rsidR="00025C7D">
          <w:rPr>
            <w:webHidden/>
          </w:rPr>
          <w:fldChar w:fldCharType="separate"/>
        </w:r>
        <w:r w:rsidR="00025C7D">
          <w:rPr>
            <w:webHidden/>
          </w:rPr>
          <w:t>43</w:t>
        </w:r>
        <w:r w:rsidR="00025C7D">
          <w:rPr>
            <w:webHidden/>
          </w:rPr>
          <w:fldChar w:fldCharType="end"/>
        </w:r>
      </w:hyperlink>
    </w:p>
    <w:p w14:paraId="665ACE8C" w14:textId="6C6C4CBD" w:rsidR="00025C7D" w:rsidRDefault="00FB259C">
      <w:pPr>
        <w:pStyle w:val="Abbildungsverzeichnis"/>
        <w:rPr>
          <w:rFonts w:asciiTheme="minorHAnsi" w:eastAsiaTheme="minorEastAsia" w:hAnsiTheme="minorHAnsi" w:cstheme="minorBidi"/>
          <w:bCs w:val="0"/>
          <w:sz w:val="22"/>
          <w:szCs w:val="22"/>
        </w:rPr>
      </w:pPr>
      <w:hyperlink w:anchor="_Toc518473094" w:history="1">
        <w:r w:rsidR="00025C7D" w:rsidRPr="008A6283">
          <w:rPr>
            <w:rStyle w:val="Hyperlink"/>
          </w:rPr>
          <w:t>Abbildung 23: Domänenmodell der Elemente des Topology-Editor</w:t>
        </w:r>
        <w:r w:rsidR="00025C7D">
          <w:rPr>
            <w:webHidden/>
          </w:rPr>
          <w:tab/>
        </w:r>
        <w:r w:rsidR="00025C7D">
          <w:rPr>
            <w:webHidden/>
          </w:rPr>
          <w:fldChar w:fldCharType="begin"/>
        </w:r>
        <w:r w:rsidR="00025C7D">
          <w:rPr>
            <w:webHidden/>
          </w:rPr>
          <w:instrText xml:space="preserve"> PAGEREF _Toc518473094 \h </w:instrText>
        </w:r>
        <w:r w:rsidR="00025C7D">
          <w:rPr>
            <w:webHidden/>
          </w:rPr>
        </w:r>
        <w:r w:rsidR="00025C7D">
          <w:rPr>
            <w:webHidden/>
          </w:rPr>
          <w:fldChar w:fldCharType="separate"/>
        </w:r>
        <w:r w:rsidR="00025C7D">
          <w:rPr>
            <w:webHidden/>
          </w:rPr>
          <w:t>43</w:t>
        </w:r>
        <w:r w:rsidR="00025C7D">
          <w:rPr>
            <w:webHidden/>
          </w:rPr>
          <w:fldChar w:fldCharType="end"/>
        </w:r>
      </w:hyperlink>
    </w:p>
    <w:p w14:paraId="44B2B1AB" w14:textId="16A51D6B" w:rsidR="00025C7D" w:rsidRDefault="00FB259C">
      <w:pPr>
        <w:pStyle w:val="Abbildungsverzeichnis"/>
        <w:rPr>
          <w:rFonts w:asciiTheme="minorHAnsi" w:eastAsiaTheme="minorEastAsia" w:hAnsiTheme="minorHAnsi" w:cstheme="minorBidi"/>
          <w:bCs w:val="0"/>
          <w:sz w:val="22"/>
          <w:szCs w:val="22"/>
        </w:rPr>
      </w:pPr>
      <w:hyperlink w:anchor="_Toc518473095" w:history="1">
        <w:r w:rsidR="00025C7D" w:rsidRPr="008A6283">
          <w:rPr>
            <w:rStyle w:val="Hyperlink"/>
          </w:rPr>
          <w:t>Abbildung 24: Klassendiagramm eines Beispiel für Fassaden mit feldbusabhängigen Protokollen</w:t>
        </w:r>
        <w:r w:rsidR="00025C7D">
          <w:rPr>
            <w:webHidden/>
          </w:rPr>
          <w:tab/>
        </w:r>
        <w:r w:rsidR="00025C7D">
          <w:rPr>
            <w:webHidden/>
          </w:rPr>
          <w:fldChar w:fldCharType="begin"/>
        </w:r>
        <w:r w:rsidR="00025C7D">
          <w:rPr>
            <w:webHidden/>
          </w:rPr>
          <w:instrText xml:space="preserve"> PAGEREF _Toc518473095 \h </w:instrText>
        </w:r>
        <w:r w:rsidR="00025C7D">
          <w:rPr>
            <w:webHidden/>
          </w:rPr>
        </w:r>
        <w:r w:rsidR="00025C7D">
          <w:rPr>
            <w:webHidden/>
          </w:rPr>
          <w:fldChar w:fldCharType="separate"/>
        </w:r>
        <w:r w:rsidR="00025C7D">
          <w:rPr>
            <w:webHidden/>
          </w:rPr>
          <w:t>44</w:t>
        </w:r>
        <w:r w:rsidR="00025C7D">
          <w:rPr>
            <w:webHidden/>
          </w:rPr>
          <w:fldChar w:fldCharType="end"/>
        </w:r>
      </w:hyperlink>
    </w:p>
    <w:p w14:paraId="1656BAAD" w14:textId="04EFAAEA" w:rsidR="00025C7D" w:rsidRDefault="00FB259C">
      <w:pPr>
        <w:pStyle w:val="Abbildungsverzeichnis"/>
        <w:rPr>
          <w:rFonts w:asciiTheme="minorHAnsi" w:eastAsiaTheme="minorEastAsia" w:hAnsiTheme="minorHAnsi" w:cstheme="minorBidi"/>
          <w:bCs w:val="0"/>
          <w:sz w:val="22"/>
          <w:szCs w:val="22"/>
        </w:rPr>
      </w:pPr>
      <w:hyperlink w:anchor="_Toc518473096" w:history="1">
        <w:r w:rsidR="00025C7D" w:rsidRPr="008A6283">
          <w:rPr>
            <w:rStyle w:val="Hyperlink"/>
          </w:rPr>
          <w:t>Abbildung 25: Zusammengesetzte Anwendungsarchitektur mit häufig verwendeten Paketen</w:t>
        </w:r>
        <w:r w:rsidR="00025C7D">
          <w:rPr>
            <w:webHidden/>
          </w:rPr>
          <w:tab/>
        </w:r>
        <w:r w:rsidR="00025C7D">
          <w:rPr>
            <w:webHidden/>
          </w:rPr>
          <w:fldChar w:fldCharType="begin"/>
        </w:r>
        <w:r w:rsidR="00025C7D">
          <w:rPr>
            <w:webHidden/>
          </w:rPr>
          <w:instrText xml:space="preserve"> PAGEREF _Toc518473096 \h </w:instrText>
        </w:r>
        <w:r w:rsidR="00025C7D">
          <w:rPr>
            <w:webHidden/>
          </w:rPr>
        </w:r>
        <w:r w:rsidR="00025C7D">
          <w:rPr>
            <w:webHidden/>
          </w:rPr>
          <w:fldChar w:fldCharType="separate"/>
        </w:r>
        <w:r w:rsidR="00025C7D">
          <w:rPr>
            <w:webHidden/>
          </w:rPr>
          <w:t>46</w:t>
        </w:r>
        <w:r w:rsidR="00025C7D">
          <w:rPr>
            <w:webHidden/>
          </w:rPr>
          <w:fldChar w:fldCharType="end"/>
        </w:r>
      </w:hyperlink>
    </w:p>
    <w:p w14:paraId="18443240" w14:textId="50268341" w:rsidR="00025C7D" w:rsidRDefault="00FB259C">
      <w:pPr>
        <w:pStyle w:val="Abbildungsverzeichnis"/>
        <w:rPr>
          <w:rFonts w:asciiTheme="minorHAnsi" w:eastAsiaTheme="minorEastAsia" w:hAnsiTheme="minorHAnsi" w:cstheme="minorBidi"/>
          <w:bCs w:val="0"/>
          <w:sz w:val="22"/>
          <w:szCs w:val="22"/>
        </w:rPr>
      </w:pPr>
      <w:hyperlink w:anchor="_Toc518473097" w:history="1">
        <w:r w:rsidR="00025C7D" w:rsidRPr="008A6283">
          <w:rPr>
            <w:rStyle w:val="Hyperlink"/>
          </w:rPr>
          <w:t>Abbildung 26: Vereinfachtes Diagramm für die Umsetzung der clientseitigen Anwendung</w:t>
        </w:r>
        <w:r w:rsidR="00025C7D">
          <w:rPr>
            <w:webHidden/>
          </w:rPr>
          <w:tab/>
        </w:r>
        <w:r w:rsidR="00025C7D">
          <w:rPr>
            <w:webHidden/>
          </w:rPr>
          <w:fldChar w:fldCharType="begin"/>
        </w:r>
        <w:r w:rsidR="00025C7D">
          <w:rPr>
            <w:webHidden/>
          </w:rPr>
          <w:instrText xml:space="preserve"> PAGEREF _Toc518473097 \h </w:instrText>
        </w:r>
        <w:r w:rsidR="00025C7D">
          <w:rPr>
            <w:webHidden/>
          </w:rPr>
        </w:r>
        <w:r w:rsidR="00025C7D">
          <w:rPr>
            <w:webHidden/>
          </w:rPr>
          <w:fldChar w:fldCharType="separate"/>
        </w:r>
        <w:r w:rsidR="00025C7D">
          <w:rPr>
            <w:webHidden/>
          </w:rPr>
          <w:t>47</w:t>
        </w:r>
        <w:r w:rsidR="00025C7D">
          <w:rPr>
            <w:webHidden/>
          </w:rPr>
          <w:fldChar w:fldCharType="end"/>
        </w:r>
      </w:hyperlink>
    </w:p>
    <w:p w14:paraId="0B488BF5" w14:textId="220FD6E8" w:rsidR="00025C7D" w:rsidRDefault="00FB259C">
      <w:pPr>
        <w:pStyle w:val="Abbildungsverzeichnis"/>
        <w:rPr>
          <w:rFonts w:asciiTheme="minorHAnsi" w:eastAsiaTheme="minorEastAsia" w:hAnsiTheme="minorHAnsi" w:cstheme="minorBidi"/>
          <w:bCs w:val="0"/>
          <w:sz w:val="22"/>
          <w:szCs w:val="22"/>
        </w:rPr>
      </w:pPr>
      <w:hyperlink w:anchor="_Toc518473098" w:history="1">
        <w:r w:rsidR="00025C7D" w:rsidRPr="008A6283">
          <w:rPr>
            <w:rStyle w:val="Hyperlink"/>
          </w:rPr>
          <w:t>Abbildung 27: Erstellen eines FDT-Projekt</w:t>
        </w:r>
        <w:r w:rsidR="00025C7D">
          <w:rPr>
            <w:webHidden/>
          </w:rPr>
          <w:tab/>
        </w:r>
        <w:r w:rsidR="00025C7D">
          <w:rPr>
            <w:webHidden/>
          </w:rPr>
          <w:fldChar w:fldCharType="begin"/>
        </w:r>
        <w:r w:rsidR="00025C7D">
          <w:rPr>
            <w:webHidden/>
          </w:rPr>
          <w:instrText xml:space="preserve"> PAGEREF _Toc518473098 \h </w:instrText>
        </w:r>
        <w:r w:rsidR="00025C7D">
          <w:rPr>
            <w:webHidden/>
          </w:rPr>
        </w:r>
        <w:r w:rsidR="00025C7D">
          <w:rPr>
            <w:webHidden/>
          </w:rPr>
          <w:fldChar w:fldCharType="separate"/>
        </w:r>
        <w:r w:rsidR="00025C7D">
          <w:rPr>
            <w:webHidden/>
          </w:rPr>
          <w:t>49</w:t>
        </w:r>
        <w:r w:rsidR="00025C7D">
          <w:rPr>
            <w:webHidden/>
          </w:rPr>
          <w:fldChar w:fldCharType="end"/>
        </w:r>
      </w:hyperlink>
    </w:p>
    <w:p w14:paraId="792DED26" w14:textId="770D9DD5" w:rsidR="00025C7D" w:rsidRDefault="00FB259C">
      <w:pPr>
        <w:pStyle w:val="Abbildungsverzeichnis"/>
        <w:rPr>
          <w:rFonts w:asciiTheme="minorHAnsi" w:eastAsiaTheme="minorEastAsia" w:hAnsiTheme="minorHAnsi" w:cstheme="minorBidi"/>
          <w:bCs w:val="0"/>
          <w:sz w:val="22"/>
          <w:szCs w:val="22"/>
        </w:rPr>
      </w:pPr>
      <w:hyperlink w:anchor="_Toc518473099" w:history="1">
        <w:r w:rsidR="00025C7D" w:rsidRPr="008A6283">
          <w:rPr>
            <w:rStyle w:val="Hyperlink"/>
          </w:rPr>
          <w:t>Abbildung 28: ComStudio mit Topology Editor im Einsatz</w:t>
        </w:r>
        <w:r w:rsidR="00025C7D">
          <w:rPr>
            <w:webHidden/>
          </w:rPr>
          <w:tab/>
        </w:r>
        <w:r w:rsidR="00025C7D">
          <w:rPr>
            <w:webHidden/>
          </w:rPr>
          <w:fldChar w:fldCharType="begin"/>
        </w:r>
        <w:r w:rsidR="00025C7D">
          <w:rPr>
            <w:webHidden/>
          </w:rPr>
          <w:instrText xml:space="preserve"> PAGEREF _Toc518473099 \h </w:instrText>
        </w:r>
        <w:r w:rsidR="00025C7D">
          <w:rPr>
            <w:webHidden/>
          </w:rPr>
        </w:r>
        <w:r w:rsidR="00025C7D">
          <w:rPr>
            <w:webHidden/>
          </w:rPr>
          <w:fldChar w:fldCharType="separate"/>
        </w:r>
        <w:r w:rsidR="00025C7D">
          <w:rPr>
            <w:webHidden/>
          </w:rPr>
          <w:t>50</w:t>
        </w:r>
        <w:r w:rsidR="00025C7D">
          <w:rPr>
            <w:webHidden/>
          </w:rPr>
          <w:fldChar w:fldCharType="end"/>
        </w:r>
      </w:hyperlink>
    </w:p>
    <w:p w14:paraId="2A2F3453" w14:textId="5E14DC6B"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582A04E0" w14:textId="7F935C46" w:rsidR="00025C7D" w:rsidRDefault="001346DF">
      <w:pPr>
        <w:pStyle w:val="Abbildungsverzeichnis"/>
        <w:rPr>
          <w:rFonts w:asciiTheme="minorHAnsi" w:eastAsiaTheme="minorEastAsia" w:hAnsiTheme="minorHAnsi" w:cstheme="minorBidi"/>
          <w:bCs w:val="0"/>
          <w:sz w:val="22"/>
          <w:szCs w:val="22"/>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18473100" w:history="1">
        <w:r w:rsidR="00025C7D" w:rsidRPr="008A6FB3">
          <w:rPr>
            <w:rStyle w:val="Hyperlink"/>
          </w:rPr>
          <w:t>Tabelle 1: Meilensteinplanung für die Masterarbeit</w:t>
        </w:r>
        <w:r w:rsidR="00025C7D">
          <w:rPr>
            <w:webHidden/>
          </w:rPr>
          <w:tab/>
        </w:r>
        <w:r w:rsidR="00025C7D">
          <w:rPr>
            <w:webHidden/>
          </w:rPr>
          <w:fldChar w:fldCharType="begin"/>
        </w:r>
        <w:r w:rsidR="00025C7D">
          <w:rPr>
            <w:webHidden/>
          </w:rPr>
          <w:instrText xml:space="preserve"> PAGEREF _Toc518473100 \h </w:instrText>
        </w:r>
        <w:r w:rsidR="00025C7D">
          <w:rPr>
            <w:webHidden/>
          </w:rPr>
        </w:r>
        <w:r w:rsidR="00025C7D">
          <w:rPr>
            <w:webHidden/>
          </w:rPr>
          <w:fldChar w:fldCharType="separate"/>
        </w:r>
        <w:r w:rsidR="00025C7D">
          <w:rPr>
            <w:webHidden/>
          </w:rPr>
          <w:t>4</w:t>
        </w:r>
        <w:r w:rsidR="00025C7D">
          <w:rPr>
            <w:webHidden/>
          </w:rPr>
          <w:fldChar w:fldCharType="end"/>
        </w:r>
      </w:hyperlink>
    </w:p>
    <w:p w14:paraId="5F09FB16" w14:textId="4E5D7B82" w:rsidR="00025C7D" w:rsidRDefault="00FB259C">
      <w:pPr>
        <w:pStyle w:val="Abbildungsverzeichnis"/>
        <w:rPr>
          <w:rFonts w:asciiTheme="minorHAnsi" w:eastAsiaTheme="minorEastAsia" w:hAnsiTheme="minorHAnsi" w:cstheme="minorBidi"/>
          <w:bCs w:val="0"/>
          <w:sz w:val="22"/>
          <w:szCs w:val="22"/>
        </w:rPr>
      </w:pPr>
      <w:hyperlink w:anchor="_Toc518473101" w:history="1">
        <w:r w:rsidR="00025C7D" w:rsidRPr="008A6FB3">
          <w:rPr>
            <w:rStyle w:val="Hyperlink"/>
          </w:rPr>
          <w:t>Tabelle 2: Vergleichstabelle für JavaScript-Framework</w:t>
        </w:r>
        <w:r w:rsidR="00025C7D">
          <w:rPr>
            <w:webHidden/>
          </w:rPr>
          <w:tab/>
        </w:r>
        <w:r w:rsidR="00025C7D">
          <w:rPr>
            <w:webHidden/>
          </w:rPr>
          <w:fldChar w:fldCharType="begin"/>
        </w:r>
        <w:r w:rsidR="00025C7D">
          <w:rPr>
            <w:webHidden/>
          </w:rPr>
          <w:instrText xml:space="preserve"> PAGEREF _Toc518473101 \h </w:instrText>
        </w:r>
        <w:r w:rsidR="00025C7D">
          <w:rPr>
            <w:webHidden/>
          </w:rPr>
        </w:r>
        <w:r w:rsidR="00025C7D">
          <w:rPr>
            <w:webHidden/>
          </w:rPr>
          <w:fldChar w:fldCharType="separate"/>
        </w:r>
        <w:r w:rsidR="00025C7D">
          <w:rPr>
            <w:webHidden/>
          </w:rPr>
          <w:t>30</w:t>
        </w:r>
        <w:r w:rsidR="00025C7D">
          <w:rPr>
            <w:webHidden/>
          </w:rPr>
          <w:fldChar w:fldCharType="end"/>
        </w:r>
      </w:hyperlink>
    </w:p>
    <w:p w14:paraId="1CF2628C" w14:textId="6D96D9B0" w:rsidR="00025C7D" w:rsidRDefault="00FB259C">
      <w:pPr>
        <w:pStyle w:val="Abbildungsverzeichnis"/>
        <w:rPr>
          <w:rFonts w:asciiTheme="minorHAnsi" w:eastAsiaTheme="minorEastAsia" w:hAnsiTheme="minorHAnsi" w:cstheme="minorBidi"/>
          <w:bCs w:val="0"/>
          <w:sz w:val="22"/>
          <w:szCs w:val="22"/>
        </w:rPr>
      </w:pPr>
      <w:hyperlink w:anchor="_Toc518473102" w:history="1">
        <w:r w:rsidR="00025C7D" w:rsidRPr="008A6FB3">
          <w:rPr>
            <w:rStyle w:val="Hyperlink"/>
          </w:rPr>
          <w:t>Tabelle 3: Vergleichstabelle für UI-Bibliotheken besonderes im Fall eines Diagramms</w:t>
        </w:r>
        <w:r w:rsidR="00025C7D">
          <w:rPr>
            <w:webHidden/>
          </w:rPr>
          <w:tab/>
        </w:r>
        <w:r w:rsidR="00025C7D">
          <w:rPr>
            <w:webHidden/>
          </w:rPr>
          <w:fldChar w:fldCharType="begin"/>
        </w:r>
        <w:r w:rsidR="00025C7D">
          <w:rPr>
            <w:webHidden/>
          </w:rPr>
          <w:instrText xml:space="preserve"> PAGEREF _Toc518473102 \h </w:instrText>
        </w:r>
        <w:r w:rsidR="00025C7D">
          <w:rPr>
            <w:webHidden/>
          </w:rPr>
        </w:r>
        <w:r w:rsidR="00025C7D">
          <w:rPr>
            <w:webHidden/>
          </w:rPr>
          <w:fldChar w:fldCharType="separate"/>
        </w:r>
        <w:r w:rsidR="00025C7D">
          <w:rPr>
            <w:webHidden/>
          </w:rPr>
          <w:t>30</w:t>
        </w:r>
        <w:r w:rsidR="00025C7D">
          <w:rPr>
            <w:webHidden/>
          </w:rPr>
          <w:fldChar w:fldCharType="end"/>
        </w:r>
      </w:hyperlink>
    </w:p>
    <w:p w14:paraId="19BB4963" w14:textId="47272023" w:rsidR="00025C7D" w:rsidRDefault="00FB259C">
      <w:pPr>
        <w:pStyle w:val="Abbildungsverzeichnis"/>
        <w:rPr>
          <w:rFonts w:asciiTheme="minorHAnsi" w:eastAsiaTheme="minorEastAsia" w:hAnsiTheme="minorHAnsi" w:cstheme="minorBidi"/>
          <w:bCs w:val="0"/>
          <w:sz w:val="22"/>
          <w:szCs w:val="22"/>
        </w:rPr>
      </w:pPr>
      <w:hyperlink w:anchor="_Toc518473103" w:history="1">
        <w:r w:rsidR="00025C7D" w:rsidRPr="008A6FB3">
          <w:rPr>
            <w:rStyle w:val="Hyperlink"/>
          </w:rPr>
          <w:t>Tabelle 4: Use Case #1</w:t>
        </w:r>
        <w:r w:rsidR="00025C7D">
          <w:rPr>
            <w:webHidden/>
          </w:rPr>
          <w:tab/>
        </w:r>
        <w:r w:rsidR="00025C7D">
          <w:rPr>
            <w:webHidden/>
          </w:rPr>
          <w:fldChar w:fldCharType="begin"/>
        </w:r>
        <w:r w:rsidR="00025C7D">
          <w:rPr>
            <w:webHidden/>
          </w:rPr>
          <w:instrText xml:space="preserve"> PAGEREF _Toc518473103 \h </w:instrText>
        </w:r>
        <w:r w:rsidR="00025C7D">
          <w:rPr>
            <w:webHidden/>
          </w:rPr>
        </w:r>
        <w:r w:rsidR="00025C7D">
          <w:rPr>
            <w:webHidden/>
          </w:rPr>
          <w:fldChar w:fldCharType="separate"/>
        </w:r>
        <w:r w:rsidR="00025C7D">
          <w:rPr>
            <w:webHidden/>
          </w:rPr>
          <w:t>54</w:t>
        </w:r>
        <w:r w:rsidR="00025C7D">
          <w:rPr>
            <w:webHidden/>
          </w:rPr>
          <w:fldChar w:fldCharType="end"/>
        </w:r>
      </w:hyperlink>
    </w:p>
    <w:p w14:paraId="40FB1B1B" w14:textId="32879E15" w:rsidR="00025C7D" w:rsidRDefault="00FB259C">
      <w:pPr>
        <w:pStyle w:val="Abbildungsverzeichnis"/>
        <w:rPr>
          <w:rFonts w:asciiTheme="minorHAnsi" w:eastAsiaTheme="minorEastAsia" w:hAnsiTheme="minorHAnsi" w:cstheme="minorBidi"/>
          <w:bCs w:val="0"/>
          <w:sz w:val="22"/>
          <w:szCs w:val="22"/>
        </w:rPr>
      </w:pPr>
      <w:hyperlink w:anchor="_Toc518473104" w:history="1">
        <w:r w:rsidR="00025C7D" w:rsidRPr="008A6FB3">
          <w:rPr>
            <w:rStyle w:val="Hyperlink"/>
          </w:rPr>
          <w:t>Tabelle 5: Use Case #2</w:t>
        </w:r>
        <w:r w:rsidR="00025C7D">
          <w:rPr>
            <w:webHidden/>
          </w:rPr>
          <w:tab/>
        </w:r>
        <w:r w:rsidR="00025C7D">
          <w:rPr>
            <w:webHidden/>
          </w:rPr>
          <w:fldChar w:fldCharType="begin"/>
        </w:r>
        <w:r w:rsidR="00025C7D">
          <w:rPr>
            <w:webHidden/>
          </w:rPr>
          <w:instrText xml:space="preserve"> PAGEREF _Toc518473104 \h </w:instrText>
        </w:r>
        <w:r w:rsidR="00025C7D">
          <w:rPr>
            <w:webHidden/>
          </w:rPr>
        </w:r>
        <w:r w:rsidR="00025C7D">
          <w:rPr>
            <w:webHidden/>
          </w:rPr>
          <w:fldChar w:fldCharType="separate"/>
        </w:r>
        <w:r w:rsidR="00025C7D">
          <w:rPr>
            <w:webHidden/>
          </w:rPr>
          <w:t>55</w:t>
        </w:r>
        <w:r w:rsidR="00025C7D">
          <w:rPr>
            <w:webHidden/>
          </w:rPr>
          <w:fldChar w:fldCharType="end"/>
        </w:r>
      </w:hyperlink>
    </w:p>
    <w:p w14:paraId="7C4BA0DD" w14:textId="71986143" w:rsidR="00025C7D" w:rsidRDefault="00FB259C">
      <w:pPr>
        <w:pStyle w:val="Abbildungsverzeichnis"/>
        <w:rPr>
          <w:rFonts w:asciiTheme="minorHAnsi" w:eastAsiaTheme="minorEastAsia" w:hAnsiTheme="minorHAnsi" w:cstheme="minorBidi"/>
          <w:bCs w:val="0"/>
          <w:sz w:val="22"/>
          <w:szCs w:val="22"/>
        </w:rPr>
      </w:pPr>
      <w:hyperlink w:anchor="_Toc518473105" w:history="1">
        <w:r w:rsidR="00025C7D" w:rsidRPr="008A6FB3">
          <w:rPr>
            <w:rStyle w:val="Hyperlink"/>
          </w:rPr>
          <w:t>Tabelle 6: Use Case #3</w:t>
        </w:r>
        <w:r w:rsidR="00025C7D">
          <w:rPr>
            <w:webHidden/>
          </w:rPr>
          <w:tab/>
        </w:r>
        <w:r w:rsidR="00025C7D">
          <w:rPr>
            <w:webHidden/>
          </w:rPr>
          <w:fldChar w:fldCharType="begin"/>
        </w:r>
        <w:r w:rsidR="00025C7D">
          <w:rPr>
            <w:webHidden/>
          </w:rPr>
          <w:instrText xml:space="preserve"> PAGEREF _Toc518473105 \h </w:instrText>
        </w:r>
        <w:r w:rsidR="00025C7D">
          <w:rPr>
            <w:webHidden/>
          </w:rPr>
        </w:r>
        <w:r w:rsidR="00025C7D">
          <w:rPr>
            <w:webHidden/>
          </w:rPr>
          <w:fldChar w:fldCharType="separate"/>
        </w:r>
        <w:r w:rsidR="00025C7D">
          <w:rPr>
            <w:webHidden/>
          </w:rPr>
          <w:t>55</w:t>
        </w:r>
        <w:r w:rsidR="00025C7D">
          <w:rPr>
            <w:webHidden/>
          </w:rPr>
          <w:fldChar w:fldCharType="end"/>
        </w:r>
      </w:hyperlink>
    </w:p>
    <w:p w14:paraId="7C67381D" w14:textId="514D9FDA" w:rsidR="00025C7D" w:rsidRDefault="00FB259C">
      <w:pPr>
        <w:pStyle w:val="Abbildungsverzeichnis"/>
        <w:rPr>
          <w:rFonts w:asciiTheme="minorHAnsi" w:eastAsiaTheme="minorEastAsia" w:hAnsiTheme="minorHAnsi" w:cstheme="minorBidi"/>
          <w:bCs w:val="0"/>
          <w:sz w:val="22"/>
          <w:szCs w:val="22"/>
        </w:rPr>
      </w:pPr>
      <w:hyperlink w:anchor="_Toc518473106" w:history="1">
        <w:r w:rsidR="00025C7D" w:rsidRPr="008A6FB3">
          <w:rPr>
            <w:rStyle w:val="Hyperlink"/>
          </w:rPr>
          <w:t>Tabelle 7: Use Case #4</w:t>
        </w:r>
        <w:r w:rsidR="00025C7D">
          <w:rPr>
            <w:webHidden/>
          </w:rPr>
          <w:tab/>
        </w:r>
        <w:r w:rsidR="00025C7D">
          <w:rPr>
            <w:webHidden/>
          </w:rPr>
          <w:fldChar w:fldCharType="begin"/>
        </w:r>
        <w:r w:rsidR="00025C7D">
          <w:rPr>
            <w:webHidden/>
          </w:rPr>
          <w:instrText xml:space="preserve"> PAGEREF _Toc518473106 \h </w:instrText>
        </w:r>
        <w:r w:rsidR="00025C7D">
          <w:rPr>
            <w:webHidden/>
          </w:rPr>
        </w:r>
        <w:r w:rsidR="00025C7D">
          <w:rPr>
            <w:webHidden/>
          </w:rPr>
          <w:fldChar w:fldCharType="separate"/>
        </w:r>
        <w:r w:rsidR="00025C7D">
          <w:rPr>
            <w:webHidden/>
          </w:rPr>
          <w:t>56</w:t>
        </w:r>
        <w:r w:rsidR="00025C7D">
          <w:rPr>
            <w:webHidden/>
          </w:rPr>
          <w:fldChar w:fldCharType="end"/>
        </w:r>
      </w:hyperlink>
    </w:p>
    <w:p w14:paraId="3215BF51" w14:textId="7AC7A5A1"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0" w:name="_Toc151354255"/>
      <w:bookmarkStart w:id="1" w:name="_Toc517096350"/>
      <w:bookmarkStart w:id="2" w:name="_Toc518473006"/>
      <w:r w:rsidRPr="00212703">
        <w:t>Einleitung</w:t>
      </w:r>
      <w:bookmarkEnd w:id="0"/>
      <w:bookmarkEnd w:id="1"/>
      <w:r w:rsidR="00515CA6" w:rsidRPr="00212703">
        <w:t xml:space="preserve"> </w:t>
      </w:r>
      <w:r w:rsidR="00512E10">
        <w:t>und Problemstellung</w:t>
      </w:r>
      <w:bookmarkEnd w:id="2"/>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D422A66"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 xml:space="preserve">ben. Mit dieser Arbeit sollen die Grundlagen für einen vereinheitlichten </w:t>
      </w:r>
      <w:r w:rsidR="008A5135">
        <w:t>Topology</w:t>
      </w:r>
      <w:r w:rsidR="00940D82" w:rsidRPr="007715E6">
        <w:t xml:space="preserve">-Editor geschaffen werden, damit nicht für jedes entstehende industrielle Netzwerkprotokoll ein neuer </w:t>
      </w:r>
      <w:r w:rsidR="008A5135">
        <w:t>Topology</w:t>
      </w:r>
      <w:r w:rsidR="00940D82" w:rsidRPr="007715E6">
        <w:t xml:space="preserve">-Editor programmiert werden muss.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3" w:name="_Toc518473007"/>
      <w:bookmarkStart w:id="4" w:name="_Ref511283667"/>
      <w:r>
        <w:t>Motivation</w:t>
      </w:r>
      <w:bookmarkEnd w:id="3"/>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18C507D" w:rsidR="00ED6519" w:rsidRPr="001E2EFB" w:rsidRDefault="001E2EFB" w:rsidP="008C7A6B">
      <w:pPr>
        <w:pStyle w:val="TextkrperEinzug"/>
        <w:numPr>
          <w:ilvl w:val="0"/>
          <w:numId w:val="42"/>
        </w:numPr>
        <w:rPr>
          <w:lang w:val="de-DE"/>
        </w:rPr>
      </w:pPr>
      <w:r>
        <w:rPr>
          <w:lang w:val="de-DE"/>
        </w:rPr>
        <w:t>reduziert Engineeringzeit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77BC3DD" w:rsidR="00B05559" w:rsidRDefault="00B05559" w:rsidP="008C7A6B">
      <w:pPr>
        <w:pStyle w:val="TextkrperEinzug"/>
        <w:numPr>
          <w:ilvl w:val="0"/>
          <w:numId w:val="45"/>
        </w:numPr>
        <w:rPr>
          <w:lang w:val="de-DE"/>
        </w:rPr>
      </w:pPr>
      <w:r>
        <w:rPr>
          <w:lang w:val="de-DE"/>
        </w:rPr>
        <w:t>protokollabhängig in jeweiliger Binärkomponente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1E2EFB">
        <w:instrText xml:space="preserve"> XE "</w:instrText>
      </w:r>
      <w:r w:rsidR="00ED6519" w:rsidRPr="001E2EFB">
        <w:rPr>
          <w:lang w:val="de-DE"/>
        </w:rPr>
        <w:instrText>Plugin</w:instrText>
      </w:r>
      <w:r w:rsidR="00ED6519" w:rsidRPr="001E2EFB">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1E2EFB">
        <w:instrText xml:space="preserve"> XE "</w:instrText>
      </w:r>
      <w:r w:rsidR="00ED6519" w:rsidRPr="001E2EFB">
        <w:rPr>
          <w:lang w:val="de-DE"/>
        </w:rPr>
        <w:instrText>Software</w:instrText>
      </w:r>
      <w:r w:rsidR="00ED6519" w:rsidRPr="001E2EFB">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5" w:name="_Toc517096352"/>
      <w:bookmarkStart w:id="6" w:name="_Ref517332480"/>
      <w:bookmarkStart w:id="7" w:name="_Ref517332487"/>
      <w:bookmarkStart w:id="8" w:name="_Ref517332506"/>
      <w:bookmarkStart w:id="9" w:name="_Ref517332519"/>
      <w:bookmarkStart w:id="10" w:name="_Ref517332580"/>
      <w:bookmarkStart w:id="11" w:name="_Ref517332594"/>
      <w:bookmarkStart w:id="12" w:name="_Ref517332672"/>
      <w:bookmarkStart w:id="13" w:name="_Toc518473008"/>
      <w:r w:rsidRPr="0004228B">
        <w:t>Ziel</w:t>
      </w:r>
      <w:bookmarkEnd w:id="5"/>
      <w:r w:rsidR="0004228B">
        <w:t>setzung</w:t>
      </w:r>
      <w:bookmarkEnd w:id="4"/>
      <w:bookmarkEnd w:id="6"/>
      <w:bookmarkEnd w:id="7"/>
      <w:bookmarkEnd w:id="8"/>
      <w:bookmarkEnd w:id="9"/>
      <w:bookmarkEnd w:id="10"/>
      <w:bookmarkEnd w:id="11"/>
      <w:bookmarkEnd w:id="12"/>
      <w:bookmarkEnd w:id="13"/>
    </w:p>
    <w:p w14:paraId="56041DC1" w14:textId="368A0B63"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EA2930">
        <w:rPr>
          <w:lang w:val="de-DE"/>
        </w:rPr>
        <w:t>komponente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76598E76" w:rsidR="0004228B" w:rsidRDefault="0004228B" w:rsidP="008C7A6B">
      <w:pPr>
        <w:pStyle w:val="TextkrperEinzug"/>
        <w:numPr>
          <w:ilvl w:val="0"/>
          <w:numId w:val="44"/>
        </w:numPr>
        <w:rPr>
          <w:lang w:val="de-DE"/>
        </w:rPr>
      </w:pPr>
      <w:r>
        <w:rPr>
          <w:lang w:val="de-DE"/>
        </w:rPr>
        <w:t xml:space="preserve">alle gängigen Topologiemuster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4" w:name="_Toc517096353"/>
      <w:bookmarkStart w:id="15" w:name="_Toc518473009"/>
      <w:r w:rsidRPr="00212703">
        <w:rPr>
          <w:bCs/>
        </w:rPr>
        <w:t>Aufgaben</w:t>
      </w:r>
      <w:bookmarkEnd w:id="14"/>
      <w:bookmarkEnd w:id="15"/>
    </w:p>
    <w:p w14:paraId="65B40455" w14:textId="058166B7"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025C7D">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2F5A81F0"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Danach 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B7790B">
        <w:t>Topologie</w:t>
      </w:r>
      <w:r>
        <w:t>muster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w:t>
      </w:r>
      <w:r w:rsidRPr="00B7790B">
        <w:lastRenderedPageBreak/>
        <w:t xml:space="preserve">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Default="005C3FED" w:rsidP="00284668">
      <w:pPr>
        <w:pStyle w:val="TextkrperEinzug"/>
        <w:keepNext/>
        <w:ind w:firstLine="0"/>
      </w:pPr>
      <w:r>
        <w:rPr>
          <w:noProof/>
          <w:lang w:val="de-DE"/>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7EB2A356" w:rsidR="00E05F99" w:rsidRDefault="00284668" w:rsidP="00284668">
      <w:pPr>
        <w:pStyle w:val="Beschriftung"/>
        <w:jc w:val="both"/>
      </w:pPr>
      <w:bookmarkStart w:id="16" w:name="_Ref516486733"/>
      <w:bookmarkStart w:id="17" w:name="_Toc518473074"/>
      <w:r>
        <w:t xml:space="preserve">Abbildung </w:t>
      </w:r>
      <w:r w:rsidR="00FB259C">
        <w:fldChar w:fldCharType="begin"/>
      </w:r>
      <w:r w:rsidR="00FB259C">
        <w:instrText xml:space="preserve"> SEQ Abbildung \* ARABIC </w:instrText>
      </w:r>
      <w:r w:rsidR="00FB259C">
        <w:fldChar w:fldCharType="separate"/>
      </w:r>
      <w:r w:rsidR="00025C7D">
        <w:rPr>
          <w:noProof/>
        </w:rPr>
        <w:t>1</w:t>
      </w:r>
      <w:r w:rsidR="00FB259C">
        <w:rPr>
          <w:noProof/>
        </w:rPr>
        <w:fldChar w:fldCharType="end"/>
      </w:r>
      <w:r>
        <w:t xml:space="preserve">: </w:t>
      </w:r>
      <w:r w:rsidRPr="00E418E8">
        <w:t>Zeitplan für die Entwicklung von Plugin Topology-Editor</w:t>
      </w:r>
      <w:bookmarkEnd w:id="16"/>
      <w:bookmarkEnd w:id="17"/>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0509D46" w:rsidR="00C03D78" w:rsidRPr="00212703" w:rsidRDefault="00416AAA" w:rsidP="00EE1AC5">
            <w:pPr>
              <w:pStyle w:val="TextkrperEinzug"/>
              <w:ind w:firstLine="0"/>
              <w:rPr>
                <w:lang w:val="de-DE"/>
              </w:rPr>
            </w:pPr>
            <w:r>
              <w:rPr>
                <w:lang w:val="de-DE"/>
              </w:rPr>
              <w:t>Analyse  von Communication Studio und Einarbeitung  der 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0194D185" w:rsidR="00C03D78" w:rsidRPr="00212703" w:rsidRDefault="005C3FED" w:rsidP="005C3FED">
            <w:pPr>
              <w:pStyle w:val="TextkrperEinzug"/>
              <w:ind w:firstLine="0"/>
              <w:rPr>
                <w:lang w:val="de-DE"/>
              </w:rPr>
            </w:pPr>
            <w:r>
              <w:rPr>
                <w:lang w:val="de-DE"/>
              </w:rPr>
              <w:t xml:space="preserve">Analyse 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3E256D8D" w:rsidR="00637F10" w:rsidRDefault="00637F10" w:rsidP="00FB1B77">
      <w:pPr>
        <w:pStyle w:val="Beschriftung"/>
        <w:jc w:val="left"/>
      </w:pPr>
      <w:bookmarkStart w:id="18" w:name="_Ref516495064"/>
      <w:bookmarkStart w:id="19" w:name="_Toc506815682"/>
      <w:bookmarkStart w:id="20" w:name="_Toc518473100"/>
      <w:r w:rsidRPr="00212703">
        <w:t xml:space="preserve">Tabelle </w:t>
      </w:r>
      <w:r w:rsidR="00FB259C">
        <w:fldChar w:fldCharType="begin"/>
      </w:r>
      <w:r w:rsidR="00FB259C">
        <w:instrText xml:space="preserve"> SEQ Tabelle \* ARABIC </w:instrText>
      </w:r>
      <w:r w:rsidR="00FB259C">
        <w:fldChar w:fldCharType="separate"/>
      </w:r>
      <w:r w:rsidR="00025C7D">
        <w:rPr>
          <w:noProof/>
        </w:rPr>
        <w:t>1</w:t>
      </w:r>
      <w:r w:rsidR="00FB259C">
        <w:rPr>
          <w:noProof/>
        </w:rPr>
        <w:fldChar w:fldCharType="end"/>
      </w:r>
      <w:bookmarkEnd w:id="18"/>
      <w:r w:rsidR="00EA2930">
        <w:t xml:space="preserve">: </w:t>
      </w:r>
      <w:r w:rsidRPr="00212703">
        <w:t>Meilensteinplanung für die Masterarbeit</w:t>
      </w:r>
      <w:bookmarkEnd w:id="19"/>
      <w:bookmarkEnd w:id="20"/>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1" w:name="_Toc511043972"/>
      <w:bookmarkStart w:id="22" w:name="_Toc517096354"/>
      <w:bookmarkStart w:id="23" w:name="_Toc518473010"/>
      <w:r w:rsidRPr="00212703">
        <w:t>Firmenvorstellung</w:t>
      </w:r>
      <w:bookmarkEnd w:id="21"/>
      <w:bookmarkEnd w:id="22"/>
      <w:bookmarkEnd w:id="23"/>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3"/>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4"/>
      </w:r>
      <w:r>
        <w:t>-Aufsteckmodule für die Automatisierung</w:t>
      </w:r>
      <w:r w:rsidR="00154422">
        <w:t>s-</w:t>
      </w:r>
      <w:r>
        <w:t xml:space="preserve"> und Visualisierungslösungen</w:t>
      </w:r>
    </w:p>
    <w:p w14:paraId="684DBBD7" w14:textId="7628672C"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025C7D">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5"/>
      </w:r>
      <w:r>
        <w:t>-Lösungen (z.B.: Edge-Gateways mit Cloudanbindungslösungen)</w:t>
      </w:r>
    </w:p>
    <w:p w14:paraId="5BDD1D52" w14:textId="77777777" w:rsidR="009A5CA1" w:rsidRDefault="009A5CA1" w:rsidP="009A5CA1">
      <w:pPr>
        <w:pStyle w:val="Textkrper"/>
        <w:ind w:firstLine="709"/>
      </w:pPr>
    </w:p>
    <w:p w14:paraId="4CBAC009" w14:textId="63869916" w:rsidR="009A5CA1" w:rsidRDefault="009A5CA1" w:rsidP="009A5CA1">
      <w:pPr>
        <w:pStyle w:val="Textkrper"/>
        <w:ind w:firstLine="709"/>
      </w:pPr>
      <w:r>
        <w:t>Diese werden weltweit von namhaften Automatisierungsherstellern erfolgreich eingesetzt.</w:t>
      </w:r>
      <w:r w:rsidR="00154422">
        <w:rPr>
          <w:strike/>
        </w:rPr>
        <w:t xml:space="preserve"> </w:t>
      </w:r>
      <w:r>
        <w:t>I</w:t>
      </w:r>
      <w:r w:rsidR="00154422">
        <w:t>m</w:t>
      </w:r>
      <w:r>
        <w:t xml:space="preserve"> Bereich der Entwicklungsdienstleistungen und kundenspezifischer Baugruppen-Fertigung ist die Firma ein anerkannter Systempartner der großen Hersteller (z.B. B&amp;R Industrial Automation GmbH, </w:t>
      </w:r>
      <w:r w:rsidRPr="004B5AC4">
        <w:t>Schneider Electric SE</w:t>
      </w:r>
      <w:r>
        <w:t>, Stäubli</w:t>
      </w:r>
      <w:r w:rsidRPr="004B5AC4">
        <w:t>)</w:t>
      </w:r>
      <w:r>
        <w:t xml:space="preserve"> 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7B609DF8" w:rsidR="0010138F" w:rsidRPr="00212703" w:rsidRDefault="0010138F" w:rsidP="00D7728C">
      <w:pPr>
        <w:pStyle w:val="Beschriftung"/>
        <w:jc w:val="left"/>
      </w:pPr>
      <w:bookmarkStart w:id="24" w:name="_Toc511225559"/>
      <w:bookmarkStart w:id="25" w:name="_Toc518473075"/>
      <w:r w:rsidRPr="00212703">
        <w:t xml:space="preserve">Abbildung </w:t>
      </w:r>
      <w:r w:rsidR="00FB259C">
        <w:fldChar w:fldCharType="begin"/>
      </w:r>
      <w:r w:rsidR="00FB259C">
        <w:instrText xml:space="preserve"> SEQ Abbildung \* ARABIC </w:instrText>
      </w:r>
      <w:r w:rsidR="00FB259C">
        <w:fldChar w:fldCharType="separate"/>
      </w:r>
      <w:r w:rsidR="00025C7D">
        <w:rPr>
          <w:noProof/>
        </w:rPr>
        <w:t>2</w:t>
      </w:r>
      <w:r w:rsidR="00FB259C">
        <w:rPr>
          <w:noProof/>
        </w:rPr>
        <w:fldChar w:fldCharType="end"/>
      </w:r>
      <w:r w:rsidRPr="00212703">
        <w:t>: Haupteingang Hilscher Gesellschaft für Systemautomation mbH</w:t>
      </w:r>
      <w:bookmarkEnd w:id="24"/>
      <w:bookmarkEnd w:id="25"/>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6" w:name="_Toc513120960"/>
      <w:bookmarkStart w:id="27" w:name="_Toc517096355"/>
      <w:bookmarkStart w:id="28" w:name="_Toc518473011"/>
      <w:r>
        <w:lastRenderedPageBreak/>
        <w:t>Grundlagen</w:t>
      </w:r>
      <w:bookmarkEnd w:id="26"/>
      <w:bookmarkEnd w:id="27"/>
      <w:bookmarkEnd w:id="28"/>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57ABAE92" w:rsidR="006A4B53" w:rsidRDefault="006A4B53" w:rsidP="006A4B53">
      <w:pPr>
        <w:pStyle w:val="berschrift2"/>
      </w:pPr>
      <w:bookmarkStart w:id="29" w:name="_Toc513120961"/>
      <w:bookmarkStart w:id="30" w:name="_Toc517096356"/>
      <w:bookmarkStart w:id="31" w:name="_Ref517350367"/>
      <w:bookmarkStart w:id="32" w:name="_Ref518040023"/>
      <w:bookmarkStart w:id="33" w:name="_Toc518473012"/>
      <w:r>
        <w:t>Grundlegende Begrifflichkeiten</w:t>
      </w:r>
      <w:bookmarkEnd w:id="29"/>
      <w:bookmarkEnd w:id="30"/>
      <w:bookmarkEnd w:id="31"/>
      <w:bookmarkEnd w:id="32"/>
      <w:bookmarkEnd w:id="33"/>
    </w:p>
    <w:p w14:paraId="4EBEDAD6" w14:textId="4254D375" w:rsidR="006A4B53" w:rsidRDefault="00C5226C" w:rsidP="006A4B53">
      <w:pPr>
        <w:pStyle w:val="Textkrper"/>
      </w:pPr>
      <w:r>
        <w:t>Die Grundlage für das Erreichen der oben genannten Ziele</w:t>
      </w:r>
      <w:r w:rsidR="009029D3">
        <w:t>, siehe …,</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05E44380"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025C7D">
            <w:rPr>
              <w:b/>
              <w:noProof/>
              <w:lang w:val="de-DE"/>
            </w:rPr>
            <w:t xml:space="preserve"> </w:t>
          </w:r>
          <w:r w:rsidR="00025C7D" w:rsidRPr="00025C7D">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3E9ABECB"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6"/>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025C7D">
            <w:rPr>
              <w:b/>
              <w:noProof/>
              <w:lang w:val="de-DE"/>
            </w:rPr>
            <w:t xml:space="preserve"> </w:t>
          </w:r>
          <w:r w:rsidR="00025C7D" w:rsidRPr="00025C7D">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23319DFC"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7"/>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025C7D">
            <w:rPr>
              <w:b/>
              <w:noProof/>
              <w:lang w:val="de-DE"/>
            </w:rPr>
            <w:t xml:space="preserve"> </w:t>
          </w:r>
          <w:r w:rsidR="00025C7D" w:rsidRPr="00025C7D">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02517C66"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025C7D">
            <w:rPr>
              <w:b/>
              <w:noProof/>
              <w:lang w:val="de-DE"/>
            </w:rPr>
            <w:t xml:space="preserve"> </w:t>
          </w:r>
          <w:r w:rsidR="00025C7D" w:rsidRPr="00025C7D">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0D9E26AC"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025C7D">
            <w:rPr>
              <w:b/>
              <w:noProof/>
              <w:lang w:val="de-DE"/>
            </w:rPr>
            <w:t xml:space="preserve"> </w:t>
          </w:r>
          <w:r w:rsidR="00025C7D" w:rsidRPr="00025C7D">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1380E54A"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025C7D" w:rsidRPr="00025C7D">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8"/>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76730331"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025C7D">
            <w:rPr>
              <w:b/>
              <w:noProof/>
              <w:lang w:val="de-DE"/>
            </w:rPr>
            <w:t xml:space="preserve"> </w:t>
          </w:r>
          <w:r w:rsidR="00025C7D" w:rsidRPr="00025C7D">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B91350">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6454690C"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025C7D">
            <w:rPr>
              <w:b/>
              <w:noProof/>
              <w:lang w:val="de-DE"/>
            </w:rPr>
            <w:t xml:space="preserve"> </w:t>
          </w:r>
          <w:r w:rsidR="00025C7D" w:rsidRPr="00025C7D">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025C7D" w:rsidRPr="00025C7D">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586974F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025C7D" w:rsidRPr="00025C7D">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52C61BC1"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025C7D" w:rsidRPr="00025C7D">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6D054792"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025C7D" w:rsidRPr="00025C7D">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7102B081"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025C7D" w:rsidRPr="00025C7D">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4" w:name="_Toc513120962"/>
      <w:bookmarkStart w:id="35" w:name="_Ref506810601"/>
      <w:bookmarkStart w:id="36" w:name="_Toc517096357"/>
      <w:bookmarkStart w:id="37" w:name="_Toc518473013"/>
      <w:r>
        <w:lastRenderedPageBreak/>
        <w:t xml:space="preserve">Grundlegende </w:t>
      </w:r>
      <w:r w:rsidRPr="00740839">
        <w:t>Netzwerktopologien</w:t>
      </w:r>
      <w:bookmarkEnd w:id="34"/>
      <w:bookmarkEnd w:id="35"/>
      <w:bookmarkEnd w:id="36"/>
      <w:bookmarkEnd w:id="37"/>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6A4B53">
      <w:pPr>
        <w:pStyle w:val="Textkrper"/>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38" w:name="_Toc513120964"/>
      <w:bookmarkStart w:id="39" w:name="_Toc517096358"/>
      <w:bookmarkStart w:id="40" w:name="_Toc518473014"/>
      <w:r>
        <w:t>Linien</w:t>
      </w:r>
      <w:r w:rsidRPr="00740839">
        <w:t>-Topologie</w:t>
      </w:r>
      <w:bookmarkEnd w:id="38"/>
      <w:bookmarkEnd w:id="39"/>
      <w:bookmarkEnd w:id="40"/>
      <w:r>
        <w:t xml:space="preserve"> </w:t>
      </w:r>
    </w:p>
    <w:p w14:paraId="5FBF31DF" w14:textId="70F3797C" w:rsidR="00A512EC" w:rsidRPr="00A512EC" w:rsidRDefault="00046611" w:rsidP="00A512EC">
      <w:pPr>
        <w:pStyle w:val="Textkrper"/>
      </w:pPr>
      <w:r w:rsidRPr="00046611">
        <w:t>Die Linien-Topologie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9"/>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Am Anfang und Ende des Kabels sind </w:t>
      </w:r>
      <w:r w:rsidR="007614D8">
        <w:t xml:space="preserve">in der Praxis </w:t>
      </w:r>
      <w:r w:rsidR="008124DA" w:rsidRPr="008124DA">
        <w:t>Widerstände</w:t>
      </w:r>
      <w:r w:rsidR="006341EA">
        <w:t xml:space="preserve"> </w:t>
      </w:r>
      <w:r w:rsidR="008124DA" w:rsidRPr="008124DA">
        <w:t>angebracht</w:t>
      </w:r>
      <w:r w:rsidR="00152775">
        <w:t>,</w:t>
      </w:r>
      <w:r w:rsidR="008124DA" w:rsidRPr="008124DA">
        <w:t xml:space="preserve"> um Reflexionen</w:t>
      </w:r>
      <w:r w:rsidR="007614D8">
        <w:rPr>
          <w:rStyle w:val="Funotenzeichen"/>
        </w:rPr>
        <w:footnoteReference w:id="10"/>
      </w:r>
      <w:r w:rsidR="008124DA"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025C7D">
        <w:t xml:space="preserve">Abbildung </w:t>
      </w:r>
      <w:r w:rsidR="00025C7D">
        <w:rPr>
          <w:noProof/>
        </w:rPr>
        <w:t>3</w:t>
      </w:r>
      <w:r w:rsidR="00B5317E">
        <w:fldChar w:fldCharType="end"/>
      </w:r>
      <w:r w:rsidR="00B5317E">
        <w:t xml:space="preserve"> </w:t>
      </w:r>
      <w:r w:rsidR="00B5317E" w:rsidRPr="00B5317E">
        <w:t xml:space="preserve">veranschaulicht diese </w:t>
      </w:r>
      <w:r w:rsidR="00AE3ACA">
        <w:t>Topologiemuster</w:t>
      </w:r>
      <w:r w:rsidR="00B5317E" w:rsidRPr="00B5317E">
        <w:t xml:space="preserve"> mit sieben Stationen</w:t>
      </w:r>
      <w:r w:rsidR="00B5317E">
        <w:t>.</w:t>
      </w:r>
    </w:p>
    <w:p w14:paraId="78DBA07F" w14:textId="77777777" w:rsidR="006A4B53" w:rsidRDefault="006A4B53" w:rsidP="008124DA">
      <w:pPr>
        <w:pStyle w:val="Textkrper"/>
      </w:pPr>
      <w:r>
        <w:rPr>
          <w:noProof/>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0700625E" w:rsidR="006A4B53" w:rsidRPr="000B0401" w:rsidRDefault="006A4B53" w:rsidP="006A4B53">
      <w:pPr>
        <w:pStyle w:val="Beschriftung"/>
        <w:jc w:val="both"/>
      </w:pPr>
      <w:bookmarkStart w:id="41" w:name="_Ref503957016"/>
      <w:bookmarkStart w:id="42" w:name="_Toc511225560"/>
      <w:bookmarkStart w:id="43" w:name="_Toc518473076"/>
      <w:r>
        <w:t xml:space="preserve">Abbildung </w:t>
      </w:r>
      <w:r w:rsidR="00FB259C">
        <w:fldChar w:fldCharType="begin"/>
      </w:r>
      <w:r w:rsidR="00FB259C">
        <w:instrText xml:space="preserve"> SEQ Abbildung \* ARABIC </w:instrText>
      </w:r>
      <w:r w:rsidR="00FB259C">
        <w:fldChar w:fldCharType="separate"/>
      </w:r>
      <w:r w:rsidR="00025C7D">
        <w:rPr>
          <w:noProof/>
        </w:rPr>
        <w:t>3</w:t>
      </w:r>
      <w:r w:rsidR="00FB259C">
        <w:rPr>
          <w:noProof/>
        </w:rPr>
        <w:fldChar w:fldCharType="end"/>
      </w:r>
      <w:bookmarkEnd w:id="41"/>
      <w:r>
        <w:t xml:space="preserve">: </w:t>
      </w:r>
      <w:bookmarkStart w:id="44" w:name="_Ref513805432"/>
      <w:r>
        <w:t>Linien-Topologie</w:t>
      </w:r>
      <w:bookmarkEnd w:id="42"/>
      <w:bookmarkEnd w:id="43"/>
      <w:bookmarkEnd w:id="44"/>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20AC33D5"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p>
    <w:p w14:paraId="3B5753EB" w14:textId="0DF8A360"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 xml:space="preserve">ist sehr sparsam </w:t>
      </w:r>
    </w:p>
    <w:p w14:paraId="1F2D8DA4" w14:textId="72C78083"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 xml:space="preserve">kundenspezifisch präzise anpassbar </w:t>
      </w:r>
    </w:p>
    <w:p w14:paraId="203B294D" w14:textId="593D623B"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p>
    <w:p w14:paraId="22EE6905" w14:textId="1CF9A7CB"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p>
    <w:p w14:paraId="18AC3B07" w14:textId="77777777" w:rsidR="006A4B53" w:rsidRPr="000B0401" w:rsidRDefault="006A4B53" w:rsidP="006A4B53">
      <w:pPr>
        <w:pStyle w:val="TextkrperEinzug"/>
        <w:rPr>
          <w:lang w:val="de-DE"/>
        </w:rPr>
      </w:pPr>
    </w:p>
    <w:p w14:paraId="130E3D6B" w14:textId="77777777" w:rsidR="00152775" w:rsidRDefault="00152775"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t>Nachteile</w:t>
      </w:r>
    </w:p>
    <w:p w14:paraId="076F2C4F" w14:textId="44993479" w:rsidR="006A4B53" w:rsidRPr="000B0401" w:rsidRDefault="002E0E31" w:rsidP="006A4B53">
      <w:pPr>
        <w:pStyle w:val="TextkrperEinzug"/>
        <w:numPr>
          <w:ilvl w:val="0"/>
          <w:numId w:val="6"/>
        </w:numPr>
        <w:rPr>
          <w:lang w:val="de-DE"/>
        </w:rPr>
      </w:pPr>
      <w:r>
        <w:rPr>
          <w:lang w:val="de-DE"/>
        </w:rPr>
        <w:lastRenderedPageBreak/>
        <w:t xml:space="preserve">Die Übertragung von Daten </w:t>
      </w:r>
      <w:r w:rsidR="006A4B53" w:rsidRPr="000B0401">
        <w:rPr>
          <w:lang w:val="de-DE"/>
        </w:rPr>
        <w:t>üb</w:t>
      </w:r>
      <w:r>
        <w:rPr>
          <w:lang w:val="de-DE"/>
        </w:rPr>
        <w:t>er ein einziges Kabel ist deutlich langsam</w:t>
      </w:r>
    </w:p>
    <w:p w14:paraId="54ACA49D" w14:textId="0EC3EEF4"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p>
    <w:p w14:paraId="7E3406C7" w14:textId="4D07ABC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p>
    <w:p w14:paraId="2CF50824" w14:textId="1DFDCAA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1"/>
      </w:r>
      <w:r w:rsidRPr="000B0401">
        <w:rPr>
          <w:lang w:val="de-DE"/>
        </w:rPr>
        <w:t xml:space="preserve"> sollte das Medium nur zu ca. 30% ausgelastet werden</w:t>
      </w:r>
    </w:p>
    <w:p w14:paraId="3FBD17C6" w14:textId="31AD3BFA"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5" w:name="_Toc513120965"/>
      <w:bookmarkStart w:id="46" w:name="_Toc517096359"/>
      <w:bookmarkStart w:id="47" w:name="_Toc518473015"/>
      <w:r>
        <w:t>Ring-Topologie</w:t>
      </w:r>
      <w:bookmarkEnd w:id="45"/>
      <w:bookmarkEnd w:id="46"/>
      <w:bookmarkEnd w:id="47"/>
    </w:p>
    <w:p w14:paraId="3AB4D4A7" w14:textId="7EF2386D" w:rsidR="006A4B53" w:rsidRDefault="00046611" w:rsidP="006A4B53">
      <w:pPr>
        <w:pStyle w:val="Textkrper"/>
      </w:pPr>
      <w:r>
        <w:t xml:space="preserve">Eine Ring-Topologie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025C7D">
        <w:t xml:space="preserve">Abbildung </w:t>
      </w:r>
      <w:r w:rsidR="00025C7D">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5F818AEA" w:rsidR="006A4B53" w:rsidRDefault="006A4B53" w:rsidP="006A4B53">
      <w:pPr>
        <w:pStyle w:val="Beschriftung"/>
        <w:jc w:val="both"/>
      </w:pPr>
      <w:bookmarkStart w:id="48" w:name="_Ref503957089"/>
      <w:bookmarkStart w:id="49" w:name="_Ref503956882"/>
      <w:bookmarkStart w:id="50" w:name="_Toc511225561"/>
      <w:bookmarkStart w:id="51" w:name="_Toc518473077"/>
      <w:r>
        <w:t xml:space="preserve">Abbildung </w:t>
      </w:r>
      <w:r w:rsidR="00FB259C">
        <w:fldChar w:fldCharType="begin"/>
      </w:r>
      <w:r w:rsidR="00FB259C">
        <w:instrText xml:space="preserve"> SEQ Abbildung \* ARABIC </w:instrText>
      </w:r>
      <w:r w:rsidR="00FB259C">
        <w:fldChar w:fldCharType="separate"/>
      </w:r>
      <w:r w:rsidR="00025C7D">
        <w:rPr>
          <w:noProof/>
        </w:rPr>
        <w:t>4</w:t>
      </w:r>
      <w:r w:rsidR="00FB259C">
        <w:rPr>
          <w:noProof/>
        </w:rPr>
        <w:fldChar w:fldCharType="end"/>
      </w:r>
      <w:bookmarkEnd w:id="48"/>
      <w:r>
        <w:t>: Ring-Topologie</w:t>
      </w:r>
      <w:bookmarkEnd w:id="49"/>
      <w:bookmarkEnd w:id="50"/>
      <w:bookmarkEnd w:id="51"/>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7371A1A0"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2"/>
      </w:r>
      <w:r>
        <w:rPr>
          <w:lang w:val="de-DE"/>
        </w:rPr>
        <w:t xml:space="preserve"> garantiert.</w:t>
      </w:r>
    </w:p>
    <w:p w14:paraId="3325DD75" w14:textId="1C4D7DBF"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p>
    <w:p w14:paraId="0A7AA06B" w14:textId="65FBC22E"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p>
    <w:p w14:paraId="1D68D95A" w14:textId="48F53CAF" w:rsidR="006A4B53" w:rsidRDefault="00A54C9F" w:rsidP="00785DD2">
      <w:pPr>
        <w:pStyle w:val="TextkrperEinzug"/>
        <w:numPr>
          <w:ilvl w:val="0"/>
          <w:numId w:val="8"/>
        </w:numPr>
        <w:rPr>
          <w:lang w:val="de-DE"/>
        </w:rPr>
      </w:pPr>
      <w:r>
        <w:rPr>
          <w:lang w:val="de-DE"/>
        </w:rPr>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p>
    <w:p w14:paraId="403DB820" w14:textId="77777777" w:rsidR="006A4B53" w:rsidRPr="00EC3276" w:rsidRDefault="006A4B53" w:rsidP="006A4B53">
      <w:pPr>
        <w:pStyle w:val="TextkrperEinzug"/>
        <w:ind w:firstLine="0"/>
        <w:rPr>
          <w:b/>
          <w:lang w:val="de-DE"/>
        </w:rPr>
      </w:pPr>
      <w:r w:rsidRPr="00EC3276">
        <w:rPr>
          <w:b/>
          <w:lang w:val="de-DE"/>
        </w:rPr>
        <w:lastRenderedPageBreak/>
        <w:t>Nachteile</w:t>
      </w:r>
    </w:p>
    <w:p w14:paraId="1ACD893B" w14:textId="09662E43" w:rsidR="006A4B53" w:rsidRPr="00EC3276" w:rsidRDefault="00CC4A3B" w:rsidP="006A4B53">
      <w:pPr>
        <w:pStyle w:val="TextkrperEinzug"/>
        <w:numPr>
          <w:ilvl w:val="0"/>
          <w:numId w:val="9"/>
        </w:numPr>
        <w:rPr>
          <w:lang w:val="de-DE"/>
        </w:rPr>
      </w:pPr>
      <w:r>
        <w:rPr>
          <w:lang w:val="de-DE"/>
        </w:rPr>
        <w:t xml:space="preserve">Es entstehen hohe Kosten für den Aufbau des Netzwerks, da die Komponenten teuer sind </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3"/>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2" w:name="_Toc513120966"/>
      <w:bookmarkStart w:id="53" w:name="_Toc517096360"/>
      <w:bookmarkStart w:id="54" w:name="_Toc518473016"/>
      <w:r w:rsidRPr="00740839">
        <w:t>Stern-Topologi</w:t>
      </w:r>
      <w:r>
        <w:t>e</w:t>
      </w:r>
      <w:bookmarkEnd w:id="52"/>
      <w:bookmarkEnd w:id="53"/>
      <w:bookmarkEnd w:id="54"/>
    </w:p>
    <w:p w14:paraId="3E61D11E" w14:textId="67335EE5"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025C7D">
            <w:rPr>
              <w:noProof/>
              <w:lang w:val="de-DE"/>
            </w:rPr>
            <w:t xml:space="preserve"> </w:t>
          </w:r>
          <w:r w:rsidR="00025C7D" w:rsidRPr="00025C7D">
            <w:rPr>
              <w:noProof/>
              <w:lang w:val="de-DE"/>
            </w:rPr>
            <w:t>(Heinrich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5B15898C" w:rsidR="006A4B53" w:rsidRDefault="006A4B53" w:rsidP="006A4B53">
      <w:pPr>
        <w:pStyle w:val="Beschriftung"/>
        <w:jc w:val="both"/>
      </w:pPr>
      <w:bookmarkStart w:id="55" w:name="_Ref503960032"/>
      <w:bookmarkStart w:id="56" w:name="_Toc511225562"/>
      <w:bookmarkStart w:id="57" w:name="_Ref516492555"/>
      <w:bookmarkStart w:id="58" w:name="_Toc518473078"/>
      <w:r>
        <w:t xml:space="preserve">Abbildung </w:t>
      </w:r>
      <w:r w:rsidR="00FB259C">
        <w:fldChar w:fldCharType="begin"/>
      </w:r>
      <w:r w:rsidR="00FB259C">
        <w:instrText xml:space="preserve"> SEQ Abbildung \* ARABIC </w:instrText>
      </w:r>
      <w:r w:rsidR="00FB259C">
        <w:fldChar w:fldCharType="separate"/>
      </w:r>
      <w:r w:rsidR="00025C7D">
        <w:rPr>
          <w:noProof/>
        </w:rPr>
        <w:t>5</w:t>
      </w:r>
      <w:r w:rsidR="00FB259C">
        <w:rPr>
          <w:noProof/>
        </w:rPr>
        <w:fldChar w:fldCharType="end"/>
      </w:r>
      <w:bookmarkEnd w:id="55"/>
      <w:r>
        <w:t xml:space="preserve">: </w:t>
      </w:r>
      <w:r w:rsidRPr="004A69AC">
        <w:t>Stern-Topologie</w:t>
      </w:r>
      <w:bookmarkEnd w:id="56"/>
      <w:bookmarkEnd w:id="57"/>
      <w:bookmarkEnd w:id="58"/>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4"/>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5"/>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6"/>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lastRenderedPageBreak/>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59"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0" w:name="_Toc517096361"/>
      <w:bookmarkStart w:id="61" w:name="_Toc518473017"/>
      <w:r w:rsidRPr="00740839">
        <w:t>Baum-Topologie</w:t>
      </w:r>
      <w:bookmarkEnd w:id="59"/>
      <w:bookmarkEnd w:id="60"/>
      <w:bookmarkEnd w:id="61"/>
    </w:p>
    <w:p w14:paraId="76174516" w14:textId="18F33213" w:rsidR="006A4B53" w:rsidRDefault="00C374C7" w:rsidP="006A4B53">
      <w:pPr>
        <w:pStyle w:val="Textkrper"/>
      </w:pPr>
      <w:r>
        <w:t>Die Baum-Topologie</w:t>
      </w:r>
      <w:sdt>
        <w:sdtPr>
          <w:id w:val="655261932"/>
          <w:citation/>
        </w:sdtPr>
        <w:sdtEndPr/>
        <w:sdtContent>
          <w:r>
            <w:fldChar w:fldCharType="begin"/>
          </w:r>
          <w:r>
            <w:instrText xml:space="preserve"> CITATION DrD14 \l 1031 </w:instrText>
          </w:r>
          <w:r>
            <w:fldChar w:fldCharType="separate"/>
          </w:r>
          <w:r w:rsidR="00025C7D">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025C7D">
        <w:t xml:space="preserve">Abbildung </w:t>
      </w:r>
      <w:r w:rsidR="00025C7D">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Aus der Bezeichnung lässt sich dieses Topologiemsuter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2DA67B41" w:rsidR="006A4B53" w:rsidRPr="00125F34" w:rsidRDefault="00060433" w:rsidP="006A4B53">
      <w:pPr>
        <w:pStyle w:val="TextkrperEinzug"/>
        <w:numPr>
          <w:ilvl w:val="0"/>
          <w:numId w:val="12"/>
        </w:numPr>
        <w:rPr>
          <w:lang w:val="de-DE"/>
        </w:rPr>
      </w:pPr>
      <w:r>
        <w:rPr>
          <w:lang w:val="de-DE"/>
        </w:rPr>
        <w:t>Wenn eine Endstation in Netz ausfällt, ergib</w:t>
      </w:r>
      <w:r w:rsidR="001A3315">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14CAF1D9" w:rsidR="006A4B53" w:rsidRPr="00125F34" w:rsidRDefault="006A4B53" w:rsidP="006A4B53">
      <w:pPr>
        <w:pStyle w:val="Beschriftung"/>
        <w:jc w:val="both"/>
      </w:pPr>
      <w:bookmarkStart w:id="62" w:name="_Ref503962385"/>
      <w:bookmarkStart w:id="63" w:name="_Toc511225563"/>
      <w:bookmarkStart w:id="64" w:name="_Ref516493376"/>
      <w:bookmarkStart w:id="65" w:name="_Toc518473079"/>
      <w:r>
        <w:t xml:space="preserve">Abbildung </w:t>
      </w:r>
      <w:r w:rsidR="00FB259C">
        <w:fldChar w:fldCharType="begin"/>
      </w:r>
      <w:r w:rsidR="00FB259C">
        <w:instrText xml:space="preserve"> SEQ Abbildung \* ARABIC </w:instrText>
      </w:r>
      <w:r w:rsidR="00FB259C">
        <w:fldChar w:fldCharType="separate"/>
      </w:r>
      <w:r w:rsidR="00025C7D">
        <w:rPr>
          <w:noProof/>
        </w:rPr>
        <w:t>6</w:t>
      </w:r>
      <w:r w:rsidR="00FB259C">
        <w:rPr>
          <w:noProof/>
        </w:rPr>
        <w:fldChar w:fldCharType="end"/>
      </w:r>
      <w:bookmarkEnd w:id="62"/>
      <w:r>
        <w:t xml:space="preserve">: </w:t>
      </w:r>
      <w:r w:rsidRPr="00AD748C">
        <w:t>Baum-Topologie</w:t>
      </w:r>
      <w:bookmarkEnd w:id="63"/>
      <w:bookmarkEnd w:id="64"/>
      <w:bookmarkEnd w:id="65"/>
    </w:p>
    <w:p w14:paraId="354D1C23" w14:textId="77777777" w:rsidR="006A4B53" w:rsidRPr="00125F34" w:rsidRDefault="006A4B53" w:rsidP="006A4B53">
      <w:pPr>
        <w:pStyle w:val="TextkrperEinzug"/>
        <w:rPr>
          <w:lang w:val="de-DE"/>
        </w:rPr>
      </w:pPr>
      <w:r>
        <w:rPr>
          <w:lang w:val="de-DE"/>
        </w:rPr>
        <w:t xml:space="preserve"> </w:t>
      </w:r>
    </w:p>
    <w:p w14:paraId="6A3D33B1" w14:textId="77777777" w:rsidR="006A4B53" w:rsidRDefault="006A4B53" w:rsidP="006A4B53">
      <w:pPr>
        <w:pStyle w:val="berschrift3"/>
      </w:pPr>
      <w:bookmarkStart w:id="66" w:name="_Toc513120968"/>
      <w:bookmarkStart w:id="67" w:name="_Toc517096362"/>
      <w:bookmarkStart w:id="68" w:name="_Toc518473018"/>
      <w:r w:rsidRPr="00740839">
        <w:lastRenderedPageBreak/>
        <w:t>Vermaschtes Netz</w:t>
      </w:r>
      <w:bookmarkEnd w:id="66"/>
      <w:bookmarkEnd w:id="67"/>
      <w:bookmarkEnd w:id="68"/>
    </w:p>
    <w:p w14:paraId="48F50A5B" w14:textId="07FF66C2"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025C7D">
        <w:t xml:space="preserve">Abbildung </w:t>
      </w:r>
      <w:r w:rsidR="00025C7D">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4D96CB7A" w:rsidR="006A4B53" w:rsidRPr="0076530D" w:rsidRDefault="006A4B53" w:rsidP="006A4B53">
      <w:pPr>
        <w:pStyle w:val="Beschriftung"/>
        <w:jc w:val="both"/>
      </w:pPr>
      <w:bookmarkStart w:id="69" w:name="_Ref516493680"/>
      <w:bookmarkStart w:id="70" w:name="_Toc511225564"/>
      <w:bookmarkStart w:id="71" w:name="_Toc518473080"/>
      <w:r>
        <w:t xml:space="preserve">Abbildung </w:t>
      </w:r>
      <w:r w:rsidR="00FB259C">
        <w:fldChar w:fldCharType="begin"/>
      </w:r>
      <w:r w:rsidR="00FB259C">
        <w:instrText xml:space="preserve"> SEQ Abbildung \* ARABIC </w:instrText>
      </w:r>
      <w:r w:rsidR="00FB259C">
        <w:fldChar w:fldCharType="separate"/>
      </w:r>
      <w:r w:rsidR="00025C7D">
        <w:rPr>
          <w:noProof/>
        </w:rPr>
        <w:t>7</w:t>
      </w:r>
      <w:r w:rsidR="00FB259C">
        <w:rPr>
          <w:noProof/>
        </w:rPr>
        <w:fldChar w:fldCharType="end"/>
      </w:r>
      <w:bookmarkEnd w:id="69"/>
      <w:r>
        <w:t xml:space="preserve">: </w:t>
      </w:r>
      <w:bookmarkEnd w:id="70"/>
      <w:r>
        <w:t>V</w:t>
      </w:r>
      <w:r w:rsidRPr="00195BC6">
        <w:t>ermaschte</w:t>
      </w:r>
      <w:r>
        <w:t>s</w:t>
      </w:r>
      <w:r w:rsidRPr="00195BC6">
        <w:t xml:space="preserve"> Netz</w:t>
      </w:r>
      <w:r>
        <w:t>werk</w:t>
      </w:r>
      <w:bookmarkEnd w:id="71"/>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6B5595B9" w:rsidR="00CB5DEF" w:rsidRPr="00CB5DEF" w:rsidRDefault="0036526B" w:rsidP="008C7A6B">
      <w:pPr>
        <w:pStyle w:val="TextkrperEinzug"/>
        <w:numPr>
          <w:ilvl w:val="0"/>
          <w:numId w:val="33"/>
        </w:numPr>
        <w:rPr>
          <w:lang w:val="de-DE"/>
        </w:rPr>
      </w:pPr>
      <w:r>
        <w:rPr>
          <w:lang w:val="de-DE"/>
        </w:rPr>
        <w:t>Für einen zuferllässigen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77777777" w:rsidR="006A4B53" w:rsidRDefault="006A4B53" w:rsidP="006A4B53">
      <w:pPr>
        <w:pStyle w:val="berschrift2"/>
      </w:pPr>
      <w:bookmarkStart w:id="72" w:name="_Toc513120969"/>
      <w:bookmarkStart w:id="73" w:name="_Toc517096363"/>
      <w:bookmarkStart w:id="74" w:name="_Toc518473019"/>
      <w:r>
        <w:t>Netzwerke-Protokolle</w:t>
      </w:r>
      <w:bookmarkEnd w:id="72"/>
      <w:bookmarkEnd w:id="73"/>
      <w:bookmarkEnd w:id="74"/>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5" w:name="_Toc513120970"/>
      <w:bookmarkStart w:id="76" w:name="_Ref516493946"/>
      <w:bookmarkStart w:id="77" w:name="_Ref516493955"/>
      <w:bookmarkStart w:id="78" w:name="_Toc517096364"/>
      <w:bookmarkStart w:id="79" w:name="_Toc518473020"/>
      <w:r w:rsidRPr="00AE4F6E">
        <w:t>PROFIBUS</w:t>
      </w:r>
      <w:bookmarkEnd w:id="75"/>
      <w:bookmarkEnd w:id="76"/>
      <w:bookmarkEnd w:id="77"/>
      <w:bookmarkEnd w:id="78"/>
      <w:bookmarkEnd w:id="79"/>
    </w:p>
    <w:p w14:paraId="248934BE" w14:textId="79B7FBBE"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025C7D">
            <w:rPr>
              <w:noProof/>
            </w:rPr>
            <w:t>(AG, 2018)</w:t>
          </w:r>
          <w:r w:rsidRPr="00AE4F6E">
            <w:fldChar w:fldCharType="end"/>
          </w:r>
        </w:sdtContent>
      </w:sdt>
      <w:r w:rsidRPr="00AE4F6E">
        <w:t xml:space="preserve"> entwickelter Standard für die Feldbuskommunikation in der Automatisierungstechnik. Es ist heute der universelle Feldbus, der breite </w:t>
      </w:r>
      <w:r w:rsidRPr="00AE4F6E">
        <w:lastRenderedPageBreak/>
        <w:t>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4B5E30B6"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025C7D">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7777777" w:rsidR="00127438" w:rsidRDefault="00127438" w:rsidP="00127438">
      <w:pPr>
        <w:pStyle w:val="TextkrperEinzug"/>
        <w:keepNext/>
        <w:ind w:firstLine="0"/>
      </w:pPr>
      <w:r>
        <w:rPr>
          <w:noProof/>
          <w:lang w:val="de-DE"/>
        </w:rPr>
        <w:drawing>
          <wp:inline distT="0" distB="0" distL="0" distR="0" wp14:anchorId="396BD2C6" wp14:editId="7881C294">
            <wp:extent cx="4629150" cy="38766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9150" cy="3876675"/>
                    </a:xfrm>
                    <a:prstGeom prst="rect">
                      <a:avLst/>
                    </a:prstGeom>
                  </pic:spPr>
                </pic:pic>
              </a:graphicData>
            </a:graphic>
          </wp:inline>
        </w:drawing>
      </w:r>
    </w:p>
    <w:p w14:paraId="76627611" w14:textId="30661698" w:rsidR="00127438" w:rsidRDefault="00127438" w:rsidP="00127438">
      <w:pPr>
        <w:pStyle w:val="Beschriftung"/>
        <w:jc w:val="both"/>
      </w:pPr>
      <w:bookmarkStart w:id="80" w:name="_Toc518473081"/>
      <w:r>
        <w:t xml:space="preserve">Abbildung </w:t>
      </w:r>
      <w:r w:rsidR="00FB259C">
        <w:fldChar w:fldCharType="begin"/>
      </w:r>
      <w:r w:rsidR="00FB259C">
        <w:instrText xml:space="preserve"> SEQ Abbildung \* ARABIC </w:instrText>
      </w:r>
      <w:r w:rsidR="00FB259C">
        <w:fldChar w:fldCharType="separate"/>
      </w:r>
      <w:r w:rsidR="00025C7D">
        <w:rPr>
          <w:noProof/>
        </w:rPr>
        <w:t>8</w:t>
      </w:r>
      <w:r w:rsidR="00FB259C">
        <w:rPr>
          <w:noProof/>
        </w:rPr>
        <w:fldChar w:fldCharType="end"/>
      </w:r>
      <w:r>
        <w:t>: PROFIBUS basiert auf international etablierte Standard</w:t>
      </w:r>
      <w:bookmarkEnd w:id="80"/>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 xml:space="preserve">ur Kommunikation zwischen zentralen Automatisierungsgeräten und dezentralen Feldgeräten, durch eine serielle Verbindung. </w:t>
      </w:r>
      <w:r w:rsidR="006A4B53" w:rsidRPr="00137E18">
        <w:rPr>
          <w:lang w:val="de-DE"/>
        </w:rPr>
        <w:lastRenderedPageBreak/>
        <w:t>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27FEF52" w14:textId="103B4CF3" w:rsidR="006A4B53" w:rsidRDefault="006A4B53" w:rsidP="00046611">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410CEB2A" w14:textId="77777777" w:rsidR="006A4B53" w:rsidRDefault="006A4B53" w:rsidP="006A4B53">
      <w:pPr>
        <w:pStyle w:val="TextkrperEinzug"/>
        <w:ind w:firstLine="0"/>
        <w:rPr>
          <w:lang w:val="de-DE"/>
        </w:rPr>
      </w:pP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6CB81655" w14:textId="77777777" w:rsidR="006A4B53" w:rsidRPr="001F0FEA" w:rsidRDefault="006A4B53" w:rsidP="006A4B53">
      <w:pPr>
        <w:pStyle w:val="TextkrperEinzug"/>
        <w:rPr>
          <w:lang w:val="en-US"/>
        </w:rPr>
      </w:pPr>
    </w:p>
    <w:p w14:paraId="6D3DBE60" w14:textId="77777777" w:rsidR="006A4B53" w:rsidRPr="001F0FEA" w:rsidRDefault="006A4B53" w:rsidP="006A4B53">
      <w:pPr>
        <w:pStyle w:val="TextkrperEinzug"/>
        <w:rPr>
          <w:lang w:val="en-US"/>
        </w:rPr>
      </w:pPr>
    </w:p>
    <w:p w14:paraId="74BD60AF" w14:textId="77777777" w:rsidR="006A4B53" w:rsidRDefault="006A4B53" w:rsidP="006A4B53">
      <w:pPr>
        <w:pStyle w:val="TextkrperEinzug"/>
        <w:keepNext/>
      </w:pPr>
      <w:r>
        <w:rPr>
          <w:noProof/>
          <w:lang w:val="de-DE"/>
        </w:rPr>
        <w:drawing>
          <wp:inline distT="0" distB="0" distL="0" distR="0" wp14:anchorId="446EE4E7" wp14:editId="6D50586B">
            <wp:extent cx="5140325" cy="2619375"/>
            <wp:effectExtent l="0" t="0" r="3175"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40325" cy="2619375"/>
                    </a:xfrm>
                    <a:prstGeom prst="rect">
                      <a:avLst/>
                    </a:prstGeom>
                    <a:effectLst>
                      <a:innerShdw blurRad="63500" dist="50800" dir="8100000">
                        <a:prstClr val="black">
                          <a:alpha val="50000"/>
                        </a:prstClr>
                      </a:innerShdw>
                    </a:effectLst>
                  </pic:spPr>
                </pic:pic>
              </a:graphicData>
            </a:graphic>
          </wp:inline>
        </w:drawing>
      </w:r>
    </w:p>
    <w:p w14:paraId="20330480" w14:textId="69782DAD" w:rsidR="006A4B53" w:rsidRPr="00AE4F6E" w:rsidRDefault="006A4B53" w:rsidP="006A4B53">
      <w:pPr>
        <w:pStyle w:val="Beschriftung"/>
        <w:jc w:val="both"/>
      </w:pPr>
      <w:bookmarkStart w:id="81" w:name="_Ref513805458"/>
      <w:bookmarkStart w:id="82" w:name="_Toc511225565"/>
      <w:bookmarkStart w:id="83" w:name="_Ref513805340"/>
      <w:bookmarkStart w:id="84" w:name="_Ref513805389"/>
      <w:bookmarkStart w:id="85" w:name="_Toc518473082"/>
      <w:r>
        <w:t xml:space="preserve">Abbildung </w:t>
      </w:r>
      <w:r w:rsidR="00FB259C">
        <w:fldChar w:fldCharType="begin"/>
      </w:r>
      <w:r w:rsidR="00FB259C">
        <w:instrText xml:space="preserve"> SEQ Abbildung \* ARABIC </w:instrText>
      </w:r>
      <w:r w:rsidR="00FB259C">
        <w:fldChar w:fldCharType="separate"/>
      </w:r>
      <w:r w:rsidR="00025C7D">
        <w:rPr>
          <w:noProof/>
        </w:rPr>
        <w:t>9</w:t>
      </w:r>
      <w:r w:rsidR="00FB259C">
        <w:rPr>
          <w:noProof/>
        </w:rPr>
        <w:fldChar w:fldCharType="end"/>
      </w:r>
      <w:bookmarkEnd w:id="81"/>
      <w:r>
        <w:t xml:space="preserve">: </w:t>
      </w:r>
      <w:r w:rsidRPr="0048378F">
        <w:t xml:space="preserve">Beispielhafte </w:t>
      </w:r>
      <w:r>
        <w:t>PROFIBUS-</w:t>
      </w:r>
      <w:r w:rsidRPr="0048378F">
        <w:t xml:space="preserve">Topologie </w:t>
      </w:r>
      <w:r w:rsidRPr="00AE4F6E">
        <w:t>an einem Master-Slave-</w:t>
      </w:r>
      <w:bookmarkEnd w:id="82"/>
      <w:r w:rsidRPr="00AE4F6E">
        <w:t>System</w:t>
      </w:r>
      <w:bookmarkEnd w:id="83"/>
      <w:bookmarkEnd w:id="84"/>
      <w:bookmarkEnd w:id="85"/>
    </w:p>
    <w:p w14:paraId="60405DC4" w14:textId="7D4A1238"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025C7D">
        <w:t xml:space="preserve">Abbildung </w:t>
      </w:r>
      <w:r w:rsidR="00025C7D">
        <w:rPr>
          <w:noProof/>
        </w:rPr>
        <w:t>9</w:t>
      </w:r>
      <w:r w:rsidRPr="00AE4F6E">
        <w:rPr>
          <w:lang w:val="de-DE"/>
        </w:rPr>
        <w:fldChar w:fldCharType="end"/>
      </w:r>
      <w:r w:rsidRPr="00AE4F6E">
        <w:rPr>
          <w:lang w:val="de-DE"/>
        </w:rPr>
        <w:t xml:space="preserve"> zeigt ein PROBUS PA-Topologie auf Basis eines Master-Slave-Systems. Das System besteht aus einer Master-Station (SPS/PLC)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6" w:name="_Toc513120971"/>
      <w:bookmarkStart w:id="87" w:name="_Ref516493979"/>
      <w:bookmarkStart w:id="88" w:name="_Toc517096365"/>
      <w:bookmarkStart w:id="89" w:name="_Toc518473021"/>
      <w:r>
        <w:t>PROFINET</w:t>
      </w:r>
      <w:bookmarkEnd w:id="86"/>
      <w:bookmarkEnd w:id="87"/>
      <w:bookmarkEnd w:id="88"/>
      <w:bookmarkEnd w:id="89"/>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w:t>
      </w:r>
      <w:r>
        <w:lastRenderedPageBreak/>
        <w:t xml:space="preserve">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724C61" w:rsidRDefault="006A4B53" w:rsidP="00F33F88">
      <w:pPr>
        <w:pStyle w:val="TextkrperEinzug"/>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 xml:space="preserve">t/Output): </w:t>
      </w:r>
      <w:commentRangeStart w:id="90"/>
      <w:r w:rsidRPr="00AE4F6E">
        <w:rPr>
          <w:lang w:val="de-DE"/>
        </w:rPr>
        <w:t>ist für die Anbindung an eine Steuerung</w:t>
      </w:r>
      <w:commentRangeEnd w:id="90"/>
      <w:r w:rsidR="004E59B0">
        <w:rPr>
          <w:rStyle w:val="Kommentarzeichen"/>
          <w:rFonts w:ascii="Arial" w:hAnsi="Arial" w:cs="Times New Roman"/>
          <w:lang w:val="de-DE"/>
        </w:rPr>
        <w:commentReference w:id="90"/>
      </w:r>
      <w:r w:rsidRPr="00AE4F6E">
        <w:rPr>
          <w:lang w:val="de-DE"/>
        </w:rPr>
        <w:t xml:space="preserve"> gedacht und kann als direkter Nachfolger für PROFIBUS-DP gesehen werden</w:t>
      </w:r>
    </w:p>
    <w:p w14:paraId="5EA6B957" w14:textId="14C7F846"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DC4751">
        <w:rPr>
          <w:lang w:val="de-DE"/>
        </w:rPr>
        <w:t xml:space="preserve">ermöglicht </w:t>
      </w:r>
      <w:r w:rsidRPr="001F0FEA">
        <w:rPr>
          <w:lang w:val="de-DE"/>
        </w:rPr>
        <w:t xml:space="preserve"> taktsynchrone</w:t>
      </w:r>
      <w:r w:rsidR="00DC4751">
        <w:rPr>
          <w:lang w:val="de-DE"/>
        </w:rPr>
        <w:t>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w:t>
      </w:r>
      <w:commentRangeStart w:id="91"/>
      <w:r w:rsidRPr="00AE4F6E">
        <w:t xml:space="preserve">Funktionalitäten und Eigenschaften </w:t>
      </w:r>
      <w:commentRangeEnd w:id="91"/>
      <w:r w:rsidR="0001517C">
        <w:rPr>
          <w:rStyle w:val="Kommentarzeichen"/>
          <w:rFonts w:ascii="Arial" w:hAnsi="Arial"/>
        </w:rPr>
        <w:commentReference w:id="91"/>
      </w:r>
      <w:r w:rsidR="00DC4751">
        <w:t xml:space="preserve">eines PROFINET Device </w:t>
      </w:r>
      <w:r w:rsidRPr="00AE4F6E">
        <w:t>in einer Gerätebeschreibungsdatei beschrieben. Diese Datei enthält neben den relevanten Daten für das</w:t>
      </w:r>
      <w:r w:rsidR="00CF39B7">
        <w:t xml:space="preserve"> </w:t>
      </w:r>
      <w:commentRangeStart w:id="92"/>
      <w:r w:rsidRPr="00AE4F6E">
        <w:t>Engineering</w:t>
      </w:r>
      <w:r w:rsidR="00FA6824">
        <w:rPr>
          <w:rStyle w:val="Funotenzeichen"/>
        </w:rPr>
        <w:footnoteReference w:id="17"/>
      </w:r>
      <w:r w:rsidRPr="00AE4F6E">
        <w:t xml:space="preserve"> </w:t>
      </w:r>
      <w:commentRangeEnd w:id="92"/>
      <w:r w:rsidR="00DC4751">
        <w:rPr>
          <w:rStyle w:val="Kommentarzeichen"/>
          <w:rFonts w:ascii="Arial" w:hAnsi="Arial"/>
        </w:rPr>
        <w:commentReference w:id="92"/>
      </w:r>
      <w:r w:rsidRPr="00AE4F6E">
        <w:t>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30"/>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3" w:name="_Toc517096366"/>
      <w:bookmarkStart w:id="94" w:name="_Ref517867359"/>
      <w:bookmarkStart w:id="95" w:name="_Toc518473022"/>
      <w:r w:rsidRPr="00212703">
        <w:t>Ausgangssituation</w:t>
      </w:r>
      <w:bookmarkEnd w:id="93"/>
      <w:bookmarkEnd w:id="94"/>
      <w:bookmarkEnd w:id="95"/>
    </w:p>
    <w:p w14:paraId="220BAC2C" w14:textId="60B72FE8"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die </w:t>
      </w:r>
      <w:r w:rsidRPr="00212703">
        <w:rPr>
          <w:lang w:val="de-DE"/>
        </w:rPr>
        <w:t xml:space="preserve"> in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6" w:name="_Toc518473023"/>
      <w:bookmarkStart w:id="97" w:name="_Toc517096367"/>
      <w:r w:rsidRPr="00212703">
        <w:t>FDT</w:t>
      </w:r>
      <w:bookmarkEnd w:id="96"/>
    </w:p>
    <w:p w14:paraId="2A831960" w14:textId="3197830F"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025C7D">
            <w:rPr>
              <w:rStyle w:val="TextkrperZchn1"/>
              <w:noProof/>
              <w:lang w:val="de-DE"/>
            </w:rPr>
            <w:t xml:space="preserve"> </w:t>
          </w:r>
          <w:r w:rsidR="00025C7D" w:rsidRPr="00025C7D">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 xml:space="preserve">konzipiert ist. Sie ermöglicht den Zugriff auf die Feldgeräte-Parameter und –Funktionen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8" w:name="_Toc518473024"/>
      <w:r w:rsidRPr="00212703">
        <w:t xml:space="preserve">Was ist </w:t>
      </w:r>
      <w:r w:rsidR="00B43071" w:rsidRPr="00212703">
        <w:t>Communication Studio?</w:t>
      </w:r>
      <w:bookmarkEnd w:id="97"/>
      <w:bookmarkEnd w:id="98"/>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18"/>
      </w:r>
      <w:r w:rsidRPr="00212703">
        <w:t xml:space="preserve"> verwendet und die Oberflächen wurden mit WPF</w:t>
      </w:r>
      <w:r w:rsidR="00974411">
        <w:rPr>
          <w:rStyle w:val="Funotenzeichen"/>
        </w:rPr>
        <w:footnoteReference w:id="19"/>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3466F600"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025C7D" w:rsidRPr="00212703">
        <w:t xml:space="preserve">Abbildung </w:t>
      </w:r>
      <w:r w:rsidR="00025C7D">
        <w:rPr>
          <w:noProof/>
        </w:rPr>
        <w:t>10</w:t>
      </w:r>
      <w:r>
        <w:rPr>
          <w:lang w:val="de-DE"/>
        </w:rPr>
        <w:fldChar w:fldCharType="end"/>
      </w:r>
      <w:r>
        <w:rPr>
          <w:lang w:val="de-DE"/>
        </w:rPr>
        <w:t xml:space="preserve"> </w:t>
      </w:r>
      <w:r w:rsidR="009F6D64" w:rsidRPr="00212703">
        <w:rPr>
          <w:lang w:val="de-DE"/>
        </w:rPr>
        <w:t xml:space="preserve">zeigt die wichtigsten Module des „Communication Studios“.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4825" cy="4486275"/>
                    </a:xfrm>
                    <a:prstGeom prst="rect">
                      <a:avLst/>
                    </a:prstGeom>
                  </pic:spPr>
                </pic:pic>
              </a:graphicData>
            </a:graphic>
          </wp:inline>
        </w:drawing>
      </w:r>
    </w:p>
    <w:p w14:paraId="22C7C4D5" w14:textId="089401D7" w:rsidR="00AC00ED" w:rsidRPr="00212703" w:rsidRDefault="00AC00ED" w:rsidP="00AC00ED">
      <w:pPr>
        <w:pStyle w:val="Beschriftung"/>
        <w:jc w:val="both"/>
      </w:pPr>
      <w:bookmarkStart w:id="99" w:name="_Ref516495409"/>
      <w:bookmarkStart w:id="100" w:name="_Toc518473083"/>
      <w:r w:rsidRPr="00212703">
        <w:t xml:space="preserve">Abbildung </w:t>
      </w:r>
      <w:r w:rsidR="00FB259C">
        <w:fldChar w:fldCharType="begin"/>
      </w:r>
      <w:r w:rsidR="00FB259C">
        <w:instrText xml:space="preserve"> SEQ Abbildung \* ARABIC </w:instrText>
      </w:r>
      <w:r w:rsidR="00FB259C">
        <w:fldChar w:fldCharType="separate"/>
      </w:r>
      <w:r w:rsidR="00025C7D">
        <w:rPr>
          <w:noProof/>
        </w:rPr>
        <w:t>10</w:t>
      </w:r>
      <w:r w:rsidR="00FB259C">
        <w:rPr>
          <w:noProof/>
        </w:rPr>
        <w:fldChar w:fldCharType="end"/>
      </w:r>
      <w:bookmarkEnd w:id="99"/>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100"/>
    </w:p>
    <w:p w14:paraId="6138736C" w14:textId="5EAFB39A" w:rsidR="00C50304" w:rsidRPr="00212703" w:rsidRDefault="00D33CE3" w:rsidP="00C50304">
      <w:pPr>
        <w:pStyle w:val="berschrift2"/>
      </w:pPr>
      <w:bookmarkStart w:id="101" w:name="_Toc517096368"/>
      <w:bookmarkStart w:id="102" w:name="_Toc518473025"/>
      <w:r w:rsidRPr="00212703">
        <w:lastRenderedPageBreak/>
        <w:t>Befragungsmethoden</w:t>
      </w:r>
      <w:bookmarkEnd w:id="101"/>
      <w:bookmarkEnd w:id="102"/>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3" w:name="_Toc517096369"/>
      <w:bookmarkStart w:id="104" w:name="_Toc518473026"/>
      <w:r w:rsidRPr="00212703">
        <w:t>Auswertung</w:t>
      </w:r>
      <w:bookmarkEnd w:id="103"/>
      <w:bookmarkEnd w:id="104"/>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de-DE"/>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079115"/>
                    </a:xfrm>
                    <a:prstGeom prst="rect">
                      <a:avLst/>
                    </a:prstGeom>
                  </pic:spPr>
                </pic:pic>
              </a:graphicData>
            </a:graphic>
          </wp:inline>
        </w:drawing>
      </w:r>
    </w:p>
    <w:p w14:paraId="1D8DB4FC" w14:textId="0B0614B8" w:rsidR="00A92768" w:rsidRDefault="00D635AB" w:rsidP="00B17BA0">
      <w:pPr>
        <w:pStyle w:val="Beschriftung"/>
        <w:jc w:val="both"/>
      </w:pPr>
      <w:bookmarkStart w:id="105" w:name="_Ref515345421"/>
      <w:bookmarkStart w:id="106" w:name="_Toc518473084"/>
      <w:r w:rsidRPr="00212703">
        <w:t xml:space="preserve">Abbildung </w:t>
      </w:r>
      <w:r w:rsidR="00FB259C">
        <w:fldChar w:fldCharType="begin"/>
      </w:r>
      <w:r w:rsidR="00FB259C">
        <w:instrText xml:space="preserve"> SEQ Abbildung \* ARABIC </w:instrText>
      </w:r>
      <w:r w:rsidR="00FB259C">
        <w:fldChar w:fldCharType="separate"/>
      </w:r>
      <w:r w:rsidR="00025C7D">
        <w:rPr>
          <w:noProof/>
        </w:rPr>
        <w:t>11</w:t>
      </w:r>
      <w:r w:rsidR="00FB259C">
        <w:rPr>
          <w:noProof/>
        </w:rPr>
        <w:fldChar w:fldCharType="end"/>
      </w:r>
      <w:bookmarkEnd w:id="105"/>
      <w:r w:rsidR="00B17BA0">
        <w:t xml:space="preserve">: </w:t>
      </w:r>
      <w:r w:rsidRPr="00212703">
        <w:t>Benutzeroberfläche von ComStudio mit spezifische</w:t>
      </w:r>
      <w:r w:rsidR="00FE632E">
        <w:t>n</w:t>
      </w:r>
      <w:r w:rsidRPr="00212703">
        <w:t xml:space="preserve"> Ansichten</w:t>
      </w:r>
      <w:bookmarkEnd w:id="106"/>
    </w:p>
    <w:p w14:paraId="3E939ADB" w14:textId="62CF5D90"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025C7D" w:rsidRPr="00212703">
        <w:t xml:space="preserve">Abbildung </w:t>
      </w:r>
      <w:r w:rsidR="00025C7D">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2BD410BE"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025C7D" w:rsidRPr="00212703">
        <w:t xml:space="preserve">Abbildung </w:t>
      </w:r>
      <w:r w:rsidR="00025C7D">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205D00" w:rsidRDefault="009F6D64" w:rsidP="008C7A6B">
      <w:pPr>
        <w:pStyle w:val="TextkrperEinzug"/>
        <w:numPr>
          <w:ilvl w:val="0"/>
          <w:numId w:val="27"/>
        </w:numPr>
        <w:rPr>
          <w:i/>
        </w:rPr>
      </w:pPr>
      <w:r w:rsidRPr="00212703">
        <w:rPr>
          <w:lang w:val="de-DE"/>
        </w:rPr>
        <w:t xml:space="preserve">Topologie wird zur Konfigurations- und Diagnosezeit benötigt. </w:t>
      </w:r>
    </w:p>
    <w:p w14:paraId="2C05CF92" w14:textId="4BBB3E08"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025C7D" w:rsidRPr="00212703">
        <w:t xml:space="preserve">Abbildung </w:t>
      </w:r>
      <w:r w:rsidR="00025C7D">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3"/>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7" w:name="_Ref516556248"/>
      <w:bookmarkStart w:id="108" w:name="_Toc517096370"/>
      <w:bookmarkStart w:id="109" w:name="_Toc518473027"/>
      <w:r w:rsidRPr="00212703">
        <w:lastRenderedPageBreak/>
        <w:t>Anforderungsanalyse</w:t>
      </w:r>
      <w:bookmarkEnd w:id="107"/>
      <w:bookmarkEnd w:id="108"/>
      <w:bookmarkEnd w:id="109"/>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D1E9537"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025C7D">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10" w:name="_Ref515868216"/>
      <w:bookmarkStart w:id="111" w:name="_Toc517096371"/>
      <w:bookmarkStart w:id="112" w:name="_Toc518473028"/>
      <w:r w:rsidRPr="00212703">
        <w:t>Funktionale Anforderungen</w:t>
      </w:r>
      <w:bookmarkEnd w:id="110"/>
      <w:bookmarkEnd w:id="111"/>
      <w:bookmarkEnd w:id="112"/>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0"/>
      </w:r>
      <w:r w:rsidRPr="00212703">
        <w:t>) spezifizieren die Funktionalität oder das Verhalten des Softwareproduktes unter festgelegten Bedingungen oder als Frage „Was soll das Softwareprodukt tun?“.</w:t>
      </w:r>
    </w:p>
    <w:p w14:paraId="1F00F217" w14:textId="15B9BCD5" w:rsidR="009F6D64" w:rsidRPr="00212703" w:rsidRDefault="009F6D64" w:rsidP="009F6D64">
      <w:pPr>
        <w:pStyle w:val="Textkrper"/>
      </w:pPr>
      <w:r w:rsidRPr="00212703">
        <w:t xml:space="preserve">Hierbei gibt es die Muss-Kriterien, das heißt die Kriterien, die auf jeden Fall umgesetzt werden müssen. Sie beschreiben vor allem den Einsatz essentieller Funktionen </w:t>
      </w:r>
      <w:r w:rsidR="00694996" w:rsidRPr="00212703">
        <w:t xml:space="preserve">des </w:t>
      </w:r>
      <w:r w:rsidR="00694996">
        <w:t>Topology-Editors</w:t>
      </w:r>
      <w:r w:rsidRPr="00212703">
        <w:t xml:space="preserve">. Weiterhin formuliert man die Kann-Kriterien, die umgesetzt werden, wenn es die Ressourcen und die Planung des Projektes zulassen </w:t>
      </w:r>
      <w:r w:rsidR="00694996" w:rsidRPr="00212703">
        <w:t>und nicht</w:t>
      </w:r>
      <w:r w:rsidRPr="00212703">
        <w:t xml:space="preserve"> die Einsatzfähigkeiten des Systems beeinträchtigen.</w:t>
      </w:r>
    </w:p>
    <w:p w14:paraId="6EDE7647" w14:textId="64617F77" w:rsidR="000B067B" w:rsidRPr="00212703" w:rsidRDefault="000B067B" w:rsidP="000B067B">
      <w:pPr>
        <w:pStyle w:val="berschrift3"/>
        <w:rPr>
          <w:i/>
        </w:rPr>
      </w:pPr>
      <w:bookmarkStart w:id="113" w:name="_Toc517096372"/>
      <w:bookmarkStart w:id="114" w:name="_Toc518473029"/>
      <w:r w:rsidRPr="00212703">
        <w:t>Muss</w:t>
      </w:r>
      <w:r w:rsidRPr="00212703">
        <w:rPr>
          <w:i/>
        </w:rPr>
        <w:t>-</w:t>
      </w:r>
      <w:r w:rsidRPr="00212703">
        <w:t>Kriterien</w:t>
      </w:r>
      <w:bookmarkEnd w:id="113"/>
      <w:bookmarkEnd w:id="114"/>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77777777" w:rsidR="00B66996" w:rsidRPr="00212703" w:rsidRDefault="00B66996" w:rsidP="00B66996">
      <w:pPr>
        <w:pStyle w:val="TextkrperEinzug"/>
        <w:ind w:left="1418" w:hanging="1418"/>
        <w:rPr>
          <w:lang w:val="de-DE"/>
        </w:rPr>
      </w:pPr>
      <w:r w:rsidRPr="00212703">
        <w:rPr>
          <w:lang w:val="de-DE"/>
        </w:rPr>
        <w:t>FR090</w:t>
      </w:r>
      <w:r w:rsidRPr="00212703">
        <w:rPr>
          <w:lang w:val="de-DE"/>
        </w:rPr>
        <w:tab/>
        <w:t>Die Basisfunktionen wie Laden, Speichern, Importieren und Exportieren müssen bereitgestellt werden.</w:t>
      </w:r>
    </w:p>
    <w:p w14:paraId="0B4BF036" w14:textId="77777777" w:rsidR="00B66996" w:rsidRPr="00212703" w:rsidRDefault="00B66996" w:rsidP="00B66996">
      <w:pPr>
        <w:pStyle w:val="TextkrperEinzug"/>
        <w:ind w:left="1418" w:hanging="1418"/>
        <w:rPr>
          <w:lang w:val="de-DE"/>
        </w:rPr>
      </w:pPr>
    </w:p>
    <w:p w14:paraId="7B4AED4E" w14:textId="77777777" w:rsidR="00B66996" w:rsidRPr="00212703" w:rsidRDefault="00B66996" w:rsidP="00B66996">
      <w:pPr>
        <w:pStyle w:val="TextkrperEinzug"/>
        <w:ind w:left="1418" w:hanging="1418"/>
        <w:rPr>
          <w:lang w:val="de-DE"/>
        </w:rPr>
      </w:pPr>
      <w:r w:rsidRPr="00212703">
        <w:rPr>
          <w:lang w:val="de-DE"/>
        </w:rPr>
        <w:t>FR100</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63B6E92E" w:rsidR="00B66996" w:rsidRDefault="00B66996" w:rsidP="00B66996">
      <w:pPr>
        <w:pStyle w:val="TextkrperEinzug"/>
        <w:ind w:left="1418" w:hanging="1418"/>
        <w:rPr>
          <w:lang w:val="de-DE"/>
        </w:rPr>
      </w:pPr>
      <w:r w:rsidRPr="00212703">
        <w:rPr>
          <w:lang w:val="de-DE"/>
        </w:rPr>
        <w:t>FR110</w:t>
      </w:r>
      <w:r w:rsidRPr="00212703">
        <w:rPr>
          <w:lang w:val="de-DE"/>
        </w:rPr>
        <w:tab/>
      </w:r>
      <w:r w:rsidR="00D516DF">
        <w:rPr>
          <w:lang w:val="de-DE"/>
        </w:rPr>
        <w:t>Unterstützung für Zoom-Funtionen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36464032" w:rsidR="003141B4" w:rsidRDefault="003141B4" w:rsidP="00B66996">
      <w:pPr>
        <w:pStyle w:val="TextkrperEinzug"/>
        <w:ind w:left="1418" w:hanging="1418"/>
        <w:rPr>
          <w:lang w:val="de-DE"/>
        </w:rPr>
      </w:pPr>
      <w:r>
        <w:rPr>
          <w:lang w:val="de-DE"/>
        </w:rPr>
        <w:t>FR120</w:t>
      </w:r>
      <w:r>
        <w:rPr>
          <w:lang w:val="de-DE"/>
        </w:rPr>
        <w:tab/>
        <w:t>Persistenz der Daten (Speichern, Laden)</w:t>
      </w:r>
    </w:p>
    <w:p w14:paraId="3B5745B2" w14:textId="10F4C2FE" w:rsidR="007065D9" w:rsidRPr="00212703" w:rsidRDefault="007065D9" w:rsidP="00427C36">
      <w:pPr>
        <w:pStyle w:val="TextkrperEinzug"/>
        <w:rPr>
          <w:lang w:val="de-DE"/>
        </w:rPr>
      </w:pPr>
    </w:p>
    <w:p w14:paraId="25BB655C" w14:textId="7B1C68DE" w:rsidR="00B70A25" w:rsidRPr="00212703" w:rsidRDefault="00B70A25" w:rsidP="00B70A25">
      <w:pPr>
        <w:pStyle w:val="TextkrperEinzug"/>
        <w:ind w:left="1418" w:hanging="1418"/>
        <w:rPr>
          <w:lang w:val="de-DE"/>
        </w:rPr>
      </w:pPr>
    </w:p>
    <w:p w14:paraId="212C52FD" w14:textId="77777777" w:rsidR="00B70A25" w:rsidRPr="00212703" w:rsidRDefault="00B70A25" w:rsidP="00B70A25">
      <w:pPr>
        <w:pStyle w:val="TextkrperEinzug"/>
        <w:ind w:left="1418" w:hanging="1418"/>
        <w:rPr>
          <w:lang w:val="de-DE"/>
        </w:rPr>
      </w:pPr>
    </w:p>
    <w:p w14:paraId="312B5494" w14:textId="77777777" w:rsidR="008A7C2E" w:rsidRPr="00212703" w:rsidRDefault="008A7C2E" w:rsidP="00B70A25">
      <w:pPr>
        <w:pStyle w:val="TextkrperEinzug"/>
        <w:rPr>
          <w:lang w:val="de-DE"/>
        </w:rPr>
      </w:pPr>
    </w:p>
    <w:p w14:paraId="745FBEE9" w14:textId="0A640A0A" w:rsidR="00954C61" w:rsidRPr="00212703" w:rsidRDefault="00954C61" w:rsidP="00954C61">
      <w:pPr>
        <w:pStyle w:val="berschrift3"/>
      </w:pPr>
      <w:bookmarkStart w:id="115" w:name="_Toc517096373"/>
      <w:bookmarkStart w:id="116" w:name="_Toc518473030"/>
      <w:r w:rsidRPr="00212703">
        <w:t>Kann-Kriterien</w:t>
      </w:r>
      <w:bookmarkEnd w:id="115"/>
      <w:bookmarkEnd w:id="116"/>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5D15FB0C" w:rsidR="00B66996" w:rsidRPr="00212703" w:rsidRDefault="00B66996" w:rsidP="00B66996">
      <w:pPr>
        <w:pStyle w:val="TextkrperEinzug"/>
        <w:ind w:left="1418" w:hanging="1418"/>
        <w:rPr>
          <w:lang w:val="de-DE"/>
        </w:rPr>
      </w:pPr>
      <w:r w:rsidRPr="00212703">
        <w:rPr>
          <w:lang w:val="de-DE"/>
        </w:rPr>
        <w:t>FR220:</w:t>
      </w:r>
      <w:r w:rsidRPr="00212703">
        <w:rPr>
          <w:lang w:val="de-DE"/>
        </w:rPr>
        <w:tab/>
        <w:t>Funktion zur Umschaltung der Topologie</w:t>
      </w:r>
      <w:r w:rsidR="00210994">
        <w:rPr>
          <w:lang w:val="de-DE"/>
        </w:rPr>
        <w:t>m</w:t>
      </w:r>
      <w:r w:rsidR="00D516DF">
        <w:rPr>
          <w:lang w:val="de-DE"/>
        </w:rPr>
        <w:t>uster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025C7D">
        <w:rPr>
          <w:lang w:val="de-DE"/>
        </w:rPr>
        <w:t>2.2</w:t>
      </w:r>
      <w:r w:rsidRPr="00212703">
        <w:rPr>
          <w:lang w:val="de-DE"/>
        </w:rPr>
        <w:fldChar w:fldCharType="end"/>
      </w:r>
      <w:r w:rsidRPr="00212703">
        <w:rPr>
          <w:lang w:val="de-DE"/>
        </w:rPr>
        <w:t>)</w:t>
      </w:r>
    </w:p>
    <w:p w14:paraId="0BF9CA67" w14:textId="77777777" w:rsidR="00B66996" w:rsidRPr="00212703" w:rsidRDefault="00B66996" w:rsidP="00B66996">
      <w:pPr>
        <w:pStyle w:val="TextkrperEinzug"/>
        <w:ind w:left="1418" w:hanging="1418"/>
        <w:rPr>
          <w:lang w:val="de-DE"/>
        </w:rPr>
      </w:pPr>
    </w:p>
    <w:p w14:paraId="08D686FF" w14:textId="77777777" w:rsidR="00B66996" w:rsidRPr="00212703" w:rsidRDefault="00B66996" w:rsidP="00B66996">
      <w:pPr>
        <w:pStyle w:val="TextkrperEinzug"/>
        <w:ind w:left="1418" w:hanging="1418"/>
        <w:rPr>
          <w:lang w:val="de-DE"/>
        </w:rPr>
      </w:pPr>
      <w:r w:rsidRPr="00212703">
        <w:rPr>
          <w:lang w:val="de-DE"/>
        </w:rPr>
        <w:t>FR230</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77777777" w:rsidR="00B66996" w:rsidRPr="00212703" w:rsidRDefault="00B66996" w:rsidP="00B66996">
      <w:pPr>
        <w:pStyle w:val="TextkrperEinzug"/>
        <w:ind w:left="1418" w:hanging="1418"/>
        <w:rPr>
          <w:lang w:val="de-DE"/>
        </w:rPr>
      </w:pPr>
      <w:r w:rsidRPr="00212703">
        <w:rPr>
          <w:lang w:val="de-DE"/>
        </w:rPr>
        <w:t>FR240</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95C91B1" w:rsidR="00B66996" w:rsidRPr="00212703" w:rsidRDefault="00B66996" w:rsidP="00B66996">
      <w:pPr>
        <w:pStyle w:val="TextkrperEinzug"/>
        <w:ind w:left="1418" w:hanging="1418"/>
        <w:rPr>
          <w:lang w:val="de-DE"/>
        </w:rPr>
      </w:pPr>
      <w:r w:rsidRPr="00212703">
        <w:rPr>
          <w:lang w:val="de-DE"/>
        </w:rPr>
        <w:t>FR250</w:t>
      </w:r>
      <w:r w:rsidRPr="00212703">
        <w:rPr>
          <w:lang w:val="de-DE"/>
        </w:rPr>
        <w:tab/>
        <w:t>Bereitstellen der Topologie</w:t>
      </w:r>
      <w:r w:rsidR="00B15FBD">
        <w:rPr>
          <w:lang w:val="de-DE"/>
        </w:rPr>
        <w:t>informationen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1AA80487" w:rsidR="00B66996" w:rsidRPr="00212703" w:rsidRDefault="00B66996" w:rsidP="00B66996">
      <w:pPr>
        <w:pStyle w:val="Textkrper"/>
      </w:pPr>
      <w:r w:rsidRPr="00212703">
        <w:t>FR260</w:t>
      </w:r>
      <w:r w:rsidRPr="00212703">
        <w:tab/>
      </w:r>
      <w:r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77777777" w:rsidR="00B66996" w:rsidRPr="00212703" w:rsidRDefault="00B66996" w:rsidP="00B66996">
      <w:pPr>
        <w:pStyle w:val="TextkrperEinzug"/>
        <w:ind w:firstLine="0"/>
        <w:rPr>
          <w:lang w:val="de-DE"/>
        </w:rPr>
      </w:pPr>
      <w:r w:rsidRPr="00212703">
        <w:rPr>
          <w:lang w:val="de-DE"/>
        </w:rPr>
        <w:t>FR270</w:t>
      </w:r>
      <w:r w:rsidRPr="00212703">
        <w:rPr>
          <w:lang w:val="de-DE"/>
        </w:rPr>
        <w:tab/>
      </w:r>
      <w:r w:rsidRPr="00212703">
        <w:rPr>
          <w:lang w:val="de-DE"/>
        </w:rPr>
        <w:tab/>
        <w:t xml:space="preserve">Bereitstellen einer Auto-Sortierungs-Funktion für die Darstellung. </w:t>
      </w:r>
    </w:p>
    <w:p w14:paraId="2E4026A8" w14:textId="7998EE04" w:rsidR="00BB6F06" w:rsidRPr="00212703" w:rsidRDefault="00BB6F06" w:rsidP="00BB6F06">
      <w:pPr>
        <w:pStyle w:val="TextkrperEinzug"/>
        <w:ind w:firstLine="0"/>
        <w:rPr>
          <w:lang w:val="de-DE"/>
        </w:rPr>
      </w:pPr>
      <w:r w:rsidRPr="00212703">
        <w:rPr>
          <w:lang w:val="de-DE"/>
        </w:rPr>
        <w:t xml:space="preserve">. </w:t>
      </w:r>
    </w:p>
    <w:p w14:paraId="3EEE8722" w14:textId="77777777" w:rsidR="00B3067F" w:rsidRPr="00212703" w:rsidRDefault="00B3067F" w:rsidP="00B3067F">
      <w:pPr>
        <w:pStyle w:val="TextkrperEinzug"/>
        <w:ind w:firstLine="0"/>
        <w:rPr>
          <w:lang w:val="en-US"/>
        </w:rPr>
      </w:pPr>
    </w:p>
    <w:p w14:paraId="0C40AA13" w14:textId="77777777" w:rsidR="00074640" w:rsidRPr="00212703" w:rsidRDefault="00074640" w:rsidP="00074640">
      <w:pPr>
        <w:pStyle w:val="berschrift2"/>
      </w:pPr>
      <w:bookmarkStart w:id="117" w:name="_Ref515868243"/>
      <w:bookmarkStart w:id="118" w:name="_Toc517096374"/>
      <w:bookmarkStart w:id="119" w:name="_Toc518473031"/>
      <w:r w:rsidRPr="00212703">
        <w:lastRenderedPageBreak/>
        <w:t>Nichtfunktionale Anforderungen</w:t>
      </w:r>
      <w:bookmarkEnd w:id="117"/>
      <w:bookmarkEnd w:id="118"/>
      <w:bookmarkEnd w:id="119"/>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1"/>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20" w:name="_Toc517096375"/>
      <w:bookmarkStart w:id="121" w:name="_Toc518473032"/>
      <w:r w:rsidRPr="00212703">
        <w:t>Muss-Kriterien</w:t>
      </w:r>
      <w:bookmarkEnd w:id="120"/>
      <w:bookmarkEnd w:id="121"/>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77777777"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Datenaustausch erfolgt im XML-Format.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427C36">
        <w:rPr>
          <w:highlight w:val="yellow"/>
          <w:lang w:val="de-DE"/>
        </w:rPr>
        <w:t>Software</w:t>
      </w:r>
      <w:r w:rsidR="00B15FBD" w:rsidRPr="00427C36">
        <w:rPr>
          <w:highlight w:val="yellow"/>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2" w:name="_Toc517096376"/>
      <w:bookmarkStart w:id="123" w:name="_Toc518473033"/>
      <w:r w:rsidRPr="00212703">
        <w:t>Kann-Kriterien</w:t>
      </w:r>
      <w:bookmarkEnd w:id="122"/>
      <w:bookmarkEnd w:id="123"/>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4" w:name="_Toc517096377"/>
      <w:bookmarkStart w:id="125" w:name="_Toc518473034"/>
      <w:r w:rsidRPr="00212703">
        <w:t>Anwendungsfälle</w:t>
      </w:r>
      <w:bookmarkEnd w:id="124"/>
      <w:bookmarkEnd w:id="125"/>
    </w:p>
    <w:p w14:paraId="2FA59392" w14:textId="26D77BC8"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025C7D" w:rsidRPr="00212703">
        <w:t xml:space="preserve">Abbildung </w:t>
      </w:r>
      <w:r w:rsidR="00025C7D">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535BD0E0" w:rsidR="00D572DE" w:rsidRPr="00212703" w:rsidRDefault="00040648" w:rsidP="00427C36">
      <w:pPr>
        <w:pStyle w:val="Textkrper"/>
        <w:ind w:firstLine="709"/>
      </w:pPr>
      <w:r>
        <w:lastRenderedPageBreak/>
        <w:t>D</w:t>
      </w:r>
      <w:r w:rsidR="005D22FB">
        <w:t>er Endanweder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entsprechende Netzwerktopologie bearbeiten. </w:t>
      </w:r>
    </w:p>
    <w:p w14:paraId="109C1856" w14:textId="04128E3D" w:rsidR="00FA7785" w:rsidRPr="00212703" w:rsidRDefault="00D572DE" w:rsidP="00D572DE">
      <w:pPr>
        <w:pStyle w:val="Textkrper"/>
        <w:keepNext/>
        <w:jc w:val="left"/>
      </w:pPr>
      <w:r w:rsidRPr="00212703">
        <w:rPr>
          <w:noProof/>
        </w:rPr>
        <w:drawing>
          <wp:inline distT="0" distB="0" distL="0" distR="0" wp14:anchorId="0AC4C01E" wp14:editId="4A6DAB47">
            <wp:extent cx="5759450" cy="20955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095500"/>
                    </a:xfrm>
                    <a:prstGeom prst="rect">
                      <a:avLst/>
                    </a:prstGeom>
                  </pic:spPr>
                </pic:pic>
              </a:graphicData>
            </a:graphic>
          </wp:inline>
        </w:drawing>
      </w:r>
      <w:r w:rsidRPr="00212703">
        <w:rPr>
          <w:noProof/>
        </w:rPr>
        <w:t xml:space="preserve"> </w:t>
      </w:r>
    </w:p>
    <w:p w14:paraId="01B6FB44" w14:textId="5CAB1391" w:rsidR="00FA7785" w:rsidRPr="00212703" w:rsidRDefault="00FA7785" w:rsidP="00FA7785">
      <w:pPr>
        <w:pStyle w:val="Beschriftung"/>
        <w:jc w:val="both"/>
      </w:pPr>
      <w:bookmarkStart w:id="126" w:name="_Ref515884689"/>
      <w:bookmarkStart w:id="127" w:name="_Ref515884660"/>
      <w:bookmarkStart w:id="128" w:name="_Toc518473085"/>
      <w:r w:rsidRPr="00212703">
        <w:t xml:space="preserve">Abbildung </w:t>
      </w:r>
      <w:r w:rsidR="00FB259C">
        <w:fldChar w:fldCharType="begin"/>
      </w:r>
      <w:r w:rsidR="00FB259C">
        <w:instrText xml:space="preserve"> SEQ Abbildung \* ARABIC </w:instrText>
      </w:r>
      <w:r w:rsidR="00FB259C">
        <w:fldChar w:fldCharType="separate"/>
      </w:r>
      <w:r w:rsidR="00025C7D">
        <w:rPr>
          <w:noProof/>
        </w:rPr>
        <w:t>12</w:t>
      </w:r>
      <w:r w:rsidR="00FB259C">
        <w:rPr>
          <w:noProof/>
        </w:rPr>
        <w:fldChar w:fldCharType="end"/>
      </w:r>
      <w:bookmarkEnd w:id="126"/>
      <w:r w:rsidRPr="00212703">
        <w:t>: Anwendungsfall-Diagramm: Ausgewählte Funktionen des Systems</w:t>
      </w:r>
      <w:bookmarkEnd w:id="127"/>
      <w:bookmarkEnd w:id="128"/>
    </w:p>
    <w:p w14:paraId="644B2004" w14:textId="07FDF018" w:rsidR="00FA7785" w:rsidRPr="00212703" w:rsidRDefault="00D572DE" w:rsidP="00FA7785">
      <w:pPr>
        <w:pStyle w:val="TextkrperEinzug"/>
        <w:ind w:firstLine="0"/>
        <w:rPr>
          <w:lang w:val="de-DE"/>
        </w:rPr>
      </w:pPr>
      <w:r w:rsidRPr="00212703">
        <w:rPr>
          <w:lang w:val="de-DE"/>
        </w:rPr>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5"/>
          <w:pgSz w:w="11906" w:h="16838" w:code="9"/>
          <w:pgMar w:top="1701" w:right="1418" w:bottom="1134" w:left="1418" w:header="709" w:footer="709" w:gutter="0"/>
          <w:cols w:space="708"/>
          <w:docGrid w:linePitch="360"/>
        </w:sectPr>
      </w:pPr>
      <w:bookmarkStart w:id="129" w:name="_Konzept"/>
      <w:bookmarkEnd w:id="129"/>
    </w:p>
    <w:p w14:paraId="3FB15C5F" w14:textId="77777777" w:rsidR="00127189" w:rsidRPr="00212703" w:rsidRDefault="00127189" w:rsidP="00127189"/>
    <w:p w14:paraId="6A9AA436" w14:textId="6D0A0BF1" w:rsidR="00CC63CC" w:rsidRPr="00212703" w:rsidRDefault="00C938CA" w:rsidP="00A15649">
      <w:pPr>
        <w:pStyle w:val="berschrift1"/>
      </w:pPr>
      <w:bookmarkStart w:id="130" w:name="_Toc517096378"/>
      <w:bookmarkStart w:id="131" w:name="_Toc518473035"/>
      <w:r w:rsidRPr="00212703">
        <w:t xml:space="preserve">Evaluation </w:t>
      </w:r>
      <w:r w:rsidR="00536493" w:rsidRPr="00212703">
        <w:t xml:space="preserve">der </w:t>
      </w:r>
      <w:r w:rsidR="00CC63CC" w:rsidRPr="00212703">
        <w:t>Technologie</w:t>
      </w:r>
      <w:r w:rsidR="00536493" w:rsidRPr="00212703">
        <w:t>n</w:t>
      </w:r>
      <w:bookmarkEnd w:id="130"/>
      <w:bookmarkEnd w:id="131"/>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67E1D1E0"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025C7D">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258F54FC"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Besten geeignete zu 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2"/>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Für die serverseitige</w:t>
      </w:r>
      <w:r w:rsidR="00B11BB0">
        <w:rPr>
          <w:rStyle w:val="Funotenzeichen"/>
          <w:lang w:val="de-DE"/>
        </w:rPr>
        <w:footnoteReference w:id="23"/>
      </w:r>
      <w:r w:rsidR="00B66996" w:rsidRPr="00212703">
        <w:rPr>
          <w:lang w:val="de-DE"/>
        </w:rPr>
        <w:t xml:space="preserve"> Umsetzung wird die ASP.NET.Core 2.0 eingesetzt. </w:t>
      </w:r>
    </w:p>
    <w:p w14:paraId="6AEE07D0" w14:textId="77777777"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025C7D">
            <w:rPr>
              <w:noProof/>
              <w:lang w:val="de-DE"/>
            </w:rPr>
            <w:t xml:space="preserve"> </w:t>
          </w:r>
          <w:r w:rsidR="00025C7D" w:rsidRPr="00025C7D">
            <w:rPr>
              <w:noProof/>
              <w:lang w:val="de-DE"/>
            </w:rPr>
            <w:t>(Northwoods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025C7D">
            <w:rPr>
              <w:noProof/>
              <w:lang w:val="de-DE"/>
            </w:rPr>
            <w:t xml:space="preserve"> </w:t>
          </w:r>
          <w:r w:rsidR="00025C7D" w:rsidRPr="00025C7D">
            <w:rPr>
              <w:noProof/>
              <w:lang w:val="de-DE"/>
            </w:rPr>
            <w:t>(Progress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025C7D">
            <w:rPr>
              <w:noProof/>
              <w:lang w:val="de-DE"/>
            </w:rPr>
            <w:t xml:space="preserve"> </w:t>
          </w:r>
          <w:r w:rsidR="00025C7D" w:rsidRPr="00025C7D">
            <w:rPr>
              <w:noProof/>
              <w:lang w:val="de-DE"/>
            </w:rPr>
            <w:t>(SAP, 2018)</w:t>
          </w:r>
          <w:r>
            <w:rPr>
              <w:lang w:val="de-DE"/>
            </w:rPr>
            <w:fldChar w:fldCharType="end"/>
          </w:r>
        </w:sdtContent>
      </w:sdt>
      <w:r>
        <w:rPr>
          <w:lang w:val="de-DE"/>
        </w:rPr>
        <w:t xml:space="preserve"> evaluiert.</w:t>
      </w:r>
    </w:p>
    <w:p w14:paraId="081AA7E9" w14:textId="04F94C3A" w:rsidR="00E8299B" w:rsidRPr="00E8299B" w:rsidRDefault="00F31F85" w:rsidP="002D3BB6">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Styling und die Strukturierung von Benutzeroberfläche wird das Bootstrap</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025C7D">
            <w:rPr>
              <w:noProof/>
              <w:lang w:val="de-DE"/>
            </w:rPr>
            <w:t xml:space="preserve"> </w:t>
          </w:r>
          <w:r w:rsidR="00025C7D" w:rsidRPr="00025C7D">
            <w:rPr>
              <w:noProof/>
              <w:lang w:val="de-DE"/>
            </w:rPr>
            <w:t>(Twitter, 2010)</w:t>
          </w:r>
          <w:r w:rsidR="00E8299B">
            <w:rPr>
              <w:lang w:val="de-DE"/>
            </w:rPr>
            <w:fldChar w:fldCharType="end"/>
          </w:r>
        </w:sdtContent>
      </w:sdt>
      <w:r w:rsidR="00E8299B" w:rsidRPr="00E8299B">
        <w:rPr>
          <w:lang w:val="de-DE"/>
        </w:rPr>
        <w:t xml:space="preserve"> verwendet</w:t>
      </w:r>
      <w:r w:rsidR="00E8299B">
        <w:rPr>
          <w:lang w:val="de-DE"/>
        </w:rPr>
        <w:t>.</w:t>
      </w:r>
    </w:p>
    <w:p w14:paraId="3B8FD4A3" w14:textId="5595C6C3" w:rsidR="0097509B" w:rsidRPr="00212703" w:rsidRDefault="0097509B" w:rsidP="0097509B">
      <w:pPr>
        <w:pStyle w:val="berschrift2"/>
      </w:pPr>
      <w:bookmarkStart w:id="132" w:name="_Toc517096379"/>
      <w:bookmarkStart w:id="133" w:name="_Toc518473036"/>
      <w:r w:rsidRPr="00212703">
        <w:t>Clientseitige relevante Frameworks</w:t>
      </w:r>
      <w:bookmarkEnd w:id="132"/>
      <w:bookmarkEnd w:id="133"/>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Frameworks mit unterschiedlichen Schwerpunkten entwickelt worden. Diese gehen zum Beispiel Kommunikation und Konfiguration, die mit einem modularen System einhergehen, an.</w:t>
      </w:r>
    </w:p>
    <w:p w14:paraId="543E2B89" w14:textId="450CEA6C" w:rsidR="008519E0" w:rsidRPr="00212703" w:rsidRDefault="008519E0" w:rsidP="008519E0">
      <w:pPr>
        <w:pStyle w:val="Textkrper"/>
        <w:ind w:firstLine="709"/>
      </w:pPr>
      <w:r w:rsidRPr="00212703">
        <w:lastRenderedPageBreak/>
        <w:t>Das Entwickeln und Erstellen von HTML-Seiten</w:t>
      </w:r>
      <w:r>
        <w:rPr>
          <w:rStyle w:val="Funotenzeichen"/>
        </w:rPr>
        <w:footnoteReference w:id="24"/>
      </w:r>
      <w:r w:rsidRPr="00212703">
        <w:t>, die flexibel und einfach zu warten sind, kann eine Herausforderung darstellen.</w:t>
      </w:r>
      <w:r>
        <w:t xml:space="preserve"> </w:t>
      </w:r>
      <w:commentRangeStart w:id="134"/>
      <w:r w:rsidRPr="00212703">
        <w:t>In der Regel stehen Entwickler von HTML-Seiten vor einigen Herausforderungen</w:t>
      </w:r>
      <w:commentRangeEnd w:id="134"/>
      <w:r w:rsidR="00B97232">
        <w:rPr>
          <w:rStyle w:val="Kommentarzeichen"/>
          <w:rFonts w:ascii="Arial" w:hAnsi="Arial"/>
        </w:rPr>
        <w:commentReference w:id="134"/>
      </w:r>
      <w:r w:rsidRPr="00212703">
        <w:t>.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1FE4C6DA"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025C7D">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025C7D">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5" w:name="_Toc517096380"/>
      <w:bookmarkStart w:id="136" w:name="_Toc518473037"/>
      <w:r>
        <w:t>JavaScript</w:t>
      </w:r>
      <w:r w:rsidR="008C21F6">
        <w:t xml:space="preserve"> Frameworks</w:t>
      </w:r>
      <w:bookmarkEnd w:id="135"/>
      <w:bookmarkEnd w:id="136"/>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4BCE0DAE" w:rsidR="00B66996" w:rsidRPr="00212703" w:rsidRDefault="009B1B43" w:rsidP="00B66996">
      <w:pPr>
        <w:pStyle w:val="Textkrper"/>
      </w:pPr>
      <w:r w:rsidRPr="009B1B43">
        <w:t xml:space="preserve">Angular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17426492"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025C7D">
            <w:rPr>
              <w:noProof/>
              <w:lang w:val="de-DE"/>
            </w:rPr>
            <w:t xml:space="preserve"> </w:t>
          </w:r>
          <w:r w:rsidR="00025C7D" w:rsidRPr="00025C7D">
            <w:rPr>
              <w:noProof/>
              <w:lang w:val="de-DE"/>
            </w:rPr>
            <w:t>(MDN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25"/>
      </w:r>
      <w:r w:rsidRPr="00212703">
        <w:rPr>
          <w:lang w:val="de-DE"/>
        </w:rPr>
        <w:t>. Der Entwickler definiert dafür ein Tag</w:t>
      </w:r>
      <w:r w:rsidR="005A482E">
        <w:rPr>
          <w:rStyle w:val="Funotenzeichen"/>
          <w:lang w:val="de-DE"/>
        </w:rPr>
        <w:footnoteReference w:id="26"/>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025C7D">
            <w:rPr>
              <w:noProof/>
              <w:lang w:val="de-DE"/>
            </w:rPr>
            <w:t xml:space="preserve"> </w:t>
          </w:r>
          <w:r w:rsidR="00025C7D" w:rsidRPr="00025C7D">
            <w:rPr>
              <w:noProof/>
              <w:lang w:val="de-DE"/>
            </w:rPr>
            <w:t>(w3schools.com,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7416517B" w:rsidR="00B66996" w:rsidRDefault="00B66996" w:rsidP="00B66996">
      <w:pPr>
        <w:pStyle w:val="TextkrperEinzug"/>
        <w:ind w:firstLine="0"/>
        <w:rPr>
          <w:rFonts w:cs="Times New Roman"/>
          <w:lang w:val="de-DE"/>
        </w:rPr>
      </w:pPr>
      <w:r w:rsidRPr="00212703">
        <w:rPr>
          <w:rFonts w:cs="Times New Roman"/>
          <w:i/>
          <w:lang w:val="de-DE"/>
        </w:rPr>
        <w:t xml:space="preserve">Vue </w:t>
      </w:r>
      <w:r w:rsidRPr="00212703">
        <w:rPr>
          <w:rFonts w:cs="Times New Roman"/>
          <w:lang w:val="de-DE"/>
        </w:rPr>
        <w:t>ist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025C7D">
            <w:rPr>
              <w:rFonts w:cs="Times New Roman"/>
              <w:noProof/>
              <w:lang w:val="de-DE"/>
            </w:rPr>
            <w:t xml:space="preserve"> </w:t>
          </w:r>
          <w:r w:rsidR="00025C7D" w:rsidRPr="00025C7D">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025C7D">
            <w:rPr>
              <w:rFonts w:cs="Times New Roman"/>
              <w:noProof/>
              <w:lang w:val="de-DE"/>
            </w:rPr>
            <w:t xml:space="preserve"> </w:t>
          </w:r>
          <w:r w:rsidR="00025C7D" w:rsidRPr="00025C7D">
            <w:rPr>
              <w:rFonts w:cs="Times New Roman"/>
              <w:noProof/>
              <w:lang w:val="de-DE"/>
            </w:rPr>
            <w:t>(Vue.Js, 2018)</w:t>
          </w:r>
          <w:r w:rsidRPr="00212703">
            <w:rPr>
              <w:rFonts w:cs="Times New Roman"/>
              <w:lang w:val="de-DE"/>
            </w:rPr>
            <w:fldChar w:fldCharType="end"/>
          </w:r>
        </w:sdtContent>
      </w:sdt>
      <w:r w:rsidRPr="00212703">
        <w:rPr>
          <w:rFonts w:cs="Times New Roman"/>
          <w:lang w:val="de-DE"/>
        </w:rPr>
        <w:t xml:space="preserve">. Es ist von Grund auf so konzipiert, dass es stufenweise </w:t>
      </w:r>
      <w:commentRangeStart w:id="137"/>
      <w:r w:rsidRPr="00212703">
        <w:rPr>
          <w:rFonts w:cs="Times New Roman"/>
          <w:lang w:val="de-DE"/>
        </w:rPr>
        <w:t>ad</w:t>
      </w:r>
      <w:r w:rsidR="000329EE">
        <w:rPr>
          <w:lang w:val="de-DE"/>
        </w:rPr>
        <w:t>a</w:t>
      </w:r>
      <w:r w:rsidRPr="00212703">
        <w:rPr>
          <w:rFonts w:cs="Times New Roman"/>
          <w:lang w:val="de-DE"/>
        </w:rPr>
        <w:t xml:space="preserve">ptierbar </w:t>
      </w:r>
      <w:commentRangeEnd w:id="137"/>
      <w:r w:rsidR="000329EE">
        <w:rPr>
          <w:rStyle w:val="Kommentarzeichen"/>
          <w:rFonts w:ascii="Arial" w:hAnsi="Arial" w:cs="Times New Roman"/>
          <w:lang w:val="de-DE"/>
        </w:rPr>
        <w:commentReference w:id="137"/>
      </w:r>
      <w:r w:rsidRPr="00212703">
        <w:rPr>
          <w:rFonts w:cs="Times New Roman"/>
          <w:lang w:val="de-DE"/>
        </w:rPr>
        <w:t xml:space="preserve">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27"/>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6D9C32FB" w:rsidR="00AE116F" w:rsidRPr="00212703" w:rsidRDefault="00AE116F" w:rsidP="002D3BB6">
      <w:pPr>
        <w:pStyle w:val="Textkrper"/>
        <w:ind w:firstLine="709"/>
      </w:pPr>
      <w:r w:rsidRPr="00212703">
        <w:rPr>
          <w:i/>
        </w:rPr>
        <w:t>React</w:t>
      </w:r>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tzern. Die Aktuelle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025C7D">
            <w:rPr>
              <w:noProof/>
            </w:rPr>
            <w:t xml:space="preserve"> (Facebook/React, 2018)</w:t>
          </w:r>
          <w:r w:rsidRPr="00212703">
            <w:rPr>
              <w:b/>
            </w:rPr>
            <w:fldChar w:fldCharType="end"/>
          </w:r>
        </w:sdtContent>
      </w:sdt>
      <w:r w:rsidRPr="00212703">
        <w:t xml:space="preserve"> besitzt eine deutliche Verbesserung der Fehlermeldung.Es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7D1877C7" w14:textId="2EA2194D" w:rsidR="00AE116F" w:rsidRPr="00212703" w:rsidRDefault="00AE116F" w:rsidP="000329EE">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2EB80CE6" w14:textId="77777777" w:rsidR="00AE116F" w:rsidRPr="00212703" w:rsidRDefault="00AE116F" w:rsidP="00AE116F">
      <w:pPr>
        <w:pStyle w:val="Textkrper"/>
      </w:pPr>
    </w:p>
    <w:p w14:paraId="65D393EB" w14:textId="697C3F0C" w:rsidR="00AE116F" w:rsidRPr="00212703" w:rsidRDefault="00AE116F" w:rsidP="00AE116F">
      <w:pPr>
        <w:pStyle w:val="Textkrper"/>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025C7D">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025C7D">
            <w:rPr>
              <w:i/>
              <w:noProof/>
            </w:rPr>
            <w:t xml:space="preserve"> </w:t>
          </w:r>
          <w:r w:rsidR="00025C7D">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8" w:name="_Toc517096381"/>
      <w:bookmarkStart w:id="139" w:name="_Toc518473038"/>
      <w:r w:rsidRPr="00C7037C">
        <w:t>UI</w:t>
      </w:r>
      <w:r w:rsidR="005902E1">
        <w:t>-JavaScript</w:t>
      </w:r>
      <w:r w:rsidRPr="00C7037C">
        <w:t>-Bibliotheken</w:t>
      </w:r>
      <w:bookmarkEnd w:id="138"/>
      <w:bookmarkEnd w:id="139"/>
    </w:p>
    <w:p w14:paraId="4371BF35" w14:textId="790E377B" w:rsidR="00D652CA" w:rsidRPr="00212703" w:rsidRDefault="00D652CA" w:rsidP="00B66996">
      <w:pPr>
        <w:pStyle w:val="TextkrperEinzug"/>
        <w:ind w:firstLine="0"/>
        <w:rPr>
          <w:rFonts w:cs="Times New Roman"/>
          <w:lang w:val="de-DE"/>
        </w:rPr>
      </w:pPr>
      <w:commentRangeStart w:id="140"/>
      <w:r w:rsidRPr="00D652CA">
        <w:rPr>
          <w:rFonts w:cs="Times New Roman"/>
          <w:lang w:val="de-DE"/>
        </w:rPr>
        <w:t>Nachdem wir die JavaScript-Softwarebibliotheke</w:t>
      </w:r>
      <w:r>
        <w:rPr>
          <w:rFonts w:cs="Times New Roman"/>
          <w:lang w:val="de-DE"/>
        </w:rPr>
        <w:t>n</w:t>
      </w:r>
      <w:r w:rsidRPr="00D652CA">
        <w:rPr>
          <w:rFonts w:cs="Times New Roman"/>
          <w:lang w:val="de-DE"/>
        </w:rPr>
        <w:t>, die ein Grundgerüst für die Ausgabe von User-Interface-Komponenten von browserfähige Anwendungen untersucht haben</w:t>
      </w:r>
      <w:commentRangeEnd w:id="140"/>
      <w:r w:rsidR="000329EE">
        <w:rPr>
          <w:rStyle w:val="Kommentarzeichen"/>
          <w:rFonts w:ascii="Arial" w:hAnsi="Arial" w:cs="Times New Roman"/>
          <w:lang w:val="de-DE"/>
        </w:rPr>
        <w:commentReference w:id="140"/>
      </w:r>
      <w:r w:rsidRPr="00D652CA">
        <w:rPr>
          <w:rFonts w:cs="Times New Roman"/>
          <w:lang w:val="de-DE"/>
        </w:rPr>
        <w:t>, werden wir in den folgenden Abschnitten die externen Bibliotheken zur Visualisierung von Information</w:t>
      </w:r>
      <w:r w:rsidR="000329EE">
        <w:rPr>
          <w:rFonts w:cs="Times New Roman"/>
          <w:lang w:val="de-DE"/>
        </w:rPr>
        <w:t>en</w:t>
      </w:r>
      <w:r w:rsidRPr="00D652CA">
        <w:rPr>
          <w:rFonts w:cs="Times New Roman"/>
          <w:lang w:val="de-DE"/>
        </w:rPr>
        <w:t>angehen.</w:t>
      </w:r>
    </w:p>
    <w:p w14:paraId="0A9E9B5D" w14:textId="1E4361D6" w:rsidR="00927522" w:rsidRDefault="00927522" w:rsidP="00927522">
      <w:pPr>
        <w:pStyle w:val="TextkrperEinzug"/>
        <w:ind w:firstLine="0"/>
        <w:rPr>
          <w:rFonts w:cs="Times New Roman"/>
          <w:lang w:val="de-DE"/>
        </w:rPr>
      </w:pPr>
    </w:p>
    <w:p w14:paraId="1A0D13D4" w14:textId="381EB673" w:rsidR="00927522" w:rsidRPr="00927522" w:rsidRDefault="00927522" w:rsidP="00927522">
      <w:pPr>
        <w:pStyle w:val="TextkrperEinzug"/>
        <w:ind w:firstLine="0"/>
        <w:rPr>
          <w:b/>
          <w:u w:val="single"/>
          <w:lang w:val="de-DE"/>
        </w:rPr>
      </w:pPr>
      <w:r w:rsidRPr="00927522">
        <w:rPr>
          <w:b/>
          <w:u w:val="single"/>
          <w:lang w:val="de-DE"/>
        </w:rPr>
        <w:t>SAPUI5</w:t>
      </w:r>
    </w:p>
    <w:p w14:paraId="7F0CAD2B" w14:textId="1870FAA4"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025C7D">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28"/>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8040B50" w:rsidR="00B66996" w:rsidRPr="00212703" w:rsidRDefault="00B66996" w:rsidP="008C7A6B">
      <w:pPr>
        <w:pStyle w:val="TextkrperEinzug"/>
        <w:numPr>
          <w:ilvl w:val="0"/>
          <w:numId w:val="25"/>
        </w:numPr>
        <w:rPr>
          <w:lang w:val="de-DE"/>
        </w:rPr>
      </w:pPr>
      <w:r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671923D8" w:rsidR="00C7037C" w:rsidRPr="00C7037C" w:rsidRDefault="00C7037C" w:rsidP="00C7037C">
      <w:pPr>
        <w:pStyle w:val="TextkrperEinzug"/>
        <w:ind w:firstLine="0"/>
        <w:rPr>
          <w:b/>
          <w:u w:val="single"/>
          <w:lang w:val="de-DE"/>
        </w:rPr>
      </w:pPr>
      <w:r w:rsidRPr="00C7037C">
        <w:rPr>
          <w:b/>
          <w:u w:val="single"/>
          <w:lang w:val="de-DE"/>
        </w:rPr>
        <w:t>Kendo UI</w:t>
      </w:r>
    </w:p>
    <w:p w14:paraId="7CA665FF" w14:textId="3B49A102"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025C7D">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29"/>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0"/>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6AE23D05" w:rsidR="00120B66" w:rsidRDefault="00120B66" w:rsidP="00D652CA">
      <w:pPr>
        <w:pStyle w:val="Textkrper"/>
        <w:rPr>
          <w:b/>
        </w:rPr>
      </w:pPr>
      <w:r>
        <w:rPr>
          <w:b/>
        </w:rPr>
        <w:t>Vorteile</w:t>
      </w:r>
    </w:p>
    <w:p w14:paraId="044BC907" w14:textId="46A9B450" w:rsidR="00120B66" w:rsidRDefault="00120B66" w:rsidP="008C7A6B">
      <w:pPr>
        <w:pStyle w:val="TextkrperEinzug"/>
        <w:numPr>
          <w:ilvl w:val="0"/>
          <w:numId w:val="36"/>
        </w:numPr>
        <w:rPr>
          <w:lang w:val="de-DE"/>
        </w:rPr>
      </w:pPr>
      <w:r w:rsidRPr="00120B66">
        <w:rPr>
          <w:lang w:val="de-DE"/>
        </w:rPr>
        <w:t>Kendo UI liefert ein umfangreiches Framework für die responsive Webentwicklung</w:t>
      </w:r>
      <w:r>
        <w:rPr>
          <w:lang w:val="de-DE"/>
        </w:rPr>
        <w:t>.</w:t>
      </w:r>
    </w:p>
    <w:p w14:paraId="77774577" w14:textId="5B2E1EE1" w:rsidR="00120B66" w:rsidRDefault="00120B66" w:rsidP="008C7A6B">
      <w:pPr>
        <w:pStyle w:val="TextkrperEinzug"/>
        <w:numPr>
          <w:ilvl w:val="0"/>
          <w:numId w:val="36"/>
        </w:numPr>
        <w:rPr>
          <w:lang w:val="de-DE"/>
        </w:rPr>
      </w:pPr>
      <w:r w:rsidRPr="00120B66">
        <w:rPr>
          <w:lang w:val="de-DE"/>
        </w:rPr>
        <w:t>Kendo UI</w:t>
      </w:r>
      <w:r>
        <w:rPr>
          <w:lang w:val="de-DE"/>
        </w:rPr>
        <w:t xml:space="preserve"> bietet</w:t>
      </w:r>
      <w:r w:rsidRPr="00120B66">
        <w:rPr>
          <w:lang w:val="de-DE"/>
        </w:rPr>
        <w:t xml:space="preserve"> für viele Komponenten eine gute Basis</w:t>
      </w:r>
      <w:r w:rsidR="00996336">
        <w:rPr>
          <w:lang w:val="de-DE"/>
        </w:rPr>
        <w:t>,</w:t>
      </w:r>
      <w:r>
        <w:rPr>
          <w:lang w:val="de-DE"/>
        </w:rPr>
        <w:t xml:space="preserve"> denn </w:t>
      </w:r>
      <w:r w:rsidR="00996336">
        <w:rPr>
          <w:lang w:val="de-DE"/>
        </w:rPr>
        <w:t>b</w:t>
      </w:r>
      <w:r w:rsidRPr="00120B66">
        <w:rPr>
          <w:lang w:val="de-DE"/>
        </w:rPr>
        <w:t>rowserkompabilität und responsives Verhalten</w:t>
      </w:r>
      <w:r>
        <w:rPr>
          <w:lang w:val="de-DE"/>
        </w:rPr>
        <w:t xml:space="preserve"> sind feste Bestandteile</w:t>
      </w:r>
      <w:r w:rsidR="00996336">
        <w:rPr>
          <w:lang w:val="de-DE"/>
        </w:rPr>
        <w:t xml:space="preserve"> des Frameworks</w:t>
      </w:r>
    </w:p>
    <w:p w14:paraId="060B4AF4" w14:textId="241E2A97" w:rsidR="00120B66" w:rsidRDefault="00120B66" w:rsidP="008C7A6B">
      <w:pPr>
        <w:pStyle w:val="TextkrperEinzug"/>
        <w:numPr>
          <w:ilvl w:val="0"/>
          <w:numId w:val="36"/>
        </w:numPr>
        <w:rPr>
          <w:lang w:val="de-DE"/>
        </w:rPr>
      </w:pPr>
      <w:r w:rsidRPr="00120B66">
        <w:rPr>
          <w:lang w:val="de-DE"/>
        </w:rPr>
        <w:t>Kendo UI</w:t>
      </w:r>
      <w:r>
        <w:rPr>
          <w:lang w:val="de-DE"/>
        </w:rPr>
        <w:t xml:space="preserve"> </w:t>
      </w: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0A4D5168" w:rsidR="008B042B" w:rsidRPr="008B042B" w:rsidRDefault="008B042B" w:rsidP="008C7A6B">
      <w:pPr>
        <w:pStyle w:val="TextkrperEinzug"/>
        <w:numPr>
          <w:ilvl w:val="0"/>
          <w:numId w:val="36"/>
        </w:numPr>
        <w:rPr>
          <w:lang w:val="de-DE"/>
        </w:rPr>
      </w:pPr>
      <w:r w:rsidRPr="008B042B">
        <w:rPr>
          <w:lang w:val="de-DE"/>
        </w:rPr>
        <w:t xml:space="preserve">die ausführliche Dokumentation aller Komponenten mit ihren Optionen </w:t>
      </w:r>
      <w:r>
        <w:rPr>
          <w:lang w:val="de-DE"/>
        </w:rPr>
        <w:t xml:space="preserve">ist beeindruckend </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34B018DE" w:rsidR="00120B66" w:rsidRP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11D172C8" w14:textId="78F3B6BD" w:rsidR="00BF0976" w:rsidRPr="00212703" w:rsidRDefault="00BF0976" w:rsidP="00B66996">
      <w:pPr>
        <w:pStyle w:val="TextkrperEinzug"/>
        <w:ind w:firstLine="0"/>
        <w:rPr>
          <w:lang w:val="de-DE"/>
        </w:rPr>
      </w:pPr>
    </w:p>
    <w:p w14:paraId="11F8C868" w14:textId="18A3EA4A" w:rsidR="00C7037C" w:rsidRPr="00C7037C" w:rsidRDefault="00C7037C" w:rsidP="00BF0976">
      <w:pPr>
        <w:pStyle w:val="Textkrper"/>
        <w:rPr>
          <w:b/>
          <w:u w:val="single"/>
        </w:rPr>
      </w:pPr>
      <w:r w:rsidRPr="00C7037C">
        <w:rPr>
          <w:b/>
          <w:u w:val="single"/>
        </w:rPr>
        <w:lastRenderedPageBreak/>
        <w:t>GoJS</w:t>
      </w:r>
    </w:p>
    <w:p w14:paraId="67CB81DD" w14:textId="4A867A13"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025C7D">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3624C10" w:rsidR="00BF0976" w:rsidRPr="00212703" w:rsidRDefault="00BF0976" w:rsidP="002D3BB6">
      <w:pPr>
        <w:pStyle w:val="Textkrper"/>
        <w:ind w:firstLine="709"/>
      </w:pPr>
      <w:r w:rsidRPr="00212703">
        <w:t xml:space="preserve">Die Anpassung von Aussehen und Verhalten hängt hauptsächlich von der Einstellung </w:t>
      </w:r>
      <w:r w:rsidR="00731978">
        <w:t xml:space="preserve">der </w:t>
      </w:r>
      <w:r w:rsidR="00731978" w:rsidRPr="00212703">
        <w:t xml:space="preserve"> </w:t>
      </w:r>
      <w:r w:rsidRPr="00212703">
        <w:t>Eigenschaften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6CF002F1" w:rsidR="00BF0976" w:rsidRDefault="00BF0976" w:rsidP="0041111C">
      <w:pPr>
        <w:pStyle w:val="Textkrper"/>
        <w:rPr>
          <w:b/>
        </w:rPr>
      </w:pPr>
      <w:bookmarkStart w:id="141" w:name="_Toc514837021"/>
      <w:r w:rsidRPr="0041111C">
        <w:rPr>
          <w:b/>
        </w:rPr>
        <w:t>Vorteile und Nachteile von GoJS</w:t>
      </w:r>
      <w:bookmarkEnd w:id="141"/>
      <w:r w:rsidR="0041111C">
        <w:rPr>
          <w:b/>
        </w:rPr>
        <w:t>:</w:t>
      </w:r>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Man kann an vielen Stellen ein und dasselbe Problem auf unterschiedliche Art und Weise lösen, ohne sich dabei durch die Vorgaben der</w:t>
      </w:r>
      <w:bookmarkStart w:id="142" w:name="_GoBack"/>
      <w:r w:rsidRPr="00212703">
        <w:rPr>
          <w:lang w:val="de-DE"/>
        </w:rPr>
        <w:t xml:space="preserve"> </w:t>
      </w:r>
      <w:r w:rsidRPr="002D3BB6">
        <w:rPr>
          <w:highlight w:val="yellow"/>
          <w:lang w:val="de-DE"/>
        </w:rPr>
        <w:t>Dateninformation</w:t>
      </w:r>
      <w:r w:rsidRPr="00212703">
        <w:rPr>
          <w:lang w:val="de-DE"/>
        </w:rPr>
        <w:t xml:space="preserve"> </w:t>
      </w:r>
      <w:bookmarkEnd w:id="142"/>
      <w:r w:rsidRPr="00212703">
        <w:rPr>
          <w:lang w:val="de-DE"/>
        </w:rPr>
        <w:t>eingeengt zu fühlen.</w:t>
      </w:r>
    </w:p>
    <w:p w14:paraId="562DCC65" w14:textId="42731FD6" w:rsidR="00737272" w:rsidRDefault="00BF0976" w:rsidP="00BF0976">
      <w:pPr>
        <w:pStyle w:val="TextkrperEinzug"/>
        <w:ind w:firstLine="0"/>
        <w:rPr>
          <w:lang w:val="de-DE"/>
        </w:rPr>
      </w:pPr>
      <w:r w:rsidRPr="00212703">
        <w:rPr>
          <w:lang w:val="de-DE"/>
        </w:rPr>
        <w:t xml:space="preserve">Die </w:t>
      </w:r>
      <w:r w:rsidRPr="002D3BB6">
        <w:rPr>
          <w:highlight w:val="yellow"/>
          <w:lang w:val="de-DE"/>
        </w:rPr>
        <w:t>Dateiinformation</w:t>
      </w:r>
      <w:r w:rsidRPr="00212703">
        <w:rPr>
          <w:lang w:val="de-DE"/>
        </w:rPr>
        <w:t xml:space="preserve"> lässt also den Softwareentwicklern den Freiraum,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29607C3F"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r w:rsidR="00731978">
        <w:rPr>
          <w:rStyle w:val="Kommentarzeichen"/>
          <w:rFonts w:ascii="Arial" w:hAnsi="Arial" w:cs="Times New Roman"/>
          <w:lang w:val="de-DE"/>
        </w:rPr>
        <w:commentReference w:id="143"/>
      </w:r>
    </w:p>
    <w:p w14:paraId="07DC2822" w14:textId="3D6E2AF6" w:rsidR="00BF0976" w:rsidRPr="00212703" w:rsidRDefault="00BF0976" w:rsidP="00737272">
      <w:pPr>
        <w:pStyle w:val="TextkrperEinzug"/>
        <w:rPr>
          <w:lang w:val="de-DE"/>
        </w:rPr>
      </w:pPr>
      <w:r w:rsidRPr="00212703">
        <w:rPr>
          <w:lang w:val="de-DE"/>
        </w:rPr>
        <w:t xml:space="preserve">Die Nachteile lassen sich nun wiederum aus dem Umfang der Bibliothek und </w:t>
      </w:r>
      <w:r w:rsidR="00731978">
        <w:rPr>
          <w:lang w:val="de-DE"/>
        </w:rPr>
        <w:t xml:space="preserve">den </w:t>
      </w:r>
      <w:commentRangeStart w:id="144"/>
      <w:r w:rsidRPr="00212703">
        <w:rPr>
          <w:lang w:val="de-DE"/>
        </w:rPr>
        <w:t>Preise</w:t>
      </w:r>
      <w:r w:rsidR="00731978">
        <w:rPr>
          <w:lang w:val="de-DE"/>
        </w:rPr>
        <w:t>n</w:t>
      </w:r>
      <w:r w:rsidRPr="00212703">
        <w:rPr>
          <w:lang w:val="de-DE"/>
        </w:rPr>
        <w:t xml:space="preserve"> </w:t>
      </w:r>
      <w:commentRangeEnd w:id="144"/>
      <w:r w:rsidR="00731978">
        <w:rPr>
          <w:rStyle w:val="Kommentarzeichen"/>
          <w:rFonts w:ascii="Arial" w:hAnsi="Arial" w:cs="Times New Roman"/>
          <w:lang w:val="de-DE"/>
        </w:rPr>
        <w:commentReference w:id="144"/>
      </w:r>
      <w:r w:rsidRPr="00212703">
        <w:rPr>
          <w:lang w:val="de-DE"/>
        </w:rPr>
        <w:t xml:space="preserve">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025C7D">
            <w:rPr>
              <w:noProof/>
              <w:lang w:val="de-DE"/>
            </w:rPr>
            <w:t xml:space="preserve"> </w:t>
          </w:r>
          <w:r w:rsidR="00025C7D" w:rsidRPr="00025C7D">
            <w:rPr>
              <w:noProof/>
              <w:lang w:val="de-DE"/>
            </w:rPr>
            <w:t>(Northwoods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45" w:name="_Toc514837014"/>
      <w:bookmarkStart w:id="146" w:name="_Toc517096382"/>
      <w:bookmarkStart w:id="147" w:name="_Toc518473039"/>
      <w:r w:rsidRPr="00212703">
        <w:t>Vergleichskriterien</w:t>
      </w:r>
      <w:bookmarkEnd w:id="145"/>
      <w:bookmarkEnd w:id="146"/>
      <w:bookmarkEnd w:id="147"/>
    </w:p>
    <w:p w14:paraId="58F8B564" w14:textId="30A3043F"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 anhand derer ein systematischer Vergleich durchgeführt werden kann. Der Kriterienkatalog integriert dabei Abschnitt zur Lernkurve und Kosten, fasst die Kommunikationsmechanismen zusammen und schließlich</w:t>
      </w:r>
      <w:r w:rsidR="003A558E">
        <w:t xml:space="preserve"> 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8" w:name="_Toc514837015"/>
      <w:bookmarkStart w:id="149" w:name="_Toc517096383"/>
      <w:bookmarkStart w:id="150" w:name="_Toc518473040"/>
      <w:r w:rsidRPr="00212703">
        <w:t>Lernkurve und Kosten</w:t>
      </w:r>
      <w:bookmarkEnd w:id="148"/>
      <w:bookmarkEnd w:id="149"/>
      <w:bookmarkEnd w:id="150"/>
    </w:p>
    <w:p w14:paraId="18CCEA74" w14:textId="73949DB3" w:rsidR="00B66996" w:rsidRPr="00212703" w:rsidRDefault="00B66996" w:rsidP="00B66996">
      <w:pPr>
        <w:pStyle w:val="Textkrper"/>
      </w:pPr>
      <w:r w:rsidRPr="00212703">
        <w:t xml:space="preserve"> In der industriellen Kommunikation integrieren Konfigurationsapplikationen vielfältige protokollabhängige Feldbusse. Um dennoch Applikationen auf Support-Aufkommen bei sowohl Nutzer als auch Entwickler reduzieren zu können, spielen Prinzipien wie Kosten und Lernkurve eine wichtige Rolle.</w:t>
      </w:r>
    </w:p>
    <w:p w14:paraId="084B1AEB" w14:textId="284B845D" w:rsidR="00B66996" w:rsidRPr="00212703" w:rsidRDefault="00B66996" w:rsidP="008C7A6B">
      <w:pPr>
        <w:pStyle w:val="TextkrperEinzug"/>
        <w:numPr>
          <w:ilvl w:val="0"/>
          <w:numId w:val="22"/>
        </w:numPr>
        <w:rPr>
          <w:lang w:val="de-DE"/>
        </w:rPr>
      </w:pPr>
      <w:r w:rsidRPr="00212703">
        <w:rPr>
          <w:b/>
          <w:lang w:val="de-DE"/>
        </w:rPr>
        <w:lastRenderedPageBreak/>
        <w:t>Lernkurve</w:t>
      </w:r>
      <w:r w:rsidRPr="00212703">
        <w:rPr>
          <w:lang w:val="de-DE"/>
        </w:rPr>
        <w:t>: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1EFE711C" w:rsidR="00B66996" w:rsidRPr="00212703" w:rsidRDefault="00B66996" w:rsidP="008C7A6B">
      <w:pPr>
        <w:pStyle w:val="TextkrperEinzug"/>
        <w:numPr>
          <w:ilvl w:val="0"/>
          <w:numId w:val="22"/>
        </w:numPr>
        <w:rPr>
          <w:lang w:val="de-DE"/>
        </w:rPr>
      </w:pPr>
      <w:r w:rsidRPr="00212703">
        <w:rPr>
          <w:b/>
          <w:lang w:val="de-DE"/>
        </w:rPr>
        <w:t>Kosten</w:t>
      </w:r>
      <w:r w:rsidRPr="00212703">
        <w:rPr>
          <w:lang w:val="de-DE"/>
        </w:rPr>
        <w:t xml:space="preserve">: hier sind die negativen Konsequenzen einer erfolgswirksamen Nutzung von einem Framework.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51" w:name="_Toc514837016"/>
      <w:bookmarkStart w:id="152" w:name="_Toc517096384"/>
      <w:bookmarkStart w:id="153" w:name="_Toc518473041"/>
      <w:r w:rsidRPr="00212703">
        <w:t>Kommunikationsmechanismen</w:t>
      </w:r>
      <w:bookmarkEnd w:id="151"/>
      <w:bookmarkEnd w:id="152"/>
      <w:bookmarkEnd w:id="153"/>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312C6066" w:rsidR="00B66996" w:rsidRPr="00212703" w:rsidRDefault="00B66996" w:rsidP="008C7A6B">
      <w:pPr>
        <w:pStyle w:val="TextkrperEinzug"/>
        <w:numPr>
          <w:ilvl w:val="0"/>
          <w:numId w:val="23"/>
        </w:numPr>
        <w:rPr>
          <w:lang w:val="de-DE"/>
        </w:rPr>
      </w:pPr>
      <w:r w:rsidRPr="00212703">
        <w:rPr>
          <w:b/>
          <w:lang w:val="de-DE"/>
        </w:rPr>
        <w:t>Kommunikationsprinzip</w:t>
      </w:r>
      <w:r w:rsidRPr="00212703">
        <w:rPr>
          <w:lang w:val="de-DE"/>
        </w:rPr>
        <w:t xml:space="preserve"> Das Kommunikationsprinzip beschreibt, in welcher Form der Nachrichtenaustauch zwischen Komponenten erfolgt und in welcher Beziehung die Komponenten dabei </w:t>
      </w:r>
      <w:r w:rsidR="003A2812" w:rsidRPr="00212703">
        <w:rPr>
          <w:lang w:val="de-DE"/>
        </w:rPr>
        <w:t>zueinander</w:t>
      </w:r>
      <w:r w:rsidR="003A2812">
        <w:rPr>
          <w:lang w:val="de-DE"/>
        </w:rPr>
        <w:t>stehen</w:t>
      </w:r>
      <w:r w:rsidRPr="00212703">
        <w:rPr>
          <w:lang w:val="de-DE"/>
        </w:rPr>
        <w:t xml:space="preserve">. Die Interaktion kann z.B. über eine Event-Kommunikation und 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77777777" w:rsidR="00B66996" w:rsidRPr="00212703" w:rsidRDefault="00B66996" w:rsidP="008C7A6B">
      <w:pPr>
        <w:pStyle w:val="TextkrperEinzug"/>
        <w:numPr>
          <w:ilvl w:val="0"/>
          <w:numId w:val="23"/>
        </w:numPr>
        <w:rPr>
          <w:lang w:val="de-DE"/>
        </w:rPr>
      </w:pPr>
      <w:r w:rsidRPr="00212703">
        <w:rPr>
          <w:b/>
          <w:lang w:val="de-DE"/>
        </w:rPr>
        <w:t>Kommunikationsmiddleware</w:t>
      </w:r>
      <w:r w:rsidRPr="00212703">
        <w:rPr>
          <w:lang w:val="de-DE"/>
        </w:rPr>
        <w:t xml:space="preserve"> Damit Anwendungen verteilt über mehrere Rechnerknoten laufen können und somit eine Ortsunabhängigkeit gewährleisten, sind entsprechende Mechanismen erforderlich.</w:t>
      </w:r>
    </w:p>
    <w:p w14:paraId="52FFBD78" w14:textId="41F2CA0B" w:rsidR="00B66996" w:rsidRPr="00212703" w:rsidRDefault="00B66996" w:rsidP="00B66996">
      <w:pPr>
        <w:pStyle w:val="berschrift3"/>
      </w:pPr>
      <w:bookmarkStart w:id="154" w:name="_Toc514837017"/>
      <w:bookmarkStart w:id="155" w:name="_Toc517096385"/>
      <w:bookmarkStart w:id="156" w:name="_Toc518473042"/>
      <w:r w:rsidRPr="00212703">
        <w:t>Programmierkonzept</w:t>
      </w:r>
      <w:bookmarkEnd w:id="154"/>
      <w:bookmarkEnd w:id="155"/>
      <w:bookmarkEnd w:id="156"/>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Strukturierung und Styling einer Anwendung), 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77D9374C"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beschrieben s</w:t>
      </w:r>
      <w:r w:rsidR="00DC211C" w:rsidRPr="00AF4BED">
        <w:rPr>
          <w:lang w:val="de-DE"/>
        </w:rPr>
        <w:t>ind die rechtlichen Bedingungen</w:t>
      </w:r>
      <w:r w:rsidR="001C7055">
        <w:rPr>
          <w:lang w:val="de-DE"/>
        </w:rPr>
        <w:t xml:space="preserve"> für die Verwendung einer Software.</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7" w:name="_Toc517096386"/>
      <w:bookmarkStart w:id="158" w:name="_Toc518473043"/>
      <w:r w:rsidRPr="00212703">
        <w:t>Ergebnisse der Analyse</w:t>
      </w:r>
      <w:bookmarkEnd w:id="157"/>
      <w:bookmarkEnd w:id="158"/>
    </w:p>
    <w:p w14:paraId="0BC65844" w14:textId="7161568E"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 xml:space="preserve">getroffen werden, zu teuer wäre ein Umstieg. Die nachträgliche Erweiterung und Wartbarkeit </w:t>
      </w:r>
      <w:r w:rsidRPr="004B2E7F">
        <w:rPr>
          <w:lang w:val="de-DE"/>
        </w:rPr>
        <w:lastRenderedPageBreak/>
        <w:t>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025C7D">
        <w:t xml:space="preserve">Tabelle </w:t>
      </w:r>
      <w:r w:rsidR="00025C7D">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025C7D">
        <w:t xml:space="preserve">Tabelle </w:t>
      </w:r>
      <w:r w:rsidR="00025C7D">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0B736A3F" w:rsidR="00AF4BED" w:rsidRPr="0041111C" w:rsidRDefault="009B5F9D" w:rsidP="009B5F9D">
      <w:pPr>
        <w:pStyle w:val="Beschriftung"/>
        <w:jc w:val="left"/>
      </w:pPr>
      <w:bookmarkStart w:id="159" w:name="_Ref516570933"/>
      <w:bookmarkStart w:id="160" w:name="_Toc518473101"/>
      <w:r>
        <w:t xml:space="preserve">Tabelle </w:t>
      </w:r>
      <w:r w:rsidR="00FB259C">
        <w:fldChar w:fldCharType="begin"/>
      </w:r>
      <w:r w:rsidR="00FB259C">
        <w:instrText xml:space="preserve"> SEQ Tabelle \* ARABIC </w:instrText>
      </w:r>
      <w:r w:rsidR="00FB259C">
        <w:fldChar w:fldCharType="separate"/>
      </w:r>
      <w:r w:rsidR="00025C7D">
        <w:rPr>
          <w:noProof/>
        </w:rPr>
        <w:t>2</w:t>
      </w:r>
      <w:r w:rsidR="00FB259C">
        <w:rPr>
          <w:noProof/>
        </w:rPr>
        <w:fldChar w:fldCharType="end"/>
      </w:r>
      <w:bookmarkEnd w:id="159"/>
      <w:r>
        <w:t>: Vergleichstabelle für JavaS</w:t>
      </w:r>
      <w:r w:rsidRPr="008C2C65">
        <w:t>cript-Framework</w:t>
      </w:r>
      <w:bookmarkEnd w:id="160"/>
    </w:p>
    <w:p w14:paraId="1923823F" w14:textId="67BD3838"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5EEAA459" w:rsidR="009B5F9D" w:rsidRDefault="009B5F9D" w:rsidP="009B5F9D">
      <w:pPr>
        <w:pStyle w:val="Beschriftung"/>
        <w:jc w:val="left"/>
      </w:pPr>
      <w:bookmarkStart w:id="161" w:name="_Ref516570945"/>
      <w:bookmarkStart w:id="162" w:name="_Toc518473102"/>
      <w:r>
        <w:t xml:space="preserve">Tabelle </w:t>
      </w:r>
      <w:r w:rsidR="00FB259C">
        <w:fldChar w:fldCharType="begin"/>
      </w:r>
      <w:r w:rsidR="00FB259C">
        <w:instrText xml:space="preserve"> SEQ Tabelle \* ARABIC </w:instrText>
      </w:r>
      <w:r w:rsidR="00FB259C">
        <w:fldChar w:fldCharType="separate"/>
      </w:r>
      <w:r w:rsidR="00025C7D">
        <w:rPr>
          <w:noProof/>
        </w:rPr>
        <w:t>3</w:t>
      </w:r>
      <w:r w:rsidR="00FB259C">
        <w:rPr>
          <w:noProof/>
        </w:rPr>
        <w:fldChar w:fldCharType="end"/>
      </w:r>
      <w:bookmarkEnd w:id="161"/>
      <w:r>
        <w:t xml:space="preserve">: </w:t>
      </w:r>
      <w:r w:rsidRPr="000C23FF">
        <w:t>Vergleichstabelle für UI-Bibliotheken besonderes im Fall eines Diagramms</w:t>
      </w:r>
      <w:bookmarkEnd w:id="162"/>
    </w:p>
    <w:p w14:paraId="4BAE0C17" w14:textId="77777777" w:rsidR="009B5F9D" w:rsidRPr="00212703" w:rsidRDefault="009B5F9D" w:rsidP="000121AE">
      <w:pPr>
        <w:pStyle w:val="TextkrperEinzug"/>
        <w:ind w:firstLine="0"/>
        <w:rPr>
          <w:lang w:val="de-DE"/>
        </w:rPr>
      </w:pPr>
    </w:p>
    <w:p w14:paraId="44015749" w14:textId="77777777"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 xml:space="preserve">Editor wird das Framework Angular </w:t>
      </w:r>
      <w:r w:rsidR="004B2E7F">
        <w:rPr>
          <w:lang w:val="de-DE"/>
        </w:rPr>
        <w:t xml:space="preserve">in Kombination mit GoJS </w:t>
      </w:r>
      <w:r w:rsidRPr="00212703">
        <w:rPr>
          <w:lang w:val="de-DE"/>
        </w:rPr>
        <w:t xml:space="preserve">ausgewählt. Im Vergleich mit den anderen Optionen ist bei diesem Framework an wenigsten geringen plattformspezifischer Code notwendig und der Quellcode kann mit einem vergleichsweise geringen Redundanzen für alle Plattformen verwendet werden. Darüber hinaus </w:t>
      </w:r>
      <w:r w:rsidRPr="00212703">
        <w:rPr>
          <w:lang w:val="de-DE"/>
        </w:rPr>
        <w:lastRenderedPageBreak/>
        <w:t>ermöglicht es, wartbare Anwendungen zu erstellen. Spezifisches Wissen über diese</w:t>
      </w:r>
      <w:r w:rsidR="00E24E84">
        <w:rPr>
          <w:lang w:val="de-DE"/>
        </w:rPr>
        <w:t>s</w:t>
      </w:r>
      <w:r w:rsidRPr="00212703">
        <w:rPr>
          <w:lang w:val="de-DE"/>
        </w:rPr>
        <w:t xml:space="preserve"> Framework ist nur in geringen Maße notwendig, da vorhandenes Wissen aus dem Bereich der Webtechnologie angewendet werden kann, ohne ein Konzept zu erlernen. Die Firma Hilscher hat schon mal das Framework benutzt, um ein Web-Diagnose-Tool (Siehe Abbildung 8) zu entwickeln.</w:t>
      </w:r>
    </w:p>
    <w:p w14:paraId="722BB3C7" w14:textId="6B8E0FCF" w:rsidR="00AF4BED" w:rsidRDefault="000121AE" w:rsidP="003C0C70">
      <w:pPr>
        <w:pStyle w:val="TextkrperEinzug"/>
        <w:ind w:firstLine="576"/>
        <w:rPr>
          <w:lang w:val="de-DE"/>
        </w:rPr>
      </w:pPr>
      <w:r w:rsidRPr="00212703">
        <w:rPr>
          <w:lang w:val="de-DE"/>
        </w:rPr>
        <w:t xml:space="preserve">In der Praxis stellen die Frameworks eine Steigerung der Produktivität dar, dadurch eine schnelle Einstieg in den Software-Weltmarkt </w:t>
      </w:r>
    </w:p>
    <w:p w14:paraId="05F867E9" w14:textId="1ABA0004" w:rsidR="00AF4BED" w:rsidRDefault="00AF4BED" w:rsidP="00075BB7">
      <w:pPr>
        <w:pStyle w:val="TextkrperEinzug"/>
        <w:ind w:firstLine="0"/>
        <w:rPr>
          <w:lang w:val="de-DE"/>
        </w:rPr>
      </w:pPr>
    </w:p>
    <w:p w14:paraId="6C9F517F" w14:textId="2D09AC4D" w:rsidR="00AF4BED" w:rsidRDefault="00C7037C" w:rsidP="00C7037C">
      <w:pPr>
        <w:pStyle w:val="berschrift2"/>
      </w:pPr>
      <w:bookmarkStart w:id="163" w:name="_Ref516733866"/>
      <w:bookmarkStart w:id="164" w:name="_Toc517096387"/>
      <w:bookmarkStart w:id="165" w:name="_Toc518473044"/>
      <w:r w:rsidRPr="00C7037C">
        <w:t>Einführung</w:t>
      </w:r>
      <w:r>
        <w:t xml:space="preserve"> in Bootstrap und ASP.Net Core</w:t>
      </w:r>
      <w:bookmarkEnd w:id="163"/>
      <w:bookmarkEnd w:id="164"/>
      <w:bookmarkEnd w:id="165"/>
    </w:p>
    <w:p w14:paraId="0E1614EB" w14:textId="4930B1E5" w:rsidR="00CC63CC" w:rsidRPr="00212703" w:rsidRDefault="00D41B57" w:rsidP="00C7037C">
      <w:pPr>
        <w:pStyle w:val="berschrift3"/>
        <w:rPr>
          <w:lang w:val="en-US"/>
        </w:rPr>
      </w:pPr>
      <w:bookmarkStart w:id="166" w:name="_Toc517096388"/>
      <w:bookmarkStart w:id="167" w:name="_Toc518473045"/>
      <w:r w:rsidRPr="00212703">
        <w:rPr>
          <w:lang w:val="en-US"/>
        </w:rPr>
        <w:t>Bootstrap</w:t>
      </w:r>
      <w:bookmarkEnd w:id="166"/>
      <w:bookmarkEnd w:id="167"/>
      <w:r w:rsidR="003A519E" w:rsidRPr="00212703">
        <w:rPr>
          <w:lang w:val="en-US"/>
        </w:rPr>
        <w:t xml:space="preserve"> </w:t>
      </w:r>
    </w:p>
    <w:p w14:paraId="203DB6C4" w14:textId="46596746" w:rsidR="003C0C70" w:rsidRDefault="00BF0976" w:rsidP="00BF0976">
      <w:pPr>
        <w:pStyle w:val="TextkrperEinzug"/>
        <w:ind w:firstLine="0"/>
        <w:rPr>
          <w:lang w:val="de-DE"/>
        </w:rPr>
      </w:pPr>
      <w:r w:rsidRPr="00212703">
        <w:rPr>
          <w:lang w:val="de-DE"/>
        </w:rPr>
        <w:t>Bootstrap</w:t>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025C7D">
            <w:rPr>
              <w:noProof/>
              <w:lang w:val="de-DE"/>
            </w:rPr>
            <w:t xml:space="preserve"> </w:t>
          </w:r>
          <w:r w:rsidR="00025C7D" w:rsidRPr="00025C7D">
            <w:rPr>
              <w:noProof/>
              <w:lang w:val="de-DE"/>
            </w:rPr>
            <w:t>(Twitter,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77777777" w:rsidR="003C0C70" w:rsidRDefault="00BF0976" w:rsidP="003C0C70">
      <w:pPr>
        <w:pStyle w:val="TextkrperEinzug"/>
        <w:rPr>
          <w:lang w:val="de-DE"/>
        </w:rPr>
      </w:pPr>
      <w:r w:rsidRPr="00212703">
        <w:rPr>
          <w:lang w:val="de-DE"/>
        </w:rPr>
        <w:t>Es erleichtert die Auswahl der Komponenten einer Website und dabei die technischen Anforderungen von verschiedenen Geräten berücksichtigt (Smartphones, Desktops, Tablets) und darüber hinaus gibt das Framework eine solide Grundlage für verschiedene Browseranwendungen.</w:t>
      </w:r>
    </w:p>
    <w:p w14:paraId="19A3EA6E" w14:textId="521FB5A8" w:rsidR="00BF0976" w:rsidRPr="00212703" w:rsidRDefault="00BF0976" w:rsidP="003C0C70">
      <w:pPr>
        <w:pStyle w:val="TextkrperEinzug"/>
        <w:rPr>
          <w:lang w:val="de-DE"/>
        </w:rPr>
      </w:pPr>
      <w:r w:rsidRPr="00212703">
        <w:rPr>
          <w:lang w:val="de-DE"/>
        </w:rPr>
        <w:t>Die Idee hinter dem Framework ist, die Designer und die Entwickler auf einen gemeinsamen Nenner zusammenzubringen</w:t>
      </w:r>
    </w:p>
    <w:p w14:paraId="683774F0" w14:textId="77777777" w:rsidR="003C0C70" w:rsidRDefault="00BF0976" w:rsidP="00BF0976">
      <w:pPr>
        <w:pStyle w:val="TextkrperEinzug"/>
        <w:ind w:firstLine="0"/>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2C2182A3"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p>
    <w:p w14:paraId="50C464A1" w14:textId="77777777" w:rsidR="006B2879" w:rsidRDefault="00BF0976" w:rsidP="008C7A6B">
      <w:pPr>
        <w:pStyle w:val="TextkrperEinzug"/>
        <w:numPr>
          <w:ilvl w:val="0"/>
          <w:numId w:val="38"/>
        </w:numPr>
        <w:rPr>
          <w:lang w:val="de-DE"/>
        </w:rPr>
      </w:pPr>
      <w:r w:rsidRPr="00212703">
        <w:rPr>
          <w:lang w:val="de-DE"/>
        </w:rPr>
        <w:t>Bootstrap bringt von Haus aus Elemente wie Icons, Boxen, Buttons und PullDown-Menüs bereits mit</w:t>
      </w:r>
      <w:r w:rsidR="006B2879">
        <w:rPr>
          <w:lang w:val="de-DE"/>
        </w:rPr>
        <w:t>.</w:t>
      </w:r>
    </w:p>
    <w:p w14:paraId="4C7E7AF0" w14:textId="4FAD662E"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AA66B9">
      <w:pPr>
        <w:pStyle w:val="berschrift3"/>
        <w:rPr>
          <w:lang w:val="en-US"/>
        </w:rPr>
      </w:pPr>
      <w:bookmarkStart w:id="168" w:name="_Toc517096389"/>
      <w:bookmarkStart w:id="169" w:name="_Ref518032059"/>
      <w:bookmarkStart w:id="170" w:name="_Toc518473046"/>
      <w:r w:rsidRPr="00212703">
        <w:rPr>
          <w:lang w:val="en-US"/>
        </w:rPr>
        <w:t>ASP.NET C</w:t>
      </w:r>
      <w:r w:rsidR="007D48F8" w:rsidRPr="00212703">
        <w:rPr>
          <w:lang w:val="en-US"/>
        </w:rPr>
        <w:t>ore</w:t>
      </w:r>
      <w:bookmarkEnd w:id="168"/>
      <w:bookmarkEnd w:id="169"/>
      <w:bookmarkEnd w:id="170"/>
    </w:p>
    <w:p w14:paraId="31C40C73" w14:textId="15D5AEA7"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1"/>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025C7D">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08A9A26E" w:rsidR="00BF0976" w:rsidRPr="00AA66B9" w:rsidRDefault="00AA66B9" w:rsidP="00AA66B9">
      <w:pPr>
        <w:pStyle w:val="TextkrperEinzug"/>
        <w:ind w:firstLine="0"/>
        <w:rPr>
          <w:b/>
          <w:lang w:val="de-DE"/>
        </w:rPr>
      </w:pPr>
      <w:r w:rsidRPr="00AA66B9">
        <w:rPr>
          <w:b/>
          <w:lang w:val="de-DE"/>
        </w:rPr>
        <w:t>REST</w:t>
      </w:r>
    </w:p>
    <w:p w14:paraId="2D47AB1C" w14:textId="33608EB0" w:rsidR="00BF0976" w:rsidRPr="00212703" w:rsidRDefault="00AA66B9" w:rsidP="00BF0976">
      <w:pPr>
        <w:pStyle w:val="TextkrperEinzug"/>
        <w:ind w:firstLine="0"/>
        <w:rPr>
          <w:lang w:val="de-DE"/>
        </w:rPr>
      </w:pPr>
      <w:r>
        <w:rPr>
          <w:lang w:val="de-DE"/>
        </w:rPr>
        <w:t xml:space="preserve">REST </w:t>
      </w:r>
      <w:r w:rsidR="00BF0976" w:rsidRPr="00212703">
        <w:rPr>
          <w:lang w:val="de-DE"/>
        </w:rPr>
        <w:t>ist plattform-und programmiersprachenunabhängig, und ist einer der verbreisten Möglichkeiten, um Web Services zu realisieren, er ist die Architekturvorbild für das Internet und ist geeignet für die Erstellung von Web Services, und ist kein Standard wie SOAP</w:t>
      </w:r>
      <w:r w:rsidR="00BF0976" w:rsidRPr="00212703">
        <w:rPr>
          <w:rStyle w:val="Funotenzeichen"/>
          <w:lang w:val="de-DE"/>
        </w:rPr>
        <w:footnoteReference w:id="32"/>
      </w:r>
      <w:r w:rsidR="00BF0976" w:rsidRPr="00212703">
        <w:rPr>
          <w:lang w:val="de-DE"/>
        </w:rPr>
        <w:t xml:space="preserve"> .</w:t>
      </w:r>
    </w:p>
    <w:p w14:paraId="317C222C" w14:textId="56090F3C" w:rsidR="00BF0976" w:rsidRPr="00212703" w:rsidRDefault="00BF0976" w:rsidP="00BF0976">
      <w:pPr>
        <w:pStyle w:val="TextkrperEinzug"/>
        <w:ind w:firstLine="0"/>
        <w:rPr>
          <w:lang w:val="de-DE"/>
        </w:rPr>
      </w:pPr>
      <w:r w:rsidRPr="00212703">
        <w:rPr>
          <w:lang w:val="de-DE"/>
        </w:rPr>
        <w:t>Ein REST-System besteht aus Resources, die per URI</w:t>
      </w:r>
      <w:r w:rsidRPr="00212703">
        <w:rPr>
          <w:rStyle w:val="Funotenzeichen"/>
          <w:lang w:val="de-DE"/>
        </w:rPr>
        <w:footnoteReference w:id="33"/>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p>
    <w:p w14:paraId="0237B307" w14:textId="731DF711" w:rsidR="00BF0976" w:rsidRPr="00212703" w:rsidRDefault="00BF0976" w:rsidP="00BF0976">
      <w:pPr>
        <w:pStyle w:val="TextkrperEinzug"/>
        <w:ind w:firstLine="0"/>
        <w:rPr>
          <w:lang w:val="de-DE"/>
        </w:rPr>
      </w:pP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1E0A0B0A" w:rsidR="00BF0976" w:rsidRDefault="00BF0976" w:rsidP="008C7A6B">
      <w:pPr>
        <w:pStyle w:val="TextkrperEinzug"/>
        <w:numPr>
          <w:ilvl w:val="0"/>
          <w:numId w:val="18"/>
        </w:numPr>
        <w:rPr>
          <w:lang w:val="de-DE"/>
        </w:rPr>
      </w:pPr>
      <w:r w:rsidRPr="00212703">
        <w:rPr>
          <w:lang w:val="de-DE"/>
        </w:rPr>
        <w:t xml:space="preserve">Konsumiert die </w:t>
      </w:r>
      <w:r w:rsidR="00DF75C1" w:rsidRPr="00212703">
        <w:rPr>
          <w:lang w:val="de-DE"/>
        </w:rPr>
        <w:t>HTTP</w:t>
      </w:r>
      <w:r w:rsidRPr="00212703">
        <w:rPr>
          <w:lang w:val="de-DE"/>
        </w:rPr>
        <w:t>-Methoden wie GET</w:t>
      </w:r>
      <w:r w:rsidRPr="00212703">
        <w:rPr>
          <w:lang w:val="de-DE"/>
        </w:rPr>
        <w:fldChar w:fldCharType="begin"/>
      </w:r>
      <w:r w:rsidRPr="00AA66B9">
        <w:rPr>
          <w:lang w:val="de-DE"/>
        </w:rPr>
        <w:instrText xml:space="preserve"> XE "</w:instrText>
      </w:r>
      <w:r w:rsidRPr="00212703">
        <w:rPr>
          <w:lang w:val="de-DE"/>
        </w:rPr>
        <w:instrText>GET</w:instrText>
      </w:r>
      <w:r w:rsidRPr="00AA66B9">
        <w:rPr>
          <w:lang w:val="de-DE"/>
        </w:rPr>
        <w:instrText xml:space="preserve">" </w:instrText>
      </w:r>
      <w:r w:rsidRPr="00212703">
        <w:rPr>
          <w:lang w:val="de-DE"/>
        </w:rPr>
        <w:fldChar w:fldCharType="end"/>
      </w:r>
      <w:r w:rsidRPr="00212703">
        <w:rPr>
          <w:lang w:val="de-DE"/>
        </w:rPr>
        <w:t>, POST</w:t>
      </w:r>
      <w:r w:rsidRPr="00212703">
        <w:rPr>
          <w:lang w:val="de-DE"/>
        </w:rPr>
        <w:fldChar w:fldCharType="begin"/>
      </w:r>
      <w:r w:rsidRPr="00AA66B9">
        <w:rPr>
          <w:lang w:val="de-DE"/>
        </w:rPr>
        <w:instrText xml:space="preserve"> XE "</w:instrText>
      </w:r>
      <w:r w:rsidRPr="00212703">
        <w:rPr>
          <w:lang w:val="de-DE"/>
        </w:rPr>
        <w:instrText>POST</w:instrText>
      </w:r>
      <w:r w:rsidRPr="00AA66B9">
        <w:rPr>
          <w:lang w:val="de-DE"/>
        </w:rPr>
        <w:instrText xml:space="preserve">" </w:instrText>
      </w:r>
      <w:r w:rsidRPr="00212703">
        <w:rPr>
          <w:lang w:val="de-DE"/>
        </w:rPr>
        <w:fldChar w:fldCharType="end"/>
      </w:r>
      <w:r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26CA738F" w:rsidR="00BF0976" w:rsidRPr="00AA66B9" w:rsidRDefault="00AA66B9" w:rsidP="00AA66B9">
      <w:pPr>
        <w:pStyle w:val="TextkrperEinzug"/>
        <w:ind w:firstLine="0"/>
        <w:rPr>
          <w:b/>
        </w:rPr>
      </w:pPr>
      <w:r w:rsidRPr="00AA66B9">
        <w:rPr>
          <w:b/>
          <w:lang w:val="de-DE"/>
        </w:rPr>
        <w:t>ASP.NET Core 2.0</w:t>
      </w: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77777777" w:rsidR="00BF0976" w:rsidRPr="00212703" w:rsidRDefault="00BF0976" w:rsidP="00BF0976">
      <w:pPr>
        <w:pStyle w:val="Textkrper"/>
      </w:pPr>
      <w:r w:rsidRPr="00212703">
        <w:t>Bei ASP.NET Core 2.0 handelt es sich um eine Neugestaltung Framework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2AB4814E" w:rsidR="00BF0976" w:rsidRPr="00212703" w:rsidRDefault="00BF0976" w:rsidP="008C7A6B">
      <w:pPr>
        <w:pStyle w:val="Textkrper"/>
        <w:numPr>
          <w:ilvl w:val="0"/>
          <w:numId w:val="20"/>
        </w:numPr>
      </w:pPr>
      <w:r w:rsidRPr="00212703">
        <w:t>Eine einheitliche Umgebung zum Erstellen der Webbenutzeroberfläche und von Web-APIs</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73A9CC4" w14:textId="53980400" w:rsidR="00BF0976" w:rsidRPr="00212703" w:rsidRDefault="00BF0976" w:rsidP="008C7A6B">
      <w:pPr>
        <w:pStyle w:val="Textkrper"/>
        <w:numPr>
          <w:ilvl w:val="0"/>
          <w:numId w:val="21"/>
        </w:numPr>
      </w:pPr>
      <w:r w:rsidRPr="00212703">
        <w:t>Fähigkeit zur Erstellung und Ausführung unter Windows, Open Source und mit Fokus auf der Community</w:t>
      </w:r>
    </w:p>
    <w:p w14:paraId="0E9CCA72" w14:textId="77777777" w:rsidR="00BF0976" w:rsidRPr="00212703" w:rsidRDefault="00BF0976" w:rsidP="008C7A6B">
      <w:pPr>
        <w:pStyle w:val="Textkrper"/>
        <w:numPr>
          <w:ilvl w:val="0"/>
          <w:numId w:val="21"/>
        </w:numPr>
      </w:pPr>
      <w:r w:rsidRPr="00212703">
        <w:t xml:space="preserve">ASP.NET Core besteht vollständig aus NuGet-Paketen. </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6"/>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71" w:name="_Toc518473047"/>
      <w:r>
        <w:t>Spezifikation und Konzept</w:t>
      </w:r>
      <w:bookmarkEnd w:id="171"/>
    </w:p>
    <w:p w14:paraId="7E924457" w14:textId="63EBA151"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025C7D">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025C7D">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72" w:name="_Toc517096392"/>
      <w:bookmarkStart w:id="173" w:name="_Toc518473048"/>
      <w:r>
        <w:t>Topology-Editor</w:t>
      </w:r>
      <w:r w:rsidR="00171C80">
        <w:t>,</w:t>
      </w:r>
      <w:r w:rsidRPr="00212703">
        <w:t xml:space="preserve"> grundlegende Konzepte</w:t>
      </w:r>
      <w:bookmarkEnd w:id="172"/>
      <w:bookmarkEnd w:id="173"/>
    </w:p>
    <w:p w14:paraId="0330E057" w14:textId="2F78C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5CD14D9A"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173F30E9" w14:textId="77777777" w:rsidR="00AB3C47" w:rsidRDefault="00AB3C47" w:rsidP="00AB3C47">
      <w:pPr>
        <w:pStyle w:val="TextkrperEinzug"/>
        <w:keepNext/>
        <w:ind w:firstLine="0"/>
      </w:pPr>
      <w:r>
        <w:rPr>
          <w:noProof/>
          <w:lang w:val="de-DE"/>
        </w:rPr>
        <w:drawing>
          <wp:inline distT="0" distB="0" distL="0" distR="0" wp14:anchorId="7B73FD74" wp14:editId="44076345">
            <wp:extent cx="5759450" cy="264096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40965"/>
                    </a:xfrm>
                    <a:prstGeom prst="rect">
                      <a:avLst/>
                    </a:prstGeom>
                  </pic:spPr>
                </pic:pic>
              </a:graphicData>
            </a:graphic>
          </wp:inline>
        </w:drawing>
      </w:r>
    </w:p>
    <w:p w14:paraId="398522DF" w14:textId="2D3A33A6" w:rsidR="00AB3C47" w:rsidRPr="00212703" w:rsidRDefault="00AB3C47" w:rsidP="00AB3C47">
      <w:pPr>
        <w:pStyle w:val="Beschriftung"/>
        <w:jc w:val="both"/>
      </w:pPr>
      <w:bookmarkStart w:id="174" w:name="_Ref517771775"/>
      <w:bookmarkStart w:id="175" w:name="_Toc518473086"/>
      <w:r>
        <w:t xml:space="preserve">Abbildung </w:t>
      </w:r>
      <w:r w:rsidR="00FB259C">
        <w:fldChar w:fldCharType="begin"/>
      </w:r>
      <w:r w:rsidR="00FB259C">
        <w:instrText xml:space="preserve"> SEQ Abbi</w:instrText>
      </w:r>
      <w:r w:rsidR="00FB259C">
        <w:instrText xml:space="preserve">ldung \* ARABIC </w:instrText>
      </w:r>
      <w:r w:rsidR="00FB259C">
        <w:fldChar w:fldCharType="separate"/>
      </w:r>
      <w:r w:rsidR="00025C7D">
        <w:rPr>
          <w:noProof/>
        </w:rPr>
        <w:t>13</w:t>
      </w:r>
      <w:r w:rsidR="00FB259C">
        <w:rPr>
          <w:noProof/>
        </w:rPr>
        <w:fldChar w:fldCharType="end"/>
      </w:r>
      <w:bookmarkEnd w:id="174"/>
      <w:r>
        <w:t xml:space="preserve">: </w:t>
      </w:r>
      <w:r w:rsidRPr="007C066C">
        <w:t>ComStudio mit dem Topology-Editor Komponenten</w:t>
      </w:r>
      <w:bookmarkEnd w:id="175"/>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72166C9F" w:rsidR="006F34E3" w:rsidRDefault="00DB7008" w:rsidP="006F34E3">
      <w:pPr>
        <w:pStyle w:val="TextkrperEinzug"/>
        <w:ind w:firstLine="0"/>
        <w:rPr>
          <w:lang w:val="de-DE"/>
        </w:rPr>
      </w:pPr>
      <w:r>
        <w:rPr>
          <w:lang w:val="de-DE"/>
        </w:rPr>
        <w:lastRenderedPageBreak/>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025C7D">
        <w:t xml:space="preserve">Abbildung </w:t>
      </w:r>
      <w:r w:rsidR="00025C7D">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6" w:name="_Toc518473049"/>
      <w:r>
        <w:t>ComStudio</w:t>
      </w:r>
      <w:r w:rsidR="00F310A4">
        <w:t>-</w:t>
      </w:r>
      <w:r>
        <w:t>Szenario</w:t>
      </w:r>
      <w:bookmarkEnd w:id="176"/>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77777777" w:rsidR="003510F4" w:rsidRDefault="001F6429" w:rsidP="003510F4">
      <w:pPr>
        <w:pStyle w:val="TextkrperEinzug"/>
        <w:keepNext/>
        <w:ind w:firstLine="0"/>
      </w:pPr>
      <w:r>
        <w:rPr>
          <w:noProof/>
          <w:lang w:val="de-DE"/>
        </w:rPr>
        <w:drawing>
          <wp:inline distT="0" distB="0" distL="0" distR="0" wp14:anchorId="21ADB2AD" wp14:editId="28E87D90">
            <wp:extent cx="5759450" cy="33712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371215"/>
                    </a:xfrm>
                    <a:prstGeom prst="rect">
                      <a:avLst/>
                    </a:prstGeom>
                  </pic:spPr>
                </pic:pic>
              </a:graphicData>
            </a:graphic>
          </wp:inline>
        </w:drawing>
      </w:r>
    </w:p>
    <w:p w14:paraId="2D7760B3" w14:textId="0D6510BD" w:rsidR="001F6429" w:rsidRDefault="003510F4" w:rsidP="003510F4">
      <w:pPr>
        <w:pStyle w:val="Beschriftung"/>
        <w:jc w:val="both"/>
      </w:pPr>
      <w:bookmarkStart w:id="177" w:name="_Toc518473087"/>
      <w:r>
        <w:t xml:space="preserve">Abbildung </w:t>
      </w:r>
      <w:r w:rsidR="00FB259C">
        <w:fldChar w:fldCharType="begin"/>
      </w:r>
      <w:r w:rsidR="00FB259C">
        <w:instrText xml:space="preserve"> SEQ Abbildung \* ARABIC </w:instrText>
      </w:r>
      <w:r w:rsidR="00FB259C">
        <w:fldChar w:fldCharType="separate"/>
      </w:r>
      <w:r w:rsidR="00025C7D">
        <w:rPr>
          <w:noProof/>
        </w:rPr>
        <w:t>14</w:t>
      </w:r>
      <w:r w:rsidR="00FB259C">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7"/>
    </w:p>
    <w:p w14:paraId="4CDEEC41" w14:textId="6EA5E531" w:rsidR="00727E32" w:rsidRDefault="00727E32" w:rsidP="00727E32">
      <w:pPr>
        <w:pStyle w:val="berschrift2"/>
      </w:pPr>
      <w:bookmarkStart w:id="178" w:name="_Toc518473050"/>
      <w:r>
        <w:lastRenderedPageBreak/>
        <w:t>ComStudio</w:t>
      </w:r>
      <w:r w:rsidR="00F310A4">
        <w:t>-</w:t>
      </w:r>
      <w:r>
        <w:t>Szenario</w:t>
      </w:r>
      <w:r w:rsidR="00F310A4">
        <w:t>,</w:t>
      </w:r>
      <w:r>
        <w:t xml:space="preserve"> User Interface</w:t>
      </w:r>
      <w:bookmarkEnd w:id="178"/>
    </w:p>
    <w:p w14:paraId="01711C07" w14:textId="7C38EFEC" w:rsidR="00EB35A1" w:rsidRDefault="00EB35A1" w:rsidP="00EB35A1">
      <w:pPr>
        <w:pStyle w:val="Textkrper"/>
      </w:pPr>
      <w:r>
        <w:fldChar w:fldCharType="begin"/>
      </w:r>
      <w:r>
        <w:instrText xml:space="preserve"> REF _Ref517867293 \h </w:instrText>
      </w:r>
      <w:r>
        <w:fldChar w:fldCharType="separate"/>
      </w:r>
      <w:r w:rsidR="00025C7D">
        <w:t xml:space="preserve">Abbildung </w:t>
      </w:r>
      <w:r w:rsidR="00025C7D">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025C7D">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de-DE"/>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562225"/>
                    </a:xfrm>
                    <a:prstGeom prst="rect">
                      <a:avLst/>
                    </a:prstGeom>
                  </pic:spPr>
                </pic:pic>
              </a:graphicData>
            </a:graphic>
          </wp:inline>
        </w:drawing>
      </w:r>
    </w:p>
    <w:p w14:paraId="6738C897" w14:textId="7125D53B" w:rsidR="003510F4" w:rsidRDefault="002E6C6C" w:rsidP="002E6C6C">
      <w:pPr>
        <w:pStyle w:val="Beschriftung"/>
        <w:jc w:val="both"/>
      </w:pPr>
      <w:bookmarkStart w:id="179" w:name="_Ref517867293"/>
      <w:bookmarkStart w:id="180" w:name="_Toc518473088"/>
      <w:r>
        <w:t xml:space="preserve">Abbildung </w:t>
      </w:r>
      <w:r w:rsidR="00FB259C">
        <w:fldChar w:fldCharType="begin"/>
      </w:r>
      <w:r w:rsidR="00FB259C">
        <w:instrText xml:space="preserve"> SEQ Abbildung \* ARABIC </w:instrText>
      </w:r>
      <w:r w:rsidR="00FB259C">
        <w:fldChar w:fldCharType="separate"/>
      </w:r>
      <w:r w:rsidR="00025C7D">
        <w:rPr>
          <w:noProof/>
        </w:rPr>
        <w:t>15</w:t>
      </w:r>
      <w:r w:rsidR="00FB259C">
        <w:rPr>
          <w:noProof/>
        </w:rPr>
        <w:fldChar w:fldCharType="end"/>
      </w:r>
      <w:bookmarkEnd w:id="179"/>
      <w:r>
        <w:t>: D</w:t>
      </w:r>
      <w:r w:rsidRPr="009C2F42">
        <w:t>as Layout</w:t>
      </w:r>
      <w:r>
        <w:t xml:space="preserve"> für die B</w:t>
      </w:r>
      <w:r w:rsidRPr="009C2F42">
        <w:t>enutzeroberflächenkomponente</w:t>
      </w:r>
      <w:bookmarkEnd w:id="180"/>
    </w:p>
    <w:p w14:paraId="0B2FCD3B" w14:textId="6F977EEC" w:rsidR="00EB35A1" w:rsidRDefault="00EB35A1" w:rsidP="00EB35A1">
      <w:pPr>
        <w:pStyle w:val="TextkrperEinzug"/>
        <w:ind w:firstLine="0"/>
        <w:rPr>
          <w:lang w:val="de-DE"/>
        </w:rPr>
      </w:pPr>
      <w:r>
        <w:rPr>
          <w:lang w:val="de-DE"/>
        </w:rPr>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81" w:name="_Toc518473051"/>
      <w:r w:rsidRPr="003510F4">
        <w:t>Schnittstellen zwischen Komponenten</w:t>
      </w:r>
      <w:bookmarkEnd w:id="181"/>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77777777" w:rsidR="004A30A9" w:rsidRDefault="00CE5071" w:rsidP="004A30A9">
      <w:pPr>
        <w:pStyle w:val="TextkrperEinzug"/>
        <w:keepNext/>
        <w:ind w:firstLine="0"/>
      </w:pPr>
      <w:r>
        <w:rPr>
          <w:noProof/>
          <w:lang w:val="de-DE"/>
        </w:rPr>
        <w:lastRenderedPageBreak/>
        <w:drawing>
          <wp:inline distT="0" distB="0" distL="0" distR="0" wp14:anchorId="4A3B72DB" wp14:editId="3DEB33CF">
            <wp:extent cx="5759450" cy="158496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584960"/>
                    </a:xfrm>
                    <a:prstGeom prst="rect">
                      <a:avLst/>
                    </a:prstGeom>
                  </pic:spPr>
                </pic:pic>
              </a:graphicData>
            </a:graphic>
          </wp:inline>
        </w:drawing>
      </w:r>
    </w:p>
    <w:p w14:paraId="00956325" w14:textId="3737C8F4" w:rsidR="00CE5071" w:rsidRDefault="004A30A9" w:rsidP="004A30A9">
      <w:pPr>
        <w:pStyle w:val="Beschriftung"/>
        <w:jc w:val="both"/>
      </w:pPr>
      <w:bookmarkStart w:id="182" w:name="_Toc518473089"/>
      <w:r>
        <w:t xml:space="preserve">Abbildung </w:t>
      </w:r>
      <w:r w:rsidR="00FB259C">
        <w:fldChar w:fldCharType="begin"/>
      </w:r>
      <w:r w:rsidR="00FB259C">
        <w:instrText xml:space="preserve"> SEQ Abbildung \* ARABIC </w:instrText>
      </w:r>
      <w:r w:rsidR="00FB259C">
        <w:fldChar w:fldCharType="separate"/>
      </w:r>
      <w:r w:rsidR="00025C7D">
        <w:rPr>
          <w:noProof/>
        </w:rPr>
        <w:t>16</w:t>
      </w:r>
      <w:r w:rsidR="00FB259C">
        <w:rPr>
          <w:noProof/>
        </w:rPr>
        <w:fldChar w:fldCharType="end"/>
      </w:r>
      <w:r>
        <w:t>: Topology-Editor Schnittstellen</w:t>
      </w:r>
      <w:bookmarkEnd w:id="182"/>
    </w:p>
    <w:p w14:paraId="54BE8F59" w14:textId="2D49A73C" w:rsidR="00A426A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73FDB1E6" w:rsidR="00632D12" w:rsidRDefault="00632D12" w:rsidP="008C7A6B">
      <w:pPr>
        <w:pStyle w:val="TextkrperEinzug"/>
        <w:numPr>
          <w:ilvl w:val="0"/>
          <w:numId w:val="47"/>
        </w:numPr>
        <w:rPr>
          <w:lang w:val="de-DE"/>
        </w:rPr>
      </w:pPr>
      <w:r w:rsidRPr="00632D12">
        <w:rPr>
          <w:lang w:val="de-DE"/>
        </w:rPr>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025C7D" w:rsidRPr="00025C7D">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1EBBC85F"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p>
    <w:p w14:paraId="2A6F09B6" w14:textId="752E29F1"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025C7D">
        <w:rPr>
          <w:lang w:val="de-DE"/>
        </w:rPr>
        <w:t>5.4.2</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1BC41ACD" w:rsidR="009D7535" w:rsidRPr="0071338B"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2600F0FA" w14:textId="612A3C29" w:rsidR="009D7535" w:rsidRPr="00890787" w:rsidRDefault="009D7535" w:rsidP="006E6CFA">
      <w:pPr>
        <w:pStyle w:val="berschrift2"/>
      </w:pPr>
      <w:bookmarkStart w:id="183" w:name="_Ref506034260"/>
      <w:bookmarkStart w:id="184" w:name="_Toc517096393"/>
      <w:bookmarkStart w:id="185" w:name="_Toc518473052"/>
      <w:r w:rsidRPr="00890787">
        <w:t>Datendarstellung (Prozessdaten, Bedienungsdaten)</w:t>
      </w:r>
      <w:bookmarkEnd w:id="183"/>
      <w:bookmarkEnd w:id="184"/>
      <w:bookmarkEnd w:id="185"/>
    </w:p>
    <w:p w14:paraId="1C1091C6" w14:textId="05E39E98"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025C7D">
        <w:t xml:space="preserve">Abbildung </w:t>
      </w:r>
      <w:r w:rsidR="00025C7D">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5505B72" w:rsidR="00FE15C3" w:rsidRPr="0021270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77777777" w:rsidR="009A3535" w:rsidRDefault="00135CB8" w:rsidP="009A3535">
      <w:pPr>
        <w:pStyle w:val="TextkrperEinzug"/>
        <w:keepNext/>
        <w:ind w:firstLine="0"/>
      </w:pPr>
      <w:r>
        <w:rPr>
          <w:noProof/>
          <w:lang w:val="de-DE"/>
        </w:rPr>
        <w:drawing>
          <wp:inline distT="0" distB="0" distL="0" distR="0" wp14:anchorId="78D9FA65" wp14:editId="6D455018">
            <wp:extent cx="5759450" cy="33242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324225"/>
                    </a:xfrm>
                    <a:prstGeom prst="rect">
                      <a:avLst/>
                    </a:prstGeom>
                  </pic:spPr>
                </pic:pic>
              </a:graphicData>
            </a:graphic>
          </wp:inline>
        </w:drawing>
      </w:r>
    </w:p>
    <w:p w14:paraId="33635C86" w14:textId="42D819E4" w:rsidR="00AA23CD" w:rsidRDefault="009A3535" w:rsidP="009A3535">
      <w:pPr>
        <w:pStyle w:val="Beschriftung"/>
        <w:jc w:val="both"/>
      </w:pPr>
      <w:bookmarkStart w:id="186" w:name="_Ref517949632"/>
      <w:bookmarkStart w:id="187" w:name="_Toc518473090"/>
      <w:r>
        <w:t xml:space="preserve">Abbildung </w:t>
      </w:r>
      <w:r w:rsidR="00FB259C">
        <w:fldChar w:fldCharType="begin"/>
      </w:r>
      <w:r w:rsidR="00FB259C">
        <w:instrText xml:space="preserve"> SEQ Abbildung \* ARABIC </w:instrText>
      </w:r>
      <w:r w:rsidR="00FB259C">
        <w:fldChar w:fldCharType="separate"/>
      </w:r>
      <w:r w:rsidR="00025C7D">
        <w:rPr>
          <w:noProof/>
        </w:rPr>
        <w:t>17</w:t>
      </w:r>
      <w:r w:rsidR="00FB259C">
        <w:rPr>
          <w:noProof/>
        </w:rPr>
        <w:fldChar w:fldCharType="end"/>
      </w:r>
      <w:bookmarkEnd w:id="186"/>
      <w:r>
        <w:t xml:space="preserve">: </w:t>
      </w:r>
      <w:r w:rsidRPr="00B624F5">
        <w:t>Datenhandhabungskonzept für Topology-Editor</w:t>
      </w:r>
      <w:bookmarkEnd w:id="187"/>
    </w:p>
    <w:p w14:paraId="6E395616" w14:textId="0AFE2DD1" w:rsidR="00F0052E" w:rsidRDefault="002055C4" w:rsidP="00F0052E">
      <w:pPr>
        <w:pStyle w:val="TextkrperEinzug"/>
        <w:ind w:firstLine="0"/>
        <w:rPr>
          <w:b/>
        </w:rPr>
      </w:pPr>
      <w:r w:rsidRPr="002055C4">
        <w:rPr>
          <w:b/>
        </w:rPr>
        <w:t>Topology-Editor</w:t>
      </w:r>
      <w:r w:rsidR="00FA1B44">
        <w:rPr>
          <w:b/>
        </w:rPr>
        <w:t>,</w:t>
      </w:r>
      <w:r w:rsidRPr="002055C4">
        <w:rPr>
          <w:b/>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5A81616F"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025C7D" w:rsidRPr="00212703">
        <w:t xml:space="preserve">Abbildung </w:t>
      </w:r>
      <w:r w:rsidR="00025C7D">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de-DE"/>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994785"/>
                    </a:xfrm>
                    <a:prstGeom prst="rect">
                      <a:avLst/>
                    </a:prstGeom>
                  </pic:spPr>
                </pic:pic>
              </a:graphicData>
            </a:graphic>
          </wp:inline>
        </w:drawing>
      </w:r>
    </w:p>
    <w:p w14:paraId="6D58010D" w14:textId="7F1C8C37" w:rsidR="00E73724" w:rsidRDefault="00E73724" w:rsidP="00E73724">
      <w:pPr>
        <w:pStyle w:val="Beschriftung"/>
        <w:jc w:val="both"/>
      </w:pPr>
      <w:bookmarkStart w:id="188" w:name="_Ref518046183"/>
      <w:bookmarkStart w:id="189" w:name="_Toc511225567"/>
      <w:bookmarkStart w:id="190" w:name="_Toc518473091"/>
      <w:r w:rsidRPr="00212703">
        <w:t xml:space="preserve">Abbildung </w:t>
      </w:r>
      <w:r w:rsidR="00FB259C">
        <w:fldChar w:fldCharType="begin"/>
      </w:r>
      <w:r w:rsidR="00FB259C">
        <w:instrText xml:space="preserve"> SEQ Abbildung \* ARABIC </w:instrText>
      </w:r>
      <w:r w:rsidR="00FB259C">
        <w:fldChar w:fldCharType="separate"/>
      </w:r>
      <w:r w:rsidR="00025C7D">
        <w:rPr>
          <w:noProof/>
        </w:rPr>
        <w:t>18</w:t>
      </w:r>
      <w:r w:rsidR="00FB259C">
        <w:rPr>
          <w:noProof/>
        </w:rPr>
        <w:fldChar w:fldCharType="end"/>
      </w:r>
      <w:bookmarkEnd w:id="188"/>
      <w:r w:rsidRPr="00212703">
        <w:t>: Die Output JSON-Dateien für die Mini-Topologie</w:t>
      </w:r>
      <w:bookmarkEnd w:id="189"/>
      <w:bookmarkEnd w:id="190"/>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685D22C4" w:rsidR="00E402C7" w:rsidRDefault="00E402C7"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Descripktion</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4"/>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91" w:name="_Toc517096394"/>
      <w:bookmarkStart w:id="192" w:name="_Toc518473053"/>
      <w:r w:rsidRPr="00890787">
        <w:t>Zukunftsaspekte (evtl. Erweiterungen)</w:t>
      </w:r>
      <w:bookmarkEnd w:id="191"/>
      <w:bookmarkEnd w:id="192"/>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482CB463"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025C7D">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4B1CCA" w:rsidRDefault="003D2724" w:rsidP="008C7A6B">
      <w:pPr>
        <w:pStyle w:val="TextkrperEinzug"/>
        <w:numPr>
          <w:ilvl w:val="0"/>
          <w:numId w:val="51"/>
        </w:numPr>
        <w:rPr>
          <w:highlight w:val="yellow"/>
          <w:lang w:val="de-DE"/>
        </w:rPr>
      </w:pPr>
      <w:r w:rsidRPr="004B1CCA">
        <w:rPr>
          <w:b/>
          <w:highlight w:val="yellow"/>
          <w:lang w:val="de-DE"/>
        </w:rPr>
        <w:t>Datenspeicherung</w:t>
      </w:r>
      <w:r w:rsidR="00A944A0" w:rsidRPr="004B1CCA">
        <w:rPr>
          <w:highlight w:val="yellow"/>
          <w:lang w:val="de-DE"/>
        </w:rPr>
        <w:t xml:space="preserve">: es </w:t>
      </w:r>
      <w:r w:rsidRPr="004B1CCA">
        <w:rPr>
          <w:highlight w:val="yellow"/>
          <w:lang w:val="de-DE"/>
        </w:rPr>
        <w:t>soll mit einer Datenbank realisiert werden, um die</w:t>
      </w:r>
      <w:r w:rsidR="00333A1D" w:rsidRPr="004B1CCA">
        <w:rPr>
          <w:highlight w:val="yellow"/>
          <w:lang w:val="de-DE"/>
        </w:rPr>
        <w:t xml:space="preserve"> steigende </w:t>
      </w:r>
      <w:r w:rsidRPr="004B1CCA">
        <w:rPr>
          <w:highlight w:val="yellow"/>
          <w:lang w:val="de-DE"/>
        </w:rPr>
        <w:t xml:space="preserve">Anzahl der </w:t>
      </w:r>
      <w:r w:rsidR="00333A1D" w:rsidRPr="004B1CCA">
        <w:rPr>
          <w:highlight w:val="yellow"/>
          <w:lang w:val="de-DE"/>
        </w:rPr>
        <w:t xml:space="preserve">Paramater </w:t>
      </w:r>
      <w:r w:rsidRPr="004B1CCA">
        <w:rPr>
          <w:highlight w:val="yellow"/>
          <w:lang w:val="de-DE"/>
        </w:rPr>
        <w:t>des</w:t>
      </w:r>
      <w:r w:rsidR="001A4ABF">
        <w:rPr>
          <w:highlight w:val="yellow"/>
          <w:lang w:val="de-DE"/>
        </w:rPr>
        <w:t xml:space="preserve"> Gerät</w:t>
      </w:r>
      <w:r w:rsidR="00333A1D" w:rsidRPr="004B1CCA">
        <w:rPr>
          <w:highlight w:val="yellow"/>
          <w:lang w:val="de-DE"/>
        </w:rPr>
        <w:t xml:space="preserve">s </w:t>
      </w:r>
      <w:r w:rsidRPr="004B1CCA">
        <w:rPr>
          <w:highlight w:val="yellow"/>
          <w:lang w:val="de-DE"/>
        </w:rPr>
        <w:t>gerecht zu werden. D</w:t>
      </w:r>
      <w:r w:rsidR="00333A1D" w:rsidRPr="004B1CCA">
        <w:rPr>
          <w:highlight w:val="yellow"/>
          <w:lang w:val="de-DE"/>
        </w:rPr>
        <w:t>enkbar wäre es eine SQL</w:t>
      </w:r>
      <w:r w:rsidR="00333A1D" w:rsidRPr="004B1CCA">
        <w:rPr>
          <w:rStyle w:val="Funotenzeichen"/>
          <w:highlight w:val="yellow"/>
          <w:lang w:val="de-DE"/>
        </w:rPr>
        <w:footnoteReference w:id="35"/>
      </w:r>
      <w:r w:rsidR="00333A1D" w:rsidRPr="004B1CCA">
        <w:rPr>
          <w:highlight w:val="yellow"/>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36"/>
      </w:r>
      <w:r w:rsidRPr="00A944A0">
        <w:rPr>
          <w:lang w:val="de-DE"/>
        </w:rPr>
        <w:t>:  es soll die Scan-Funktionalität unterstützen, damit die physikalischen Geräte-Informationen in Echtzeit zuverlässig angefordert werden können</w:t>
      </w:r>
    </w:p>
    <w:p w14:paraId="63DC2383" w14:textId="48A4DCAF"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Editors-Clients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19871505"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3C0C70">
        <w:rPr>
          <w:lang w:val="de-DE"/>
        </w:rPr>
        <w:t>ist, soll es   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93" w:name="_Toc517096395"/>
      <w:bookmarkStart w:id="194" w:name="_Toc518473054"/>
      <w:r w:rsidRPr="00212703">
        <w:t>Entwurf</w:t>
      </w:r>
      <w:bookmarkEnd w:id="193"/>
      <w:bookmarkEnd w:id="194"/>
    </w:p>
    <w:p w14:paraId="064AAC9B" w14:textId="71776F7D"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39BB79B1" w:rsidR="002C730D" w:rsidRPr="00212703" w:rsidRDefault="00E73724" w:rsidP="00890787">
      <w:pPr>
        <w:pStyle w:val="berschrift3"/>
      </w:pPr>
      <w:bookmarkStart w:id="195" w:name="_Toc517096396"/>
      <w:bookmarkStart w:id="196" w:name="_Toc518473055"/>
      <w:r w:rsidRPr="00212703">
        <w:t>Architektur de</w:t>
      </w:r>
      <w:r w:rsidR="00A8229E">
        <w:t>s</w:t>
      </w:r>
      <w:r w:rsidRPr="00212703">
        <w:t xml:space="preserve"> </w:t>
      </w:r>
      <w:r w:rsidR="001731F3">
        <w:t>Topology-Editor</w:t>
      </w:r>
      <w:bookmarkEnd w:id="195"/>
      <w:bookmarkEnd w:id="196"/>
    </w:p>
    <w:p w14:paraId="133BA10F" w14:textId="26E4D990"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AA6FA9" w:rsidRPr="00212703">
        <w:rPr>
          <w:lang w:val="de-DE"/>
        </w:rPr>
        <w:t xml:space="preserve"> basiert auf  die Architektur einer SPA</w:t>
      </w:r>
      <w:r w:rsidR="00AA6FA9" w:rsidRPr="00212703">
        <w:rPr>
          <w:rStyle w:val="Funotenzeichen"/>
          <w:lang w:val="de-DE"/>
        </w:rPr>
        <w:footnoteReference w:id="37"/>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025775"/>
                    </a:xfrm>
                    <a:prstGeom prst="rect">
                      <a:avLst/>
                    </a:prstGeom>
                  </pic:spPr>
                </pic:pic>
              </a:graphicData>
            </a:graphic>
          </wp:inline>
        </w:drawing>
      </w:r>
    </w:p>
    <w:p w14:paraId="47102C72" w14:textId="2841218A" w:rsidR="00D41B57" w:rsidRPr="00212703" w:rsidRDefault="004B5E16" w:rsidP="004B5E16">
      <w:pPr>
        <w:pStyle w:val="Beschriftung"/>
        <w:jc w:val="left"/>
      </w:pPr>
      <w:bookmarkStart w:id="197" w:name="_Toc511225570"/>
      <w:bookmarkStart w:id="198" w:name="_Toc518473092"/>
      <w:r w:rsidRPr="00212703">
        <w:t xml:space="preserve">Abbildung </w:t>
      </w:r>
      <w:r w:rsidR="00FB259C">
        <w:fldChar w:fldCharType="begin"/>
      </w:r>
      <w:r w:rsidR="00FB259C">
        <w:instrText xml:space="preserve"> SEQ Abbildung \* ARABIC </w:instrText>
      </w:r>
      <w:r w:rsidR="00FB259C">
        <w:fldChar w:fldCharType="separate"/>
      </w:r>
      <w:r w:rsidR="00025C7D">
        <w:rPr>
          <w:noProof/>
        </w:rPr>
        <w:t>19</w:t>
      </w:r>
      <w:r w:rsidR="00FB259C">
        <w:rPr>
          <w:noProof/>
        </w:rPr>
        <w:fldChar w:fldCharType="end"/>
      </w:r>
      <w:r w:rsidRPr="00212703">
        <w:t xml:space="preserve">: Diagramm zeigt den Grundlegenden Entwurf der </w:t>
      </w:r>
      <w:r w:rsidR="001731F3">
        <w:t>Topology-Editor</w:t>
      </w:r>
      <w:bookmarkEnd w:id="197"/>
      <w:bookmarkEnd w:id="198"/>
    </w:p>
    <w:p w14:paraId="1CBF0576" w14:textId="3E9BD7FA" w:rsidR="00B97DA1" w:rsidRPr="00212703" w:rsidRDefault="00B97DA1"/>
    <w:p w14:paraId="7B5DFDAF" w14:textId="2C334584"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9" w:name="_Toc518473056"/>
      <w:r w:rsidRPr="00F77A6E">
        <w:t>Entwurf de</w:t>
      </w:r>
      <w:r w:rsidR="00247E53">
        <w:t xml:space="preserve">r </w:t>
      </w:r>
      <w:r>
        <w:t>Server</w:t>
      </w:r>
      <w:r w:rsidR="00247E53">
        <w:t>komponente</w:t>
      </w:r>
      <w:bookmarkEnd w:id="199"/>
    </w:p>
    <w:p w14:paraId="3ECA1C65" w14:textId="4BF44F61"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 xml:space="preserve">des Topology-Editor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025C7D">
        <w:t xml:space="preserve">Abbildung </w:t>
      </w:r>
      <w:r w:rsidR="00025C7D">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 xml:space="preserve">Bibliotheken (siehe Abschnitt </w:t>
      </w:r>
      <w:r w:rsidR="00FE6788">
        <w:rPr>
          <w:lang w:val="de-DE"/>
        </w:rPr>
        <w:fldChar w:fldCharType="begin"/>
      </w:r>
      <w:r w:rsidR="00FE6788">
        <w:rPr>
          <w:lang w:val="de-DE"/>
        </w:rPr>
        <w:instrText xml:space="preserve"> REF _Ref518385363 \r \h </w:instrText>
      </w:r>
      <w:r w:rsidR="00FE6788">
        <w:rPr>
          <w:lang w:val="de-DE"/>
        </w:rPr>
      </w:r>
      <w:r w:rsidR="00FE6788">
        <w:rPr>
          <w:lang w:val="de-DE"/>
        </w:rPr>
        <w:fldChar w:fldCharType="separate"/>
      </w:r>
      <w:r w:rsidR="00025C7D">
        <w:rPr>
          <w:lang w:val="de-DE"/>
        </w:rPr>
        <w:t>7.3.1</w:t>
      </w:r>
      <w:r w:rsidR="00FE6788">
        <w:rPr>
          <w:lang w:val="de-DE"/>
        </w:rPr>
        <w:fldChar w:fldCharType="end"/>
      </w:r>
      <w:r w:rsidR="00FE6788">
        <w:rPr>
          <w:lang w:val="de-DE"/>
        </w:rPr>
        <w:t xml:space="preserve"> für mehr Information)</w:t>
      </w:r>
      <w:r w:rsidR="00C948B8">
        <w:rPr>
          <w:lang w:val="de-DE"/>
        </w:rPr>
        <w:t>, 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-Anwendung. Der Entwickler kann diese Muster als Grundlage für zukünftige Arbeiten verwenden.</w:t>
      </w:r>
    </w:p>
    <w:p w14:paraId="691EBA09" w14:textId="77777777" w:rsidR="00F77A6E" w:rsidRDefault="00F77A6E" w:rsidP="00F77A6E">
      <w:pPr>
        <w:pStyle w:val="TextkrperEinzug"/>
        <w:keepNext/>
        <w:ind w:firstLine="0"/>
      </w:pPr>
      <w:r>
        <w:rPr>
          <w:noProof/>
          <w:lang w:val="de-DE"/>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69540"/>
                    </a:xfrm>
                    <a:prstGeom prst="rect">
                      <a:avLst/>
                    </a:prstGeom>
                  </pic:spPr>
                </pic:pic>
              </a:graphicData>
            </a:graphic>
          </wp:inline>
        </w:drawing>
      </w:r>
    </w:p>
    <w:p w14:paraId="7035A717" w14:textId="61C4C40E" w:rsidR="00F77A6E" w:rsidRPr="00212703" w:rsidRDefault="00F77A6E" w:rsidP="00F77A6E">
      <w:pPr>
        <w:pStyle w:val="Beschriftung"/>
        <w:jc w:val="both"/>
      </w:pPr>
      <w:bookmarkStart w:id="200" w:name="_Ref518384992"/>
      <w:bookmarkStart w:id="201" w:name="_Toc518473093"/>
      <w:r>
        <w:t xml:space="preserve">Abbildung </w:t>
      </w:r>
      <w:r w:rsidR="00FB259C">
        <w:fldChar w:fldCharType="begin"/>
      </w:r>
      <w:r w:rsidR="00FB259C">
        <w:instrText xml:space="preserve"> SEQ Abbildung \* ARABIC </w:instrText>
      </w:r>
      <w:r w:rsidR="00FB259C">
        <w:fldChar w:fldCharType="separate"/>
      </w:r>
      <w:r w:rsidR="00025C7D">
        <w:rPr>
          <w:noProof/>
        </w:rPr>
        <w:t>20</w:t>
      </w:r>
      <w:r w:rsidR="00FB259C">
        <w:rPr>
          <w:noProof/>
        </w:rPr>
        <w:fldChar w:fldCharType="end"/>
      </w:r>
      <w:bookmarkEnd w:id="200"/>
      <w:r>
        <w:t xml:space="preserve">: </w:t>
      </w:r>
      <w:r w:rsidRPr="00885E8A">
        <w:t>Komponentenübersicht für Topologie-Editor-Server</w:t>
      </w:r>
      <w:bookmarkEnd w:id="201"/>
    </w:p>
    <w:p w14:paraId="0C9D92D7" w14:textId="139359F0" w:rsidR="00B97DA1" w:rsidRPr="00212703" w:rsidRDefault="00BE206E" w:rsidP="00890787">
      <w:pPr>
        <w:pStyle w:val="berschrift3"/>
      </w:pPr>
      <w:bookmarkStart w:id="202" w:name="_Toc517096397"/>
      <w:bookmarkStart w:id="203" w:name="_Toc518473057"/>
      <w:r w:rsidRPr="00212703">
        <w:t>Datenmodell</w:t>
      </w:r>
      <w:bookmarkEnd w:id="202"/>
      <w:bookmarkEnd w:id="203"/>
    </w:p>
    <w:p w14:paraId="16EE1A57" w14:textId="21CE67E6" w:rsidR="00520614" w:rsidRPr="00212703" w:rsidRDefault="00520614" w:rsidP="00520614">
      <w:pPr>
        <w:pStyle w:val="Textkrper"/>
      </w:pPr>
      <w:r w:rsidRPr="00212703">
        <w:t xml:space="preserve">Aus Gründen der Übersicht wird in diesem Abschnitt nur auf die für die </w:t>
      </w:r>
      <w:r w:rsidR="001731F3">
        <w:t>Plugin</w:t>
      </w:r>
      <w:r w:rsidRPr="00212703">
        <w:t xml:space="preserve"> besonderes relevanten Entitäten der </w:t>
      </w:r>
      <w:r w:rsidR="001731F3">
        <w:t>Topology-Editor</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025C7D" w:rsidRPr="00212703">
        <w:t xml:space="preserve">Abbildung </w:t>
      </w:r>
      <w:r w:rsidR="00025C7D">
        <w:rPr>
          <w:noProof/>
        </w:rPr>
        <w:t>21</w:t>
      </w:r>
      <w:r w:rsidR="007A6D64" w:rsidRPr="00212703">
        <w:fldChar w:fldCharType="end"/>
      </w:r>
      <w:r w:rsidR="007A6D64" w:rsidRPr="00212703">
        <w:t>)</w:t>
      </w:r>
      <w:r w:rsidRPr="00212703">
        <w:t>. Eine vollständige Übersicht befindet sich im angehängte CD.</w:t>
      </w:r>
    </w:p>
    <w:p w14:paraId="23690F6B" w14:textId="04060363" w:rsidR="00025EAB" w:rsidRPr="00212703" w:rsidRDefault="00025EAB" w:rsidP="00025EAB">
      <w:pPr>
        <w:pStyle w:val="TextkrperEinzug"/>
        <w:ind w:firstLine="0"/>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de-DE"/>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57475"/>
                    </a:xfrm>
                    <a:prstGeom prst="rect">
                      <a:avLst/>
                    </a:prstGeom>
                  </pic:spPr>
                </pic:pic>
              </a:graphicData>
            </a:graphic>
          </wp:inline>
        </w:drawing>
      </w:r>
    </w:p>
    <w:p w14:paraId="75BC95DF" w14:textId="1B57BAF4" w:rsidR="007A6D64" w:rsidRPr="00212703" w:rsidRDefault="007A6D64" w:rsidP="007A6D64">
      <w:pPr>
        <w:pStyle w:val="Beschriftung"/>
        <w:jc w:val="both"/>
      </w:pPr>
      <w:bookmarkStart w:id="204" w:name="_Ref511034098"/>
      <w:bookmarkStart w:id="205" w:name="_Toc511225571"/>
      <w:bookmarkStart w:id="206" w:name="_Toc518473094"/>
      <w:r w:rsidRPr="00212703">
        <w:t xml:space="preserve">Abbildung </w:t>
      </w:r>
      <w:r w:rsidR="00FB259C">
        <w:fldChar w:fldCharType="begin"/>
      </w:r>
      <w:r w:rsidR="00FB259C">
        <w:instrText xml:space="preserve"> SEQ Abbildung \* ARABIC </w:instrText>
      </w:r>
      <w:r w:rsidR="00FB259C">
        <w:fldChar w:fldCharType="separate"/>
      </w:r>
      <w:r w:rsidR="00025C7D">
        <w:rPr>
          <w:noProof/>
        </w:rPr>
        <w:t>21</w:t>
      </w:r>
      <w:r w:rsidR="00FB259C">
        <w:rPr>
          <w:noProof/>
        </w:rPr>
        <w:fldChar w:fldCharType="end"/>
      </w:r>
      <w:bookmarkEnd w:id="204"/>
      <w:r w:rsidRPr="00212703">
        <w:t xml:space="preserve">: Domänenmodell der Elemente des </w:t>
      </w:r>
      <w:r w:rsidR="001731F3">
        <w:t>Topology-Editor</w:t>
      </w:r>
      <w:bookmarkEnd w:id="205"/>
      <w:bookmarkEnd w:id="206"/>
    </w:p>
    <w:p w14:paraId="040A50DF" w14:textId="51CDFC40" w:rsidR="00520614" w:rsidRPr="00212703" w:rsidRDefault="00A94292" w:rsidP="00520614">
      <w:pPr>
        <w:pStyle w:val="TextkrperEinzug"/>
        <w:ind w:firstLine="0"/>
        <w:rPr>
          <w:lang w:val="de-DE"/>
        </w:rPr>
      </w:pPr>
      <w:r w:rsidRPr="00212703">
        <w:rPr>
          <w:lang w:val="de-DE"/>
        </w:rPr>
        <w:t xml:space="preserve">Das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785B1010" w:rsidR="00BF26E0" w:rsidRPr="00212703" w:rsidRDefault="00BF26E0" w:rsidP="00520614">
      <w:pPr>
        <w:pStyle w:val="TextkrperEinzug"/>
        <w:ind w:firstLine="0"/>
        <w:rPr>
          <w:lang w:val="de-DE"/>
        </w:rPr>
      </w:pPr>
      <w:r w:rsidRPr="00212703">
        <w:rPr>
          <w:lang w:val="de-DE"/>
        </w:rPr>
        <w:t>D</w:t>
      </w:r>
      <w:r w:rsidR="00521569">
        <w:rPr>
          <w:lang w:val="de-DE"/>
        </w:rPr>
        <w:t>ie</w:t>
      </w:r>
      <w:r w:rsidRPr="00212703">
        <w:rPr>
          <w:lang w:val="de-DE"/>
        </w:rPr>
        <w:t xml:space="preserve"> Entität </w:t>
      </w:r>
      <w:r w:rsidRPr="00212703">
        <w:rPr>
          <w:i/>
          <w:lang w:val="de-DE"/>
        </w:rPr>
        <w:t>LinkData</w:t>
      </w:r>
      <w:r w:rsidRPr="00212703">
        <w:rPr>
          <w:lang w:val="de-DE"/>
        </w:rPr>
        <w:t xml:space="preserve"> ist verantwortlich</w:t>
      </w:r>
      <w:r w:rsidR="00521569">
        <w:rPr>
          <w:lang w:val="de-DE"/>
        </w:rPr>
        <w:t>,</w:t>
      </w:r>
      <w:r w:rsidRPr="00212703">
        <w:rPr>
          <w:lang w:val="de-DE"/>
        </w:rPr>
        <w:t xml:space="preserve">  die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Default="009C7EF5" w:rsidP="009C7EF5">
      <w:pPr>
        <w:pStyle w:val="TextkrperEinzug"/>
        <w:ind w:firstLine="0"/>
      </w:pPr>
      <w:bookmarkStart w:id="207" w:name="_Toc517096398"/>
    </w:p>
    <w:p w14:paraId="2C808721" w14:textId="7C9A2A5A" w:rsidR="00C74DCF" w:rsidRPr="00212703" w:rsidRDefault="00120F11" w:rsidP="00890787">
      <w:pPr>
        <w:pStyle w:val="berschrift3"/>
      </w:pPr>
      <w:bookmarkStart w:id="208" w:name="_Toc518473058"/>
      <w:r>
        <w:lastRenderedPageBreak/>
        <w:t>DtmApi</w:t>
      </w:r>
      <w:r w:rsidR="00C74DCF" w:rsidRPr="00212703">
        <w:t xml:space="preserve"> Wrapper</w:t>
      </w:r>
      <w:bookmarkEnd w:id="207"/>
      <w:bookmarkEnd w:id="208"/>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214871E8" w:rsidR="000607DE" w:rsidRPr="00212703" w:rsidRDefault="000607DE" w:rsidP="000607DE">
      <w:pPr>
        <w:pStyle w:val="Beschriftung"/>
        <w:jc w:val="both"/>
      </w:pPr>
      <w:bookmarkStart w:id="209" w:name="_Ref511046443"/>
      <w:bookmarkStart w:id="210" w:name="_Toc511225572"/>
      <w:bookmarkStart w:id="211" w:name="_Toc518473095"/>
      <w:r w:rsidRPr="00212703">
        <w:t xml:space="preserve">Abbildung </w:t>
      </w:r>
      <w:r w:rsidR="00FB259C">
        <w:fldChar w:fldCharType="begin"/>
      </w:r>
      <w:r w:rsidR="00FB259C">
        <w:instrText xml:space="preserve"> SEQ Abbildung \* ARABIC </w:instrText>
      </w:r>
      <w:r w:rsidR="00FB259C">
        <w:fldChar w:fldCharType="separate"/>
      </w:r>
      <w:r w:rsidR="00025C7D">
        <w:rPr>
          <w:noProof/>
        </w:rPr>
        <w:t>22</w:t>
      </w:r>
      <w:r w:rsidR="00FB259C">
        <w:rPr>
          <w:noProof/>
        </w:rPr>
        <w:fldChar w:fldCharType="end"/>
      </w:r>
      <w:bookmarkEnd w:id="209"/>
      <w:r w:rsidRPr="00212703">
        <w:t>: Klassendiagramm eines Beispiel für Fassaden mit feldbusabhängigen Protokollen</w:t>
      </w:r>
      <w:bookmarkEnd w:id="210"/>
      <w:bookmarkEnd w:id="211"/>
    </w:p>
    <w:p w14:paraId="7496ED04" w14:textId="78BEE69A"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025C7D" w:rsidRPr="00212703">
        <w:t xml:space="preserve">Abbildung </w:t>
      </w:r>
      <w:r w:rsidR="00025C7D">
        <w:rPr>
          <w:noProof/>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771C9CE6" w:rsidR="00603DA0" w:rsidRPr="00212703" w:rsidRDefault="00603DA0" w:rsidP="000607DE">
      <w:pPr>
        <w:pStyle w:val="TextkrperEinzug"/>
        <w:ind w:firstLine="0"/>
        <w:rPr>
          <w:lang w:val="de-DE"/>
        </w:rPr>
      </w:pPr>
      <w:r w:rsidRPr="00212703">
        <w:rPr>
          <w:lang w:val="de-DE"/>
        </w:rPr>
        <w:t xml:space="preserve">Die </w:t>
      </w:r>
      <w:r w:rsidR="001731F3">
        <w:rPr>
          <w:lang w:val="de-DE"/>
        </w:rPr>
        <w:t>Plugin</w:t>
      </w:r>
      <w:r w:rsidR="008F2A65" w:rsidRPr="00212703">
        <w:rPr>
          <w:lang w:val="de-DE"/>
        </w:rPr>
        <w:t>s-F</w:t>
      </w:r>
      <w:r w:rsidRPr="00212703">
        <w:rPr>
          <w:lang w:val="de-DE"/>
        </w:rPr>
        <w:t xml:space="preserve">eldbusse 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7"/>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12" w:name="_Toc517096399"/>
      <w:bookmarkStart w:id="213" w:name="_Toc518473059"/>
      <w:r w:rsidRPr="00212703">
        <w:t>Realisierung</w:t>
      </w:r>
      <w:bookmarkEnd w:id="212"/>
      <w:bookmarkEnd w:id="213"/>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14" w:name="_Toc517096400"/>
      <w:bookmarkStart w:id="215" w:name="_Toc518473060"/>
      <w:r w:rsidRPr="00212703">
        <w:t>Vorgehensweise</w:t>
      </w:r>
      <w:bookmarkEnd w:id="214"/>
      <w:bookmarkEnd w:id="215"/>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38"/>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6" w:name="_Toc515437544"/>
      <w:bookmarkStart w:id="217" w:name="_Toc517096401"/>
      <w:bookmarkStart w:id="218" w:name="_Toc518473061"/>
      <w:r w:rsidRPr="00212703">
        <w:t>Verwendete Werkzeuge</w:t>
      </w:r>
      <w:bookmarkEnd w:id="216"/>
      <w:bookmarkEnd w:id="217"/>
      <w:bookmarkEnd w:id="218"/>
    </w:p>
    <w:p w14:paraId="187F6162" w14:textId="099A34EB" w:rsidR="007A02FF" w:rsidRDefault="007A02FF" w:rsidP="007A02FF">
      <w:pPr>
        <w:pStyle w:val="Textkrper"/>
      </w:pPr>
      <w:bookmarkStart w:id="219"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t>Haupt</w:t>
      </w:r>
      <w:r w:rsidRPr="001E44FB">
        <w:t xml:space="preserve">erkzeug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025C7D">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025C7D">
            <w:rPr>
              <w:noProof/>
            </w:rPr>
            <w:t xml:space="preserve"> (Microsoft, 2018)</w:t>
          </w:r>
          <w:r>
            <w:fldChar w:fldCharType="end"/>
          </w:r>
        </w:sdtContent>
      </w:sdt>
      <w:r w:rsidRPr="001E44FB">
        <w:t>.</w:t>
      </w:r>
      <w:r>
        <w:t xml:space="preserve"> Des Weiteren werden Bootstrap und ASP:NET Core </w:t>
      </w:r>
      <w:r w:rsidRPr="001E44FB">
        <w:t>verwendet, wie bereits in</w:t>
      </w:r>
      <w:r w:rsidR="00B158FE">
        <w:t xml:space="preserve"> Abschnitt </w:t>
      </w:r>
      <w:r w:rsidR="00B158FE">
        <w:fldChar w:fldCharType="begin"/>
      </w:r>
      <w:r w:rsidR="00B158FE">
        <w:instrText xml:space="preserve"> REF _Ref516733866 \r \h </w:instrText>
      </w:r>
      <w:r w:rsidR="00B158FE">
        <w:fldChar w:fldCharType="separate"/>
      </w:r>
      <w:r w:rsidR="00025C7D">
        <w:t>5.4</w:t>
      </w:r>
      <w:r w:rsidR="00B158FE">
        <w:fldChar w:fldCharType="end"/>
      </w:r>
      <w:r w:rsidRPr="001E44FB">
        <w:t xml:space="preserve"> erläutert </w:t>
      </w:r>
    </w:p>
    <w:p w14:paraId="63324690" w14:textId="29C3A6A6" w:rsidR="0047469D" w:rsidRPr="00212703" w:rsidRDefault="0047469D" w:rsidP="0047469D">
      <w:pPr>
        <w:pStyle w:val="berschrift2"/>
      </w:pPr>
      <w:bookmarkStart w:id="220" w:name="_Toc517096402"/>
      <w:bookmarkStart w:id="221" w:name="_Toc518473062"/>
      <w:r w:rsidRPr="00212703">
        <w:t>Ausgewählte Implementierungsaspekte</w:t>
      </w:r>
      <w:bookmarkEnd w:id="219"/>
      <w:bookmarkEnd w:id="220"/>
      <w:bookmarkEnd w:id="221"/>
    </w:p>
    <w:p w14:paraId="51A46113" w14:textId="45389E7B" w:rsidR="0047469D" w:rsidRPr="00212703"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025C7D">
        <w:t>7.3.3</w:t>
      </w:r>
      <w:r>
        <w:fldChar w:fldCharType="end"/>
      </w:r>
      <w:r>
        <w:t xml:space="preserve"> darauf eingegangen, wie verschiedene Geräte- und Verbindungsinformationen übertragen werden</w:t>
      </w:r>
      <w:r w:rsidR="0047469D" w:rsidRPr="00212703">
        <w:t>.</w:t>
      </w:r>
    </w:p>
    <w:p w14:paraId="2A2CF5E3" w14:textId="77777777" w:rsidR="0047469D" w:rsidRPr="00212703" w:rsidRDefault="0047469D" w:rsidP="0047469D">
      <w:pPr>
        <w:pStyle w:val="Textkrper"/>
      </w:pPr>
      <w:r w:rsidRPr="00212703">
        <w:t xml:space="preserve"> </w:t>
      </w:r>
    </w:p>
    <w:p w14:paraId="19E1D318" w14:textId="21D52187" w:rsidR="0047469D" w:rsidRPr="00212703" w:rsidRDefault="0047469D" w:rsidP="0047469D">
      <w:pPr>
        <w:pStyle w:val="Textkrper"/>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025C7D">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22" w:name="_Toc515437546"/>
      <w:bookmarkStart w:id="223" w:name="_Toc517096403"/>
      <w:bookmarkStart w:id="224" w:name="_Ref518385347"/>
      <w:bookmarkStart w:id="225" w:name="_Ref518385363"/>
      <w:bookmarkStart w:id="226" w:name="_Toc518473063"/>
      <w:r w:rsidRPr="00212703">
        <w:lastRenderedPageBreak/>
        <w:t>Realisierung der Server-Applikation</w:t>
      </w:r>
      <w:bookmarkEnd w:id="222"/>
      <w:bookmarkEnd w:id="223"/>
      <w:bookmarkEnd w:id="224"/>
      <w:bookmarkEnd w:id="225"/>
      <w:bookmarkEnd w:id="226"/>
      <w:r w:rsidRPr="00212703">
        <w:t xml:space="preserve"> </w:t>
      </w:r>
    </w:p>
    <w:p w14:paraId="69BE7712" w14:textId="77777777" w:rsidR="0047469D" w:rsidRPr="00212703" w:rsidRDefault="0047469D" w:rsidP="0047469D">
      <w:pPr>
        <w:pStyle w:val="TextkrperEinzug"/>
        <w:rPr>
          <w:lang w:val="de-DE"/>
        </w:rPr>
      </w:pPr>
    </w:p>
    <w:p w14:paraId="4AEADE3B" w14:textId="4C4733DE"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p>
    <w:p w14:paraId="2F5C5E78" w14:textId="77777777" w:rsidR="0047469D" w:rsidRPr="00212703" w:rsidRDefault="0047469D" w:rsidP="0047469D">
      <w:pPr>
        <w:pStyle w:val="TextkrperEinzug"/>
        <w:ind w:firstLine="0"/>
        <w:rPr>
          <w:lang w:val="de-DE"/>
        </w:rPr>
      </w:pPr>
    </w:p>
    <w:p w14:paraId="05A0DDB1" w14:textId="0674E9AD" w:rsidR="0047469D" w:rsidRPr="00212703" w:rsidRDefault="0047469D" w:rsidP="0047469D">
      <w:pPr>
        <w:pStyle w:val="Textkrper"/>
      </w:pP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TopologyEditor-Library beschleunigt die Entwicklung von Anwendungen mit bewährten Entwurfsmustern.</w:t>
      </w:r>
    </w:p>
    <w:p w14:paraId="07657658" w14:textId="77777777" w:rsidR="0047469D" w:rsidRPr="00212703" w:rsidRDefault="0047469D" w:rsidP="0047469D">
      <w:pPr>
        <w:pStyle w:val="TextkrperEinzug"/>
        <w:ind w:firstLine="0"/>
        <w:rPr>
          <w:lang w:val="de-DE"/>
        </w:rPr>
      </w:pPr>
    </w:p>
    <w:p w14:paraId="5A79B36E" w14:textId="77777777" w:rsidR="0047469D" w:rsidRPr="00212703" w:rsidRDefault="0047469D" w:rsidP="001E792B">
      <w:pPr>
        <w:pStyle w:val="Textkrper"/>
      </w:pPr>
      <w:r w:rsidRPr="00212703">
        <w:rPr>
          <w:noProof/>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484630"/>
                    </a:xfrm>
                    <a:prstGeom prst="rect">
                      <a:avLst/>
                    </a:prstGeom>
                  </pic:spPr>
                </pic:pic>
              </a:graphicData>
            </a:graphic>
          </wp:inline>
        </w:drawing>
      </w:r>
    </w:p>
    <w:p w14:paraId="09E57C46" w14:textId="4C957ACD" w:rsidR="0047469D" w:rsidRPr="00212703" w:rsidRDefault="0047469D" w:rsidP="0047469D">
      <w:pPr>
        <w:pStyle w:val="Beschriftung"/>
        <w:jc w:val="both"/>
      </w:pPr>
      <w:bookmarkStart w:id="227" w:name="_Toc518473096"/>
      <w:r w:rsidRPr="00212703">
        <w:t xml:space="preserve">Abbildung </w:t>
      </w:r>
      <w:r w:rsidR="00FB259C">
        <w:fldChar w:fldCharType="begin"/>
      </w:r>
      <w:r w:rsidR="00FB259C">
        <w:instrText xml:space="preserve"> SEQ Abbildung \* ARABIC </w:instrText>
      </w:r>
      <w:r w:rsidR="00FB259C">
        <w:fldChar w:fldCharType="separate"/>
      </w:r>
      <w:r w:rsidR="00025C7D">
        <w:rPr>
          <w:noProof/>
        </w:rPr>
        <w:t>23</w:t>
      </w:r>
      <w:r w:rsidR="00FB259C">
        <w:rPr>
          <w:noProof/>
        </w:rPr>
        <w:fldChar w:fldCharType="end"/>
      </w:r>
      <w:r w:rsidRPr="00212703">
        <w:t>: Zusammengesetzte Anwendungsarchitektur mit häufig verwendeten Paketen</w:t>
      </w:r>
      <w:bookmarkEnd w:id="227"/>
    </w:p>
    <w:p w14:paraId="43DD3FD4" w14:textId="77777777" w:rsidR="0047469D" w:rsidRPr="00212703" w:rsidRDefault="0047469D" w:rsidP="0047469D">
      <w:pPr>
        <w:pStyle w:val="TextkrperEinzug"/>
        <w:ind w:firstLine="0"/>
        <w:rPr>
          <w:lang w:val="de-DE"/>
        </w:rPr>
      </w:pPr>
    </w:p>
    <w:p w14:paraId="19E67CE9" w14:textId="34989080"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77777777"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D8E2E9B"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 xml:space="preserve">stellt Klassenkomponente bereit, um ASP.NET mit TopologyEditor Library zu verwenden. Zu diesen Komponenten gehört die tatsächliche Implementierung von allen Schnittstellen von Interfaces und vieler Hilfeklassen </w:t>
      </w:r>
    </w:p>
    <w:p w14:paraId="3C451C70" w14:textId="091D15AF"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0418FCA4"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6EFA921E"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8" w:name="_Toc515437547"/>
      <w:r w:rsidRPr="00270D51">
        <w:rPr>
          <w:b/>
        </w:rPr>
        <w:lastRenderedPageBreak/>
        <w:t>Hilscher.</w:t>
      </w:r>
      <w:r w:rsidRPr="008F59B4">
        <w:rPr>
          <w:b/>
        </w:rPr>
        <w:t>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9" w:name="_Toc517096404"/>
      <w:bookmarkStart w:id="230" w:name="_Toc518473064"/>
      <w:r w:rsidRPr="00212703">
        <w:t>Realisierung der Client-Applikation</w:t>
      </w:r>
      <w:bookmarkEnd w:id="228"/>
      <w:bookmarkEnd w:id="229"/>
      <w:bookmarkEnd w:id="230"/>
    </w:p>
    <w:p w14:paraId="66F6F198" w14:textId="0E82E603" w:rsidR="0047469D" w:rsidRPr="00212703" w:rsidRDefault="0047469D" w:rsidP="0047469D">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2A9F2FA2" w14:textId="435CCE44" w:rsidR="0047469D" w:rsidRPr="00212703" w:rsidRDefault="0047469D" w:rsidP="0047469D">
      <w:pPr>
        <w:pStyle w:val="TextkrperEinzug"/>
        <w:ind w:firstLine="0"/>
        <w:rPr>
          <w:lang w:val="de-DE"/>
        </w:rPr>
      </w:pPr>
      <w:r w:rsidRPr="00212703">
        <w:rPr>
          <w:lang w:val="de-DE"/>
        </w:rPr>
        <w:t>Um einen Einblick in das Software-Modul Client-Topology</w:t>
      </w:r>
      <w:r w:rsidR="00646F9F">
        <w:rPr>
          <w:lang w:val="de-DE"/>
        </w:rPr>
        <w:t>-</w:t>
      </w:r>
      <w:r w:rsidRPr="00212703">
        <w:rPr>
          <w:lang w:val="de-DE"/>
        </w:rPr>
        <w:t>Editor selbst zu geben und aufzuzeigen wird das Modul-Diagramm mit Klassen von Client-TopologyEditor besprochen und dabei eine Übersicht über die Rolle von JSON-Dateien als Informationsquelle von Topology</w:t>
      </w:r>
      <w:r w:rsidR="00646F9F">
        <w:rPr>
          <w:lang w:val="de-DE"/>
        </w:rPr>
        <w:t>-</w:t>
      </w:r>
      <w:r w:rsidRPr="00212703">
        <w:rPr>
          <w:lang w:val="de-DE"/>
        </w:rPr>
        <w:t>Editor gegeben.</w:t>
      </w:r>
    </w:p>
    <w:p w14:paraId="37F32468" w14:textId="77777777" w:rsidR="0047469D" w:rsidRPr="00212703" w:rsidRDefault="0047469D" w:rsidP="0047469D">
      <w:pPr>
        <w:pStyle w:val="TextkrperEinzug"/>
        <w:ind w:firstLine="0"/>
        <w:rPr>
          <w:lang w:val="de-DE"/>
        </w:rPr>
      </w:pPr>
    </w:p>
    <w:p w14:paraId="05C8795C" w14:textId="2AA073AE" w:rsidR="0047469D" w:rsidRPr="00A42B6F" w:rsidRDefault="0047469D" w:rsidP="0047469D">
      <w:pPr>
        <w:pStyle w:val="TextkrperEinzug"/>
        <w:ind w:firstLine="0"/>
        <w:rPr>
          <w:lang w:val="de-DE"/>
        </w:rPr>
      </w:pPr>
      <w:r w:rsidRPr="00A42B6F">
        <w:rPr>
          <w:lang w:val="de-DE"/>
        </w:rPr>
        <w:t>Zur Veranschaulichung der eigens für Client-Topology</w:t>
      </w:r>
      <w:r w:rsidR="00C30D85" w:rsidRPr="00A42B6F">
        <w:rPr>
          <w:lang w:val="de-DE"/>
        </w:rPr>
        <w:t>-</w:t>
      </w:r>
      <w:r w:rsidRPr="00A42B6F">
        <w:rPr>
          <w:lang w:val="de-DE"/>
        </w:rPr>
        <w:t xml:space="preserve">Editor und der aus Angular-Framework und GoJs-Bibliothek verwendeten Klassen </w:t>
      </w:r>
      <w:r w:rsidR="00A42B6F" w:rsidRPr="00A42B6F">
        <w:rPr>
          <w:lang w:val="de-DE"/>
        </w:rPr>
        <w:t xml:space="preserve">wurde das Diagramm in </w:t>
      </w:r>
      <w:r w:rsidR="00A42B6F" w:rsidRPr="00A42B6F">
        <w:rPr>
          <w:lang w:val="de-DE"/>
        </w:rPr>
        <w:fldChar w:fldCharType="begin"/>
      </w:r>
      <w:r w:rsidR="00A42B6F" w:rsidRPr="00A42B6F">
        <w:rPr>
          <w:lang w:val="de-DE"/>
        </w:rPr>
        <w:instrText xml:space="preserve"> REF _Ref516737349 \h </w:instrText>
      </w:r>
      <w:r w:rsidR="00A42B6F" w:rsidRPr="00A42B6F">
        <w:rPr>
          <w:lang w:val="de-DE"/>
        </w:rPr>
      </w:r>
      <w:r w:rsidR="00A42B6F" w:rsidRPr="00A42B6F">
        <w:rPr>
          <w:lang w:val="de-DE"/>
        </w:rPr>
        <w:fldChar w:fldCharType="separate"/>
      </w:r>
      <w:r w:rsidR="00025C7D">
        <w:t xml:space="preserve">Abbildung </w:t>
      </w:r>
      <w:r w:rsidR="00025C7D">
        <w:rPr>
          <w:noProof/>
        </w:rPr>
        <w:t>24</w:t>
      </w:r>
      <w:r w:rsidR="00A42B6F" w:rsidRPr="00A42B6F">
        <w:rPr>
          <w:lang w:val="de-DE"/>
        </w:rPr>
        <w:fldChar w:fldCharType="end"/>
      </w:r>
      <w:r w:rsidR="00A42B6F" w:rsidRPr="00A42B6F">
        <w:rPr>
          <w:lang w:val="de-DE"/>
        </w:rPr>
        <w:t xml:space="preserve"> </w:t>
      </w:r>
      <w:r w:rsidRPr="00A42B6F">
        <w:rPr>
          <w:lang w:val="de-DE"/>
        </w:rPr>
        <w:t xml:space="preserve">erstellt. Es zeigt das AppModule in der Mitte, um das sich alle </w:t>
      </w:r>
      <w:r w:rsidR="00A42B6F">
        <w:rPr>
          <w:lang w:val="de-DE"/>
        </w:rPr>
        <w:t>Klassen</w:t>
      </w:r>
      <w:r w:rsidRPr="00A42B6F">
        <w:rPr>
          <w:lang w:val="de-DE"/>
        </w:rPr>
        <w:t xml:space="preserve"> von Client Topology Editor anordnen. Als Einstieg in das Diagramm können </w:t>
      </w:r>
      <w:r w:rsidR="00A42B6F">
        <w:rPr>
          <w:lang w:val="de-DE"/>
        </w:rPr>
        <w:t xml:space="preserve">die </w:t>
      </w:r>
      <w:r w:rsidRPr="00A42B6F">
        <w:rPr>
          <w:lang w:val="de-DE"/>
        </w:rPr>
        <w:t xml:space="preserve">Komponente-Klassen und </w:t>
      </w:r>
      <w:r w:rsidR="00760D7F">
        <w:rPr>
          <w:lang w:val="de-DE"/>
        </w:rPr>
        <w:t>Module</w:t>
      </w:r>
      <w:r w:rsidRPr="00A42B6F">
        <w:rPr>
          <w:lang w:val="de-DE"/>
        </w:rPr>
        <w:t xml:space="preserve">-Klassen angesehen werden. Angular-Komponenten repräsentieren jeweils eine Ansicht in der App. Sicherlich startet man die Client-App als User nicht in irgendeiner Ansicht, sondern mit der Ansicht zum </w:t>
      </w:r>
      <w:r w:rsidR="00760D7F" w:rsidRPr="00A42B6F">
        <w:rPr>
          <w:lang w:val="de-DE"/>
        </w:rPr>
        <w:t>Editor</w:t>
      </w:r>
      <w:r w:rsidRPr="00A42B6F">
        <w:rPr>
          <w:lang w:val="de-DE"/>
        </w:rPr>
        <w:t>, der „Topology Editor.html“.</w:t>
      </w:r>
    </w:p>
    <w:p w14:paraId="76E46E26" w14:textId="5A3C785E" w:rsidR="0047469D" w:rsidRPr="00A42B6F" w:rsidRDefault="0047469D" w:rsidP="0047469D">
      <w:pPr>
        <w:pStyle w:val="TextkrperEinzug"/>
        <w:ind w:firstLine="0"/>
        <w:rPr>
          <w:lang w:val="de-DE"/>
        </w:rPr>
      </w:pPr>
      <w:r w:rsidRPr="00A42B6F">
        <w:rPr>
          <w:lang w:val="de-DE"/>
        </w:rPr>
        <w:t xml:space="preserve">Wie bereits angedeutet, wird eine Ansicht einer Angular-App zunächst als Component implementiert, dem man ein Template und ein CSS-File zuweist. Sobald das System </w:t>
      </w:r>
      <w:r w:rsidR="00A42B6F" w:rsidRPr="00A42B6F">
        <w:rPr>
          <w:lang w:val="de-DE"/>
        </w:rPr>
        <w:t>eine Ansicht</w:t>
      </w:r>
      <w:r w:rsidRPr="00A42B6F">
        <w:rPr>
          <w:lang w:val="de-DE"/>
        </w:rPr>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Default="00A42B6F" w:rsidP="00A42B6F">
      <w:pPr>
        <w:pStyle w:val="TextkrperEinzug"/>
        <w:keepNext/>
        <w:ind w:firstLine="0"/>
      </w:pPr>
      <w:r>
        <w:rPr>
          <w:noProof/>
          <w:lang w:val="de-DE"/>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2486025"/>
                    </a:xfrm>
                    <a:prstGeom prst="rect">
                      <a:avLst/>
                    </a:prstGeom>
                  </pic:spPr>
                </pic:pic>
              </a:graphicData>
            </a:graphic>
          </wp:inline>
        </w:drawing>
      </w:r>
      <w:r>
        <w:rPr>
          <w:noProof/>
        </w:rPr>
        <w:t xml:space="preserve"> </w:t>
      </w:r>
    </w:p>
    <w:p w14:paraId="10F76D17" w14:textId="2F91292A" w:rsidR="00A42B6F" w:rsidRPr="00212703" w:rsidRDefault="00A42B6F" w:rsidP="00A42B6F">
      <w:pPr>
        <w:pStyle w:val="Beschriftung"/>
        <w:jc w:val="both"/>
      </w:pPr>
      <w:bookmarkStart w:id="231" w:name="_Ref516737349"/>
      <w:bookmarkStart w:id="232" w:name="_Toc518473097"/>
      <w:r>
        <w:t xml:space="preserve">Abbildung </w:t>
      </w:r>
      <w:r w:rsidR="00FB259C">
        <w:fldChar w:fldCharType="begin"/>
      </w:r>
      <w:r w:rsidR="00FB259C">
        <w:instrText xml:space="preserve"> SEQ Abbildung \* ARABIC </w:instrText>
      </w:r>
      <w:r w:rsidR="00FB259C">
        <w:fldChar w:fldCharType="separate"/>
      </w:r>
      <w:r w:rsidR="00025C7D">
        <w:rPr>
          <w:noProof/>
        </w:rPr>
        <w:t>24</w:t>
      </w:r>
      <w:r w:rsidR="00FB259C">
        <w:rPr>
          <w:noProof/>
        </w:rPr>
        <w:fldChar w:fldCharType="end"/>
      </w:r>
      <w:bookmarkEnd w:id="231"/>
      <w:r>
        <w:t xml:space="preserve">: </w:t>
      </w:r>
      <w:r w:rsidRPr="002D6442">
        <w:t>Vereinfachtes Diagramm für die Umsetzung der clientseitigen Anwendung</w:t>
      </w:r>
      <w:bookmarkEnd w:id="232"/>
    </w:p>
    <w:p w14:paraId="34629CB2" w14:textId="77777777" w:rsidR="0047469D" w:rsidRPr="00212703" w:rsidRDefault="0047469D" w:rsidP="0047469D">
      <w:pPr>
        <w:pStyle w:val="TextkrperEinzug"/>
        <w:ind w:firstLine="0"/>
        <w:rPr>
          <w:lang w:val="de-DE"/>
        </w:rPr>
      </w:pPr>
    </w:p>
    <w:p w14:paraId="462219ED" w14:textId="0E3A4F11"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0EFEC506" w14:textId="6D1B9786" w:rsidR="0047469D" w:rsidRPr="00212703"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39"/>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025C7D" w:rsidRPr="00025C7D">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5ED93D9C" w14:textId="77777777" w:rsidR="0047469D" w:rsidRPr="00212703" w:rsidRDefault="0047469D" w:rsidP="0047469D">
      <w:pPr>
        <w:pStyle w:val="TextkrperEinzug"/>
        <w:ind w:firstLine="0"/>
        <w:rPr>
          <w:lang w:val="de-DE"/>
        </w:rPr>
      </w:pPr>
    </w:p>
    <w:p w14:paraId="4F1D7FFC" w14:textId="60EC9D3E" w:rsidR="0047469D" w:rsidRPr="00212703" w:rsidRDefault="0047469D" w:rsidP="0047469D">
      <w:pPr>
        <w:pStyle w:val="TextkrperEinzug"/>
        <w:ind w:firstLine="0"/>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025C7D">
            <w:rPr>
              <w:noProof/>
              <w:lang w:val="de-DE"/>
            </w:rPr>
            <w:t xml:space="preserve"> </w:t>
          </w:r>
          <w:r w:rsidR="00025C7D" w:rsidRPr="00025C7D">
            <w:rPr>
              <w:noProof/>
              <w:lang w:val="de-DE"/>
            </w:rPr>
            <w:t>(Google,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39C3B91E" w14:textId="77777777" w:rsidR="0047469D" w:rsidRPr="00212703" w:rsidRDefault="0047469D" w:rsidP="0047469D">
      <w:pPr>
        <w:pStyle w:val="TextkrperEinzug"/>
        <w:ind w:firstLine="0"/>
        <w:rPr>
          <w:lang w:val="de-DE"/>
        </w:rPr>
      </w:pP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04AEAEE9" w:rsidR="0047469D" w:rsidRPr="00212703" w:rsidRDefault="0047469D" w:rsidP="008C7A6B">
      <w:pPr>
        <w:pStyle w:val="TextkrperEinzug"/>
        <w:numPr>
          <w:ilvl w:val="0"/>
          <w:numId w:val="28"/>
        </w:numPr>
        <w:rPr>
          <w:lang w:val="de-DE"/>
        </w:rPr>
      </w:pPr>
      <w:r w:rsidRPr="00212703">
        <w:rPr>
          <w:lang w:val="de-DE"/>
        </w:rPr>
        <w:t>„TopologieService.ts“ :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0"/>
      </w:r>
      <w:r w:rsidRPr="00212703">
        <w:rPr>
          <w:lang w:val="de-DE"/>
        </w:rPr>
        <w:t xml:space="preserve"> erstellt worden und wurden in entsprechenden Komponenten integriert.</w:t>
      </w:r>
    </w:p>
    <w:p w14:paraId="10B2384D" w14:textId="7EC2EE5F" w:rsidR="0047469D" w:rsidRPr="00212703" w:rsidRDefault="0047469D" w:rsidP="0047469D">
      <w:pPr>
        <w:pStyle w:val="berschrift3"/>
      </w:pPr>
      <w:bookmarkStart w:id="233" w:name="_Ref511654706"/>
      <w:bookmarkStart w:id="234" w:name="_Toc515437548"/>
      <w:bookmarkStart w:id="235" w:name="_Toc517096405"/>
      <w:bookmarkStart w:id="236" w:name="_Toc518473065"/>
      <w:r w:rsidRPr="00212703">
        <w:t>Systemvorbereitung und Erstellen eines FDT-Projekt</w:t>
      </w:r>
      <w:bookmarkEnd w:id="233"/>
      <w:bookmarkEnd w:id="234"/>
      <w:bookmarkEnd w:id="235"/>
      <w:bookmarkEnd w:id="236"/>
    </w:p>
    <w:p w14:paraId="202692E7" w14:textId="484941BC"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das TopologyEditor   automatisch gestartet. Der Nutzer legt ein FDT-Projekt (siehe Abschnitt 6.1)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de-DE"/>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1837055"/>
                    </a:xfrm>
                    <a:prstGeom prst="rect">
                      <a:avLst/>
                    </a:prstGeom>
                  </pic:spPr>
                </pic:pic>
              </a:graphicData>
            </a:graphic>
          </wp:inline>
        </w:drawing>
      </w:r>
    </w:p>
    <w:p w14:paraId="3479130B" w14:textId="63256D4F" w:rsidR="0047469D" w:rsidRPr="00212703" w:rsidRDefault="0047469D" w:rsidP="0047469D">
      <w:pPr>
        <w:pStyle w:val="Beschriftung"/>
        <w:jc w:val="both"/>
      </w:pPr>
      <w:bookmarkStart w:id="237" w:name="_Toc518473098"/>
      <w:r w:rsidRPr="00212703">
        <w:t xml:space="preserve">Abbildung </w:t>
      </w:r>
      <w:r w:rsidR="00FB259C">
        <w:fldChar w:fldCharType="begin"/>
      </w:r>
      <w:r w:rsidR="00FB259C">
        <w:instrText xml:space="preserve"> SEQ Abbildung \* ARABIC </w:instrText>
      </w:r>
      <w:r w:rsidR="00FB259C">
        <w:fldChar w:fldCharType="separate"/>
      </w:r>
      <w:r w:rsidR="00025C7D">
        <w:rPr>
          <w:noProof/>
        </w:rPr>
        <w:t>25</w:t>
      </w:r>
      <w:r w:rsidR="00FB259C">
        <w:rPr>
          <w:noProof/>
        </w:rPr>
        <w:fldChar w:fldCharType="end"/>
      </w:r>
      <w:r w:rsidRPr="00212703">
        <w:t>: Erstellen eines FDT-Projekt</w:t>
      </w:r>
      <w:bookmarkEnd w:id="237"/>
    </w:p>
    <w:p w14:paraId="23DC59F3" w14:textId="3296CAE4" w:rsidR="0047469D" w:rsidRPr="00212703" w:rsidRDefault="0047469D" w:rsidP="008B3BD1">
      <w:pPr>
        <w:pStyle w:val="TextkrperEinzug"/>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xml:space="preserve">, Items und weitere. Diese Eigenschaften repräsentieren die Filter, nach denen TopologyEditor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8" w:name="_Ref511654730"/>
      <w:bookmarkStart w:id="239" w:name="_Toc515437549"/>
      <w:bookmarkStart w:id="240" w:name="_Toc517096406"/>
      <w:bookmarkStart w:id="241" w:name="_Toc518473066"/>
      <w:r w:rsidRPr="00212703">
        <w:t>Anzeigen einer Topologie</w:t>
      </w:r>
      <w:bookmarkEnd w:id="238"/>
      <w:bookmarkEnd w:id="239"/>
      <w:bookmarkEnd w:id="240"/>
      <w:bookmarkEnd w:id="241"/>
    </w:p>
    <w:p w14:paraId="062823B5" w14:textId="1F5E9406" w:rsidR="0047469D" w:rsidRPr="00212703" w:rsidRDefault="0047469D" w:rsidP="0047469D">
      <w:pPr>
        <w:pStyle w:val="Textkrper"/>
      </w:pPr>
      <w:r w:rsidRPr="00212703">
        <w:t>Nachdem wir das System initialisiert haben, können wir nun die Software nutzen. Wir werden nur die Topologie für einzelne Master-Geräte darstellen nicht abe für das gesamte Projekt da es nicht Teil der Aufgabe ist.</w:t>
      </w:r>
    </w:p>
    <w:p w14:paraId="4CEE8AE7" w14:textId="30D48896" w:rsidR="0047469D" w:rsidRPr="00212703" w:rsidRDefault="0047469D" w:rsidP="0047469D">
      <w:pPr>
        <w:pStyle w:val="TextkrperEinzug"/>
        <w:ind w:firstLine="0"/>
        <w:rPr>
          <w:lang w:val="de-DE"/>
        </w:rPr>
      </w:pPr>
      <w:r w:rsidRPr="00212703">
        <w:rPr>
          <w:lang w:val="de-DE"/>
        </w:rPr>
        <w:t>Der Nutzer kann entweder das TopologyEditor-Client in einem Browser laufen lassen oder direkt in ComStudio, siehe Abbildung, öffnen.</w:t>
      </w:r>
    </w:p>
    <w:p w14:paraId="7653A9F0" w14:textId="65F34C2B" w:rsidR="0047469D" w:rsidRPr="00212703" w:rsidRDefault="0047469D" w:rsidP="0047469D">
      <w:pPr>
        <w:pStyle w:val="TextkrperEinzug"/>
        <w:ind w:firstLine="0"/>
        <w:rPr>
          <w:lang w:val="de-DE"/>
        </w:rPr>
      </w:pPr>
      <w:r w:rsidRPr="00212703">
        <w:rPr>
          <w:lang w:val="de-DE"/>
        </w:rPr>
        <w:t xml:space="preserve">Die Rohdaten werden nun vom Server als http-Antwort an den Client gesendet. Es werden zwei Antworten parallel geschickt: Die Rohinformationen für die Liste der beteiligten Geräte und   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(Siehe Abschnitt 5.3)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9450" cy="3082925"/>
                    </a:xfrm>
                    <a:prstGeom prst="rect">
                      <a:avLst/>
                    </a:prstGeom>
                  </pic:spPr>
                </pic:pic>
              </a:graphicData>
            </a:graphic>
          </wp:inline>
        </w:drawing>
      </w:r>
    </w:p>
    <w:p w14:paraId="0DB17522" w14:textId="21D5907F" w:rsidR="00D63D02" w:rsidRDefault="0047469D" w:rsidP="0047469D">
      <w:pPr>
        <w:pStyle w:val="Beschriftung"/>
        <w:jc w:val="left"/>
      </w:pPr>
      <w:bookmarkStart w:id="242" w:name="_Ref515440024"/>
      <w:bookmarkStart w:id="243" w:name="_Toc518473099"/>
      <w:r w:rsidRPr="00212703">
        <w:t xml:space="preserve">Abbildung </w:t>
      </w:r>
      <w:r w:rsidR="00FB259C">
        <w:fldChar w:fldCharType="begin"/>
      </w:r>
      <w:r w:rsidR="00FB259C">
        <w:instrText xml:space="preserve"> SEQ Abbildung \* ARABIC </w:instrText>
      </w:r>
      <w:r w:rsidR="00FB259C">
        <w:fldChar w:fldCharType="separate"/>
      </w:r>
      <w:r w:rsidR="00025C7D">
        <w:rPr>
          <w:noProof/>
        </w:rPr>
        <w:t>26</w:t>
      </w:r>
      <w:r w:rsidR="00FB259C">
        <w:rPr>
          <w:noProof/>
        </w:rPr>
        <w:fldChar w:fldCharType="end"/>
      </w:r>
      <w:bookmarkEnd w:id="242"/>
      <w:r w:rsidR="001E792B">
        <w:t>: ComS</w:t>
      </w:r>
      <w:r w:rsidRPr="00212703">
        <w:t>tudio mit Topology Editor im Einsatz</w:t>
      </w:r>
      <w:bookmarkEnd w:id="243"/>
    </w:p>
    <w:p w14:paraId="70448309" w14:textId="221AE438" w:rsidR="005C3FED" w:rsidRDefault="005C3FED" w:rsidP="005C3FED">
      <w:pPr>
        <w:pStyle w:val="TextkrperEinzug"/>
        <w:ind w:firstLine="0"/>
        <w:rPr>
          <w:lang w:val="de-DE"/>
        </w:rPr>
      </w:pPr>
    </w:p>
    <w:p w14:paraId="7CB1F93A" w14:textId="018534F2" w:rsidR="005C3FED" w:rsidRPr="005C3FED" w:rsidRDefault="005C3FED" w:rsidP="005C3FED">
      <w:pPr>
        <w:pStyle w:val="TextkrperEinzug"/>
        <w:ind w:firstLine="0"/>
        <w:rPr>
          <w:lang w:val="de-DE"/>
        </w:rPr>
      </w:pPr>
      <w:r>
        <w:rPr>
          <w:lang w:val="de-DE"/>
        </w:rPr>
        <w:tab/>
      </w: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2"/>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44" w:name="_Toc517096407"/>
      <w:bookmarkStart w:id="245" w:name="_Toc518473067"/>
      <w:r w:rsidRPr="00212703">
        <w:t>Zusammenfassung und Ausblick</w:t>
      </w:r>
      <w:bookmarkEnd w:id="244"/>
      <w:bookmarkEnd w:id="245"/>
    </w:p>
    <w:p w14:paraId="77D34719" w14:textId="68E26DF0" w:rsidR="00D33907" w:rsidRPr="00212703" w:rsidRDefault="00D33907" w:rsidP="00D33907">
      <w:pPr>
        <w:pStyle w:val="Textkrper"/>
      </w:pPr>
      <w:r w:rsidRPr="00212703">
        <w:t>Abschließend werden in diesem Kapitel die vorgestellten Inhalte zusammengefasst und Ansatzpunkte für die zukünftige Weiterentwicklung des Topologie-Editor in einem Ausblick gegeben.</w:t>
      </w:r>
    </w:p>
    <w:p w14:paraId="67FA8311" w14:textId="21ADBD3A" w:rsidR="003103A6" w:rsidRPr="00212703" w:rsidRDefault="00CC5BAB" w:rsidP="00CC5BAB">
      <w:pPr>
        <w:pStyle w:val="berschrift2"/>
      </w:pPr>
      <w:bookmarkStart w:id="246" w:name="_Toc517096408"/>
      <w:bookmarkStart w:id="247" w:name="_Toc518473068"/>
      <w:r w:rsidRPr="00212703">
        <w:t>Zusammenfassung</w:t>
      </w:r>
      <w:bookmarkEnd w:id="246"/>
      <w:bookmarkEnd w:id="247"/>
    </w:p>
    <w:p w14:paraId="4AE769B7" w14:textId="7C51E610" w:rsidR="00CC5BAB" w:rsidRPr="00212703" w:rsidRDefault="00231DB6" w:rsidP="00231DB6">
      <w:pPr>
        <w:pStyle w:val="TextkrperEinzug"/>
        <w:ind w:firstLine="0"/>
        <w:rPr>
          <w:rFonts w:cs="Times New Roman"/>
          <w:lang w:val="de-DE"/>
        </w:rPr>
      </w:pPr>
      <w:r w:rsidRPr="00212703">
        <w:rPr>
          <w:rFonts w:cs="Times New Roman"/>
          <w:lang w:val="de-DE"/>
        </w:rPr>
        <w:t>Die ursprünglich gesetzten Ziele mit PROFINET IRT sind</w:t>
      </w:r>
      <w:r w:rsidR="00450CA0" w:rsidRPr="00212703">
        <w:rPr>
          <w:rFonts w:cs="Times New Roman"/>
          <w:lang w:val="de-DE"/>
        </w:rPr>
        <w:t xml:space="preserve"> teilweise</w:t>
      </w:r>
      <w:r w:rsidRPr="00212703">
        <w:rPr>
          <w:rFonts w:cs="Times New Roman"/>
          <w:lang w:val="de-DE"/>
        </w:rPr>
        <w:t xml:space="preserve"> erreicht. Nach einer Übersicht über alle Topologie-Arten, wurde der Ist-Zustand hinsichtlich der ComStudio dargestellt und die Anforderungen der </w:t>
      </w:r>
      <w:r w:rsidR="001731F3">
        <w:rPr>
          <w:rFonts w:cs="Times New Roman"/>
          <w:lang w:val="de-DE"/>
        </w:rPr>
        <w:t>Plugin</w:t>
      </w:r>
      <w:r w:rsidRPr="00212703">
        <w:rPr>
          <w:rFonts w:cs="Times New Roman"/>
          <w:lang w:val="de-DE"/>
        </w:rPr>
        <w:t xml:space="preserve"> analysiert. Dabei konnten mehrere Schwachstellen bezüglich der   Konfiguration-Prozess </w:t>
      </w:r>
      <w:r w:rsidR="006A3309" w:rsidRPr="00212703">
        <w:rPr>
          <w:rFonts w:cs="Times New Roman"/>
          <w:lang w:val="de-DE"/>
        </w:rPr>
        <w:t xml:space="preserve">mit dem bestehenden </w:t>
      </w:r>
      <w:r w:rsidR="00937130" w:rsidRPr="00212703">
        <w:rPr>
          <w:rFonts w:cs="Times New Roman"/>
          <w:lang w:val="de-DE"/>
        </w:rPr>
        <w:t>Konfigurator feststellen</w:t>
      </w:r>
      <w:r w:rsidR="006A3309" w:rsidRPr="00212703">
        <w:rPr>
          <w:rFonts w:cs="Times New Roman"/>
          <w:lang w:val="de-DE"/>
        </w:rPr>
        <w:t>.</w:t>
      </w:r>
    </w:p>
    <w:p w14:paraId="506C13C0" w14:textId="21253D4F" w:rsidR="00937130" w:rsidRPr="00212703" w:rsidRDefault="00937130" w:rsidP="00231DB6">
      <w:pPr>
        <w:pStyle w:val="TextkrperEinzug"/>
        <w:ind w:firstLine="0"/>
        <w:rPr>
          <w:rFonts w:cs="Times New Roman"/>
          <w:lang w:val="de-DE"/>
        </w:rPr>
      </w:pPr>
      <w:r w:rsidRPr="00212703">
        <w:rPr>
          <w:rFonts w:cs="Times New Roman"/>
          <w:lang w:val="de-DE"/>
        </w:rPr>
        <w:t>Die Analyse der logischen Verbindungen und der Echtzeitverhalten waren nicht Bestandteile</w:t>
      </w:r>
      <w:r w:rsidR="00A23055" w:rsidRPr="00212703">
        <w:rPr>
          <w:rFonts w:cs="Times New Roman"/>
          <w:lang w:val="de-DE"/>
        </w:rPr>
        <w:t xml:space="preserve"> dieser Arbeit, daher wurde nicht untersucht.</w:t>
      </w:r>
    </w:p>
    <w:p w14:paraId="2CADB294" w14:textId="43F356CD" w:rsidR="00A23055" w:rsidRPr="00212703" w:rsidRDefault="00A23055" w:rsidP="00231DB6">
      <w:pPr>
        <w:pStyle w:val="TextkrperEinzug"/>
        <w:ind w:firstLine="0"/>
        <w:rPr>
          <w:rFonts w:cs="Times New Roman"/>
          <w:lang w:val="de-DE"/>
        </w:rPr>
      </w:pPr>
    </w:p>
    <w:p w14:paraId="6955D09C" w14:textId="70B53EAD" w:rsidR="00636A6E" w:rsidRPr="00212703" w:rsidRDefault="00636A6E" w:rsidP="008B3BD1">
      <w:pPr>
        <w:pStyle w:val="TextkrperEinzug"/>
        <w:rPr>
          <w:rFonts w:cs="Times New Roman"/>
          <w:lang w:val="de-DE"/>
        </w:rPr>
      </w:pPr>
      <w:r w:rsidRPr="00212703">
        <w:rPr>
          <w:rFonts w:cs="Times New Roman"/>
          <w:lang w:val="de-DE"/>
        </w:rPr>
        <w:t>Der Aufbau des Editors für die Topologie erlaubt es, dem Inbetriebnehmer eines Netzwerks einfach und mit wenig Aufwand seine Aufgaben, das Netzwerk zu konfigurieren. Durch die Repräsentation der Geräte als Rechtecke mit gezielte Informationen in dem Graphen, ist es ein Einfaches für den Hilscher Mitarbeiter auch Kunden daran mitarbeiten zu lassen.</w:t>
      </w:r>
    </w:p>
    <w:p w14:paraId="74327020" w14:textId="39D70340" w:rsidR="00636A6E" w:rsidRPr="00212703" w:rsidRDefault="00636A6E" w:rsidP="00231DB6">
      <w:pPr>
        <w:pStyle w:val="TextkrperEinzug"/>
        <w:ind w:firstLine="0"/>
        <w:rPr>
          <w:rFonts w:cs="Times New Roman"/>
          <w:lang w:val="de-DE"/>
        </w:rPr>
      </w:pPr>
      <w:r w:rsidRPr="00212703">
        <w:rPr>
          <w:rFonts w:cs="Times New Roman"/>
          <w:lang w:val="de-DE"/>
        </w:rPr>
        <w:t xml:space="preserve">Die bereits umgesetzten Linien(Verbindungen) bieten eine Basis wie die feldbusabhängigen Geräten in dem Netzwerk gebunden sind. Dadurch können den Kunden auf schnellem Weg die Beziehung zwischen Teilnehmern feststellen. Aus dieser Sicht ist das Software </w:t>
      </w:r>
      <w:r w:rsidR="001731F3">
        <w:rPr>
          <w:rFonts w:cs="Times New Roman"/>
          <w:lang w:val="de-DE"/>
        </w:rPr>
        <w:t>Plugin</w:t>
      </w:r>
      <w:r w:rsidRPr="00212703">
        <w:rPr>
          <w:rFonts w:cs="Times New Roman"/>
          <w:lang w:val="de-DE"/>
        </w:rPr>
        <w:t>-Modul Topologie-</w:t>
      </w:r>
      <w:r w:rsidR="00300267" w:rsidRPr="00212703">
        <w:rPr>
          <w:rFonts w:cs="Times New Roman"/>
          <w:lang w:val="de-DE"/>
        </w:rPr>
        <w:t>Editor vollkommen</w:t>
      </w:r>
      <w:r w:rsidRPr="00212703">
        <w:rPr>
          <w:rFonts w:cs="Times New Roman"/>
          <w:lang w:val="de-DE"/>
        </w:rPr>
        <w:t xml:space="preserve"> geeignet für eine Kostenreduktion und darüber hinaus </w:t>
      </w:r>
      <w:r w:rsidR="00300267" w:rsidRPr="00212703">
        <w:rPr>
          <w:rFonts w:cs="Times New Roman"/>
          <w:lang w:val="de-DE"/>
        </w:rPr>
        <w:t>liefert ein „Look and Feel“-Effekt.</w:t>
      </w:r>
    </w:p>
    <w:p w14:paraId="5CF86ADC" w14:textId="70436B60" w:rsidR="00300267" w:rsidRPr="00212703" w:rsidRDefault="00300267" w:rsidP="00231DB6">
      <w:pPr>
        <w:pStyle w:val="TextkrperEinzug"/>
        <w:ind w:firstLine="0"/>
        <w:rPr>
          <w:rFonts w:cs="Times New Roman"/>
          <w:lang w:val="de-DE"/>
        </w:rPr>
      </w:pPr>
    </w:p>
    <w:p w14:paraId="2FEC0DE7" w14:textId="7E4EFF69" w:rsidR="00A23055" w:rsidRPr="00212703" w:rsidRDefault="00300267" w:rsidP="008B3BD1">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187DE10D" w14:textId="4A090BF4" w:rsidR="00937130" w:rsidRPr="00212703" w:rsidRDefault="00937130" w:rsidP="00231DB6">
      <w:pPr>
        <w:pStyle w:val="TextkrperEinzug"/>
        <w:ind w:firstLine="0"/>
        <w:rPr>
          <w:rFonts w:cs="Times New Roman"/>
          <w:lang w:val="de-DE"/>
        </w:rPr>
      </w:pPr>
    </w:p>
    <w:p w14:paraId="0403EEB2" w14:textId="1EE6FBA5" w:rsidR="00937130" w:rsidRPr="00212703" w:rsidRDefault="00937130" w:rsidP="008B3BD1">
      <w:pPr>
        <w:pStyle w:val="TextkrperEinzug"/>
        <w:rPr>
          <w:rFonts w:cs="Times New Roman"/>
          <w:lang w:val="de-DE"/>
        </w:rPr>
      </w:pPr>
      <w:r w:rsidRPr="00212703">
        <w:rPr>
          <w:rFonts w:cs="Times New Roman"/>
          <w:lang w:val="de-DE"/>
        </w:rPr>
        <w:t xml:space="preserve">Die Erstellung von Desktop-Anwendungen und Web-Anwendungen aus einer gemeinsame Codebasis lässt sich mit dem </w:t>
      </w:r>
      <w:r w:rsidR="001731F3">
        <w:rPr>
          <w:rFonts w:cs="Times New Roman"/>
          <w:lang w:val="de-DE"/>
        </w:rPr>
        <w:t>JavaScript</w:t>
      </w:r>
      <w:r w:rsidRPr="00212703">
        <w:rPr>
          <w:rFonts w:cs="Times New Roman"/>
          <w:lang w:val="de-DE"/>
        </w:rPr>
        <w:t>-Framework Angular 2 umsetzen. Die Realisierung mit diesem Framework erlaubt im Verglich mit den anderen Optionen aus Kapitel 5 den größten Grad der Wiederverwendung des Quellcodes für die Plattformen und Webbrowsers.</w:t>
      </w:r>
    </w:p>
    <w:p w14:paraId="70E96D54" w14:textId="45EB2C6C" w:rsidR="00937130" w:rsidRPr="00212703" w:rsidRDefault="00937130" w:rsidP="00231DB6">
      <w:pPr>
        <w:pStyle w:val="TextkrperEinzug"/>
        <w:ind w:firstLine="0"/>
        <w:rPr>
          <w:rFonts w:cs="Times New Roman"/>
          <w:lang w:val="de-DE"/>
        </w:rPr>
      </w:pPr>
      <w:r w:rsidRPr="00212703">
        <w:rPr>
          <w:rFonts w:cs="Times New Roman"/>
          <w:lang w:val="de-DE"/>
        </w:rPr>
        <w:t>Zur Implementierung wird ein einheitliches Set an Technologien verwendet, plattformspezifische Technologie wie Beispielerweise JSON werden öfter benötigt als XML-Markup die Codebasis erreicht daher den größtmöglichen Grad an Einheitlichkeit.</w:t>
      </w:r>
    </w:p>
    <w:p w14:paraId="6A140479" w14:textId="0E114B2F" w:rsidR="00937130" w:rsidRPr="00212703" w:rsidRDefault="00937130" w:rsidP="00231DB6">
      <w:pPr>
        <w:pStyle w:val="TextkrperEinzug"/>
        <w:ind w:firstLine="0"/>
        <w:rPr>
          <w:rFonts w:cs="Times New Roman"/>
          <w:lang w:val="de-DE"/>
        </w:rPr>
      </w:pPr>
    </w:p>
    <w:p w14:paraId="176EDA2E" w14:textId="0584F587" w:rsidR="00937130" w:rsidRPr="00212703" w:rsidRDefault="00937130" w:rsidP="00427C36">
      <w:pPr>
        <w:pStyle w:val="TextkrperEinzug"/>
        <w:ind w:firstLine="0"/>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 xml:space="preserve">Desktop-Anwendung und Web-Anwendung fällt insgesamt ein geringerer Entwicklungs- und Wartungsaufwand an. Das Framework Angular bietet zudem eine Reihe von Konzepte zur Strukturierung des Quellcodes welche sich über </w:t>
      </w:r>
      <w:r w:rsidR="00B2581B" w:rsidRPr="00212703">
        <w:rPr>
          <w:rFonts w:cs="Times New Roman"/>
          <w:lang w:val="de-DE"/>
        </w:rPr>
        <w:lastRenderedPageBreak/>
        <w:t>die verbesserte Modularität und Wiederverwendbarkeit positiv auf die Wartbarkeit der Codebasis auswirken. Neben diesen Konzepten aus dem Abschnitt 5.1.1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58CC021A" w14:textId="0A4BE661" w:rsidR="00B2581B" w:rsidRPr="00212703" w:rsidRDefault="00B2581B" w:rsidP="00231DB6">
      <w:pPr>
        <w:pStyle w:val="TextkrperEinzug"/>
        <w:ind w:firstLine="0"/>
        <w:rPr>
          <w:rFonts w:cs="Times New Roman"/>
          <w:lang w:val="de-DE"/>
        </w:rPr>
      </w:pPr>
    </w:p>
    <w:p w14:paraId="1CD1DDC0" w14:textId="3E2E63B0" w:rsidR="00B2581B" w:rsidRPr="00212703" w:rsidRDefault="00B2581B" w:rsidP="008B3BD1">
      <w:pPr>
        <w:pStyle w:val="TextkrperEinzug"/>
        <w:rPr>
          <w:rFonts w:cs="Times New Roman"/>
          <w:lang w:val="de-DE"/>
        </w:rPr>
      </w:pPr>
      <w:r w:rsidRPr="00212703">
        <w:rPr>
          <w:rFonts w:cs="Times New Roman"/>
          <w:lang w:val="de-DE"/>
        </w:rPr>
        <w:t xml:space="preserve">Durch die Verwendung von Visual Studio Code (Siehe Abschnitt 8.2)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7D202576" w14:textId="49D3DCEF" w:rsidR="00937130" w:rsidRPr="00212703" w:rsidRDefault="00937130" w:rsidP="00231DB6">
      <w:pPr>
        <w:pStyle w:val="TextkrperEinzug"/>
        <w:ind w:firstLine="0"/>
        <w:rPr>
          <w:rFonts w:cs="Times New Roman"/>
          <w:lang w:val="de-DE"/>
        </w:rPr>
      </w:pPr>
    </w:p>
    <w:p w14:paraId="5FCFA4F9" w14:textId="32DD4C8F" w:rsidR="00510A5A" w:rsidRPr="00212703" w:rsidRDefault="001731F3" w:rsidP="00427C36">
      <w:pPr>
        <w:pStyle w:val="TextkrperEinzug"/>
        <w:ind w:firstLine="0"/>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340813" w:rsidRPr="00212703">
        <w:rPr>
          <w:rFonts w:cs="Times New Roman"/>
          <w:lang w:val="de-DE"/>
        </w:rPr>
        <w:t>Type 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8" w:name="_Toc517096409"/>
      <w:bookmarkStart w:id="249" w:name="_Toc518473069"/>
      <w:r w:rsidRPr="00212703">
        <w:t>Ausblick</w:t>
      </w:r>
      <w:bookmarkEnd w:id="248"/>
      <w:bookmarkEnd w:id="249"/>
    </w:p>
    <w:p w14:paraId="48152D79" w14:textId="50EA5BC2" w:rsidR="004E5CAF" w:rsidRPr="00212703" w:rsidRDefault="004E5CAF" w:rsidP="008B3BD1">
      <w:pPr>
        <w:pStyle w:val="Textkrper"/>
        <w:ind w:firstLine="576"/>
      </w:pPr>
      <w:r w:rsidRPr="00212703">
        <w:t xml:space="preserve">Während der Entwicklung des </w:t>
      </w:r>
      <w:r w:rsidR="001731F3">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Pr="00212703">
        <w:t>. Diese geschieht im Besonderen dann, wenn insgesamt betrachtet viele Geräte unter viele Kriterien zu einem Master-Gerät herangezogen werden. Das Problem wird mit der Zeit immer größer, da die Anforderungen an Netzwerke die aus Industrie kommen, steigen stetig. Obwohl wie ich schon in der Einleitung erwähnte habe, wird die Übertragungsgeschwindigkeit der Daten nicht betrachtet, muss eine Lösung je schneller desto besser gefunden werden.</w:t>
      </w:r>
    </w:p>
    <w:p w14:paraId="782981BA" w14:textId="77777777" w:rsidR="0033771A" w:rsidRPr="00212703" w:rsidRDefault="0033771A" w:rsidP="00427C36">
      <w:pPr>
        <w:pStyle w:val="Textkrper"/>
      </w:pPr>
      <w:r w:rsidRPr="00212703">
        <w:t>Das Einführen des Single-Page App (Siehe Abschnitt 7.1) war ein erster großer Schritt in die richtige Richtung. Sie spart viele tausende Abfragen der Daten pro erstellter Netzwerk-Topologie, was bisher den zeitlichen Aufwand ungefähr halbiert hat.</w:t>
      </w:r>
    </w:p>
    <w:p w14:paraId="4051F8B3" w14:textId="77777777" w:rsidR="0033771A" w:rsidRPr="00212703" w:rsidRDefault="0033771A" w:rsidP="003148EF">
      <w:pPr>
        <w:pStyle w:val="Textkrper"/>
      </w:pPr>
    </w:p>
    <w:p w14:paraId="2736426B" w14:textId="569265BC" w:rsidR="003148EF" w:rsidRPr="00212703" w:rsidRDefault="0033771A" w:rsidP="008B3BD1">
      <w:pPr>
        <w:pStyle w:val="Textkrper"/>
        <w:ind w:firstLine="709"/>
      </w:pPr>
      <w:r w:rsidRPr="00212703">
        <w:t xml:space="preserve">Bei einer Topologie geht es vor allem darum, die Verknüpfung der Geräte ein industrielles Netzwerk darzustellen. Daher wäre n weitere Darstellungsmöglichkeiten, wie etwa eine logische Darstellung des Datenflusses zu legen sinnvoll. Ebenfalls könnten die Anzeige der Geräte in einer </w:t>
      </w:r>
      <w:r w:rsidR="00FB505C" w:rsidRPr="00212703">
        <w:t xml:space="preserve">Kommunikationsinfrastrukturgerät (z.B. </w:t>
      </w:r>
      <w:r w:rsidR="001D3C17" w:rsidRPr="00212703">
        <w:t>Gateway</w:t>
      </w:r>
      <w:r w:rsidR="00FB505C" w:rsidRPr="00212703">
        <w:t>) ergänzt werden.</w:t>
      </w:r>
    </w:p>
    <w:p w14:paraId="6D651E0D" w14:textId="5B6B552C" w:rsidR="00FB505C" w:rsidRPr="00212703" w:rsidRDefault="00FB505C" w:rsidP="00FB505C">
      <w:pPr>
        <w:pStyle w:val="TextkrperEinzug"/>
        <w:ind w:firstLine="0"/>
        <w:rPr>
          <w:lang w:val="de-DE"/>
        </w:rPr>
      </w:pPr>
    </w:p>
    <w:p w14:paraId="3FAF536C" w14:textId="52D191D7" w:rsidR="00FB505C" w:rsidRPr="00212703" w:rsidRDefault="00FB505C" w:rsidP="008B3BD1">
      <w:pPr>
        <w:pStyle w:val="TextkrperEinzug"/>
        <w:rPr>
          <w:lang w:val="de-DE"/>
        </w:rPr>
      </w:pPr>
      <w:r w:rsidRPr="00212703">
        <w:rPr>
          <w:lang w:val="de-DE"/>
        </w:rPr>
        <w:t>Man könnte auch die Linien in der Topologie kontextuell verbessern, indem man farblich je nach Protokoll kennzeichnet. Ein Beispiel hierfür wäre, dass die deskriptive Verbindung farblich markiert werden, also der PROFIBUS einer Topologie mit Blau anzeigen und die PROFINET IRT mit Grün</w:t>
      </w:r>
      <w:r w:rsidR="001D3C17" w:rsidRPr="00212703">
        <w:rPr>
          <w:lang w:val="de-DE"/>
        </w:rPr>
        <w:t>.</w:t>
      </w:r>
    </w:p>
    <w:p w14:paraId="4CD4D9C5" w14:textId="6166F09B" w:rsidR="001D3C17" w:rsidRPr="00212703" w:rsidRDefault="001D3C17" w:rsidP="00FB505C">
      <w:pPr>
        <w:pStyle w:val="TextkrperEinzug"/>
        <w:ind w:firstLine="0"/>
        <w:rPr>
          <w:lang w:val="de-DE"/>
        </w:rPr>
      </w:pPr>
    </w:p>
    <w:p w14:paraId="4529638B" w14:textId="4047E0B5" w:rsidR="00CF61A1" w:rsidRPr="00212703" w:rsidRDefault="00CF61A1" w:rsidP="008B3BD1">
      <w:pPr>
        <w:pStyle w:val="TextkrperEinzug"/>
        <w:rPr>
          <w:lang w:val="de-DE"/>
        </w:rPr>
      </w:pPr>
      <w:r w:rsidRPr="00212703">
        <w:rPr>
          <w:lang w:val="de-DE"/>
        </w:rPr>
        <w:t>Eine andere sinnvoller umsetzbare Erweiterung für den Topologie-Editor wäre die Übertragungssicherheit was heutzutage in der industriellen Kommunikation einer großen Bedeutung hat.</w:t>
      </w:r>
    </w:p>
    <w:p w14:paraId="5EA36B69" w14:textId="42C52E10" w:rsidR="00CF61A1" w:rsidRPr="00212703" w:rsidRDefault="00CF61A1" w:rsidP="008B3BD1">
      <w:pPr>
        <w:pStyle w:val="TextkrperEinzug"/>
        <w:rPr>
          <w:lang w:val="de-DE"/>
        </w:rPr>
      </w:pPr>
      <w:r w:rsidRPr="00212703">
        <w:rPr>
          <w:lang w:val="de-DE"/>
        </w:rPr>
        <w:lastRenderedPageBreak/>
        <w:t xml:space="preserve">Immer noch im Einsatzbereich der Inbetriebnahme eines Netzwerks aber außerhalb der Industrie, kann das Topologie-Editor als interaktives Hilfsmittel beim Lernen der verschiedenen Topologie-Arten dienen. Man könnte das </w:t>
      </w:r>
      <w:r w:rsidR="001731F3">
        <w:rPr>
          <w:lang w:val="de-DE"/>
        </w:rPr>
        <w:t>Plugin</w:t>
      </w:r>
      <w:r w:rsidRPr="00212703">
        <w:rPr>
          <w:lang w:val="de-DE"/>
        </w:rPr>
        <w:t xml:space="preserve"> um die Möglichkeit erweitern, dass ein Benutzer Die Topologie-Arten aus der Abschnitt 2.2 umschalten kann </w:t>
      </w:r>
    </w:p>
    <w:p w14:paraId="56307C03" w14:textId="7E1A284C" w:rsidR="00CF61A1" w:rsidRPr="00212703" w:rsidRDefault="00CF61A1" w:rsidP="00FB505C">
      <w:pPr>
        <w:pStyle w:val="TextkrperEinzug"/>
        <w:ind w:firstLine="0"/>
        <w:rPr>
          <w:lang w:val="de-DE"/>
        </w:rPr>
      </w:pPr>
    </w:p>
    <w:p w14:paraId="4C88DD33" w14:textId="1E9A6BCA" w:rsidR="00CF61A1" w:rsidRPr="00212703" w:rsidRDefault="00CF61A1" w:rsidP="008B3BD1">
      <w:pPr>
        <w:pStyle w:val="TextkrperEinzug"/>
        <w:rPr>
          <w:lang w:val="de-DE"/>
        </w:rPr>
      </w:pPr>
      <w:r w:rsidRPr="00212703">
        <w:rPr>
          <w:lang w:val="de-DE"/>
        </w:rPr>
        <w:t>Da Topologie-</w:t>
      </w:r>
      <w:r w:rsidR="00E8786E" w:rsidRPr="00212703">
        <w:rPr>
          <w:lang w:val="de-DE"/>
        </w:rPr>
        <w:t>Editor vielseitig</w:t>
      </w:r>
      <w:r w:rsidRPr="00212703">
        <w:rPr>
          <w:lang w:val="de-DE"/>
        </w:rPr>
        <w:t xml:space="preserve"> einsetzbar konzipiert wurde, sind auch </w:t>
      </w:r>
      <w:r w:rsidR="00E8786E" w:rsidRPr="00212703">
        <w:rPr>
          <w:lang w:val="de-DE"/>
        </w:rPr>
        <w:t>die mögliche Weiterentwicklung nicht nur auf der Konfiguration beschränkt, vorstellbar ist auch der Einsatz als Werkzeug zum Planen und Projektieren mit Kunden.</w:t>
      </w:r>
    </w:p>
    <w:p w14:paraId="6C506F12" w14:textId="77777777" w:rsidR="00E8786E" w:rsidRPr="00212703" w:rsidRDefault="00E8786E" w:rsidP="00FB505C">
      <w:pPr>
        <w:pStyle w:val="TextkrperEinzug"/>
        <w:ind w:firstLine="0"/>
        <w:rPr>
          <w:lang w:val="de-DE"/>
        </w:rPr>
      </w:pPr>
    </w:p>
    <w:p w14:paraId="30767D65" w14:textId="11C7D2FE" w:rsidR="001D3C17" w:rsidRPr="00212703" w:rsidRDefault="001D3C17" w:rsidP="008B3BD1">
      <w:pPr>
        <w:pStyle w:val="TextkrperEinzug"/>
        <w:rPr>
          <w:lang w:val="de-DE"/>
        </w:rPr>
      </w:pPr>
      <w:r w:rsidRPr="00212703">
        <w:rPr>
          <w:lang w:val="de-DE"/>
        </w:rPr>
        <w:t>Ein letzter Punkt der Verbesserung ist ganz klar die Erweiterung des Topologie-Editor um einen größeren Mehrwert zu schaffen. Die statistische Auswertung ist noch in ihren Kinderschuhen. Sie biete bisher Basisfunktionalität und muss weiter ausgebaut werden. Das beinhaltet die Erweiterung der Kriterien, der Filter und der Vergleichsmöglichkeiten.</w:t>
      </w:r>
    </w:p>
    <w:p w14:paraId="578E9013" w14:textId="77777777" w:rsidR="000B7AFD" w:rsidRPr="00212703" w:rsidRDefault="000B7AFD"/>
    <w:p w14:paraId="2B5B4BC9" w14:textId="77777777" w:rsidR="000B7AFD" w:rsidRPr="00212703" w:rsidRDefault="000B7AFD"/>
    <w:p w14:paraId="27D007FF" w14:textId="77777777" w:rsidR="000B7AFD" w:rsidRPr="00212703" w:rsidRDefault="000B7AFD"/>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3"/>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101FDE8A" w14:textId="17D9CD3F" w:rsidR="00300267" w:rsidRPr="00212703" w:rsidRDefault="00300267" w:rsidP="00FB505C">
      <w:pPr>
        <w:pStyle w:val="TextkrperEinzug"/>
        <w:ind w:firstLine="0"/>
        <w:rPr>
          <w:b/>
          <w:lang w:val="de-DE"/>
        </w:rPr>
      </w:pPr>
    </w:p>
    <w:p w14:paraId="19A3A8E7" w14:textId="77777777" w:rsidR="00E317CF" w:rsidRPr="00212703" w:rsidRDefault="00E317CF" w:rsidP="00FB505C">
      <w:pPr>
        <w:pStyle w:val="TextkrperEinzug"/>
        <w:ind w:firstLine="0"/>
        <w:rPr>
          <w:b/>
          <w:lang w:val="de-DE"/>
        </w:rPr>
      </w:pP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493C369C" w14:textId="6282EC93" w:rsidR="008235CE" w:rsidRPr="00212703" w:rsidRDefault="0013357D"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w:t>
            </w:r>
            <w:r w:rsidR="004958BE" w:rsidRPr="00212703">
              <w:rPr>
                <w:lang w:val="de-DE"/>
              </w:rPr>
              <w:t xml:space="preserve"> Nutzer kann zu jeder Zeit eine Topologie erstellen sobald dass der Topologie-Editor-Server in ComStudio läuft. d.h ComStudio startet, neue Feld Busse Projekt anlegen, ein Master-Device einfügen, ein oder mehre Slave-Device einfügen.</w:t>
            </w:r>
          </w:p>
          <w:p w14:paraId="51F7C950" w14:textId="5021AEEF" w:rsidR="004958BE" w:rsidRPr="00212703" w:rsidRDefault="004958BE" w:rsidP="004958BE">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Eine Topologie anzeigen bedeutet, ein Graph in Topologie-Editor anzeigen mit den spezifischen Geräten.</w:t>
            </w: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2BF7E627"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025C7D" w:rsidRPr="00212703">
              <w:t xml:space="preserve">Abbildung </w:t>
            </w:r>
            <w:r w:rsidR="00025C7D">
              <w:rPr>
                <w:noProof/>
              </w:rPr>
              <w:t>26</w:t>
            </w:r>
            <w:r w:rsidRPr="00212703">
              <w:rPr>
                <w:lang w:val="de-DE"/>
              </w:rPr>
              <w:fldChar w:fldCharType="end"/>
            </w:r>
          </w:p>
        </w:tc>
      </w:tr>
    </w:tbl>
    <w:p w14:paraId="5ECF95C4" w14:textId="388B851D" w:rsidR="00300267" w:rsidRPr="00212703" w:rsidRDefault="00116771" w:rsidP="00116771">
      <w:pPr>
        <w:pStyle w:val="Beschriftung"/>
      </w:pPr>
      <w:bookmarkStart w:id="250" w:name="_Toc518473103"/>
      <w:r w:rsidRPr="00212703">
        <w:t xml:space="preserve">Tabelle </w:t>
      </w:r>
      <w:r w:rsidR="00FB259C">
        <w:fldChar w:fldCharType="begin"/>
      </w:r>
      <w:r w:rsidR="00FB259C">
        <w:instrText xml:space="preserve"> SEQ Tabelle \* ARABIC </w:instrText>
      </w:r>
      <w:r w:rsidR="00FB259C">
        <w:fldChar w:fldCharType="separate"/>
      </w:r>
      <w:r w:rsidR="00025C7D">
        <w:rPr>
          <w:noProof/>
        </w:rPr>
        <w:t>4</w:t>
      </w:r>
      <w:r w:rsidR="00FB259C">
        <w:rPr>
          <w:noProof/>
        </w:rPr>
        <w:fldChar w:fldCharType="end"/>
      </w:r>
      <w:r w:rsidRPr="00212703">
        <w:t>: Use Case #1</w:t>
      </w:r>
      <w:bookmarkEnd w:id="250"/>
    </w:p>
    <w:p w14:paraId="17761438"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0FFA417C" w14:textId="4BDF1F1A"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kann eine Topologie fast zu jeder Zeit bearbeiten, d.h. den Namen eines Geräts ändern, die Verbindungen tauschen oder sogar ein neueres Gerät in der bestehenden Topologie einfügen. Die Topologie kann nur geändert werden, falls ComStudio nicht in Online-Modul steht.</w:t>
            </w: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4756052F" w:rsidR="00FF2FCB" w:rsidRPr="00212703" w:rsidRDefault="00FF2FCB"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Topologie-Editor –Server läufen und ComStudio hat 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49168440"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lastRenderedPageBreak/>
              <w:t>Nachbedingung</w:t>
            </w:r>
          </w:p>
        </w:tc>
        <w:tc>
          <w:tcPr>
            <w:tcW w:w="4530" w:type="dxa"/>
          </w:tcPr>
          <w:p w14:paraId="497AA784" w14:textId="67FA13C4"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der Daten der Topologie werden  zu Topologie-Editor-Server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1161E454" w:rsidR="00FF2FCB" w:rsidRPr="00212703" w:rsidRDefault="00FF2FCB" w:rsidP="00E317C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Funktion häufig genutzt wird </w:t>
            </w:r>
          </w:p>
        </w:tc>
      </w:tr>
    </w:tbl>
    <w:p w14:paraId="3AFE67C0" w14:textId="42555496" w:rsidR="00FF2FCB" w:rsidRPr="00212703" w:rsidRDefault="00E317CF" w:rsidP="00E317CF">
      <w:pPr>
        <w:pStyle w:val="Beschriftung"/>
      </w:pPr>
      <w:bookmarkStart w:id="251" w:name="_Toc518473104"/>
      <w:r w:rsidRPr="00212703">
        <w:t xml:space="preserve">Tabelle </w:t>
      </w:r>
      <w:r w:rsidR="00FB259C">
        <w:fldChar w:fldCharType="begin"/>
      </w:r>
      <w:r w:rsidR="00FB259C">
        <w:instrText xml:space="preserve"> SEQ Tabelle \* ARABIC </w:instrText>
      </w:r>
      <w:r w:rsidR="00FB259C">
        <w:fldChar w:fldCharType="separate"/>
      </w:r>
      <w:r w:rsidR="00025C7D">
        <w:rPr>
          <w:noProof/>
        </w:rPr>
        <w:t>5</w:t>
      </w:r>
      <w:r w:rsidR="00FB259C">
        <w:rPr>
          <w:noProof/>
        </w:rPr>
        <w:fldChar w:fldCharType="end"/>
      </w:r>
      <w:r w:rsidRPr="00212703">
        <w:t>: Use Case #2</w:t>
      </w:r>
      <w:bookmarkEnd w:id="251"/>
    </w:p>
    <w:p w14:paraId="7704232B" w14:textId="759C52A8" w:rsidR="00E317CF" w:rsidRPr="00212703" w:rsidRDefault="00E317CF" w:rsidP="00E317CF">
      <w:pPr>
        <w:pStyle w:val="TextkrperEinzug"/>
        <w:ind w:firstLine="0"/>
        <w:rPr>
          <w:b/>
          <w:lang w:val="de-DE"/>
        </w:rPr>
      </w:pPr>
    </w:p>
    <w:p w14:paraId="091BEA20"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12703"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2B15E567" w14:textId="604E0F0D" w:rsidR="00E317CF" w:rsidRPr="00212703" w:rsidRDefault="00CC5A82"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muss zu jeder Zeit die Fehler bei Nutzung der </w:t>
            </w:r>
            <w:r w:rsidR="001731F3">
              <w:rPr>
                <w:lang w:val="de-DE"/>
              </w:rPr>
              <w:t>Plugin</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das Fehler erkennen und behandeln können. Bei Netzwerkausfall zeigt -Editor ein roter Hintergrund und ComStudio zeigt die textuelle dazu hörige Fehlermeldung in dem Output-Frame</w:t>
            </w:r>
            <w:r w:rsidR="00E317CF" w:rsidRPr="00212703">
              <w:rPr>
                <w:lang w:val="de-DE"/>
              </w:rPr>
              <w:t xml:space="preserve">, </w:t>
            </w: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3B44B97B" w:rsidR="00E317CF" w:rsidRPr="00212703" w:rsidRDefault="00E317CF" w:rsidP="00024C5A">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 xml:space="preserve">-Editor –Server läufen und ComStudio </w:t>
            </w:r>
            <w:r w:rsidR="00024C5A" w:rsidRPr="00212703">
              <w:rPr>
                <w:lang w:val="de-DE"/>
              </w:rPr>
              <w:t>besitzt</w:t>
            </w:r>
            <w:r w:rsidRPr="00212703">
              <w:rPr>
                <w:lang w:val="de-DE"/>
              </w:rPr>
              <w:t xml:space="preserve"> 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349F1E1" w:rsidR="00E317CF" w:rsidRPr="00212703" w:rsidRDefault="00E317CF" w:rsidP="00996E29">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 xml:space="preserve">der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304E9948" w:rsidR="00E317CF" w:rsidRPr="00212703" w:rsidRDefault="00024C5A" w:rsidP="00024C5A">
      <w:pPr>
        <w:pStyle w:val="Beschriftung"/>
      </w:pPr>
      <w:bookmarkStart w:id="252" w:name="_Toc518473105"/>
      <w:r w:rsidRPr="00212703">
        <w:t xml:space="preserve">Tabelle </w:t>
      </w:r>
      <w:r w:rsidR="00FB259C">
        <w:fldChar w:fldCharType="begin"/>
      </w:r>
      <w:r w:rsidR="00FB259C">
        <w:instrText xml:space="preserve"> SEQ Tabelle \* ARABIC </w:instrText>
      </w:r>
      <w:r w:rsidR="00FB259C">
        <w:fldChar w:fldCharType="separate"/>
      </w:r>
      <w:r w:rsidR="00025C7D">
        <w:rPr>
          <w:noProof/>
        </w:rPr>
        <w:t>6</w:t>
      </w:r>
      <w:r w:rsidR="00FB259C">
        <w:rPr>
          <w:noProof/>
        </w:rPr>
        <w:fldChar w:fldCharType="end"/>
      </w:r>
      <w:r w:rsidRPr="00212703">
        <w:t>: Use Case #3</w:t>
      </w:r>
      <w:bookmarkEnd w:id="252"/>
    </w:p>
    <w:p w14:paraId="53525882" w14:textId="34749FC4" w:rsidR="000252AD" w:rsidRPr="00212703" w:rsidRDefault="000252AD" w:rsidP="000252AD">
      <w:pPr>
        <w:pStyle w:val="TextkrperEinzug"/>
        <w:rPr>
          <w:lang w:val="de-DE"/>
        </w:rPr>
      </w:pPr>
    </w:p>
    <w:p w14:paraId="7921ED81" w14:textId="2EB701C2" w:rsidR="000252AD" w:rsidRPr="00212703" w:rsidRDefault="000252AD" w:rsidP="000252AD">
      <w:pPr>
        <w:pStyle w:val="TextkrperEinzug"/>
        <w:rPr>
          <w:lang w:val="de-DE"/>
        </w:rPr>
      </w:pPr>
    </w:p>
    <w:p w14:paraId="3DCB469E" w14:textId="0DBDB186" w:rsidR="000252AD" w:rsidRPr="00212703" w:rsidRDefault="000252AD" w:rsidP="000252AD">
      <w:pPr>
        <w:pStyle w:val="TextkrperEinzug"/>
        <w:rPr>
          <w:lang w:val="de-DE"/>
        </w:rPr>
      </w:pPr>
    </w:p>
    <w:p w14:paraId="415016BB" w14:textId="02BEB780" w:rsidR="000252AD" w:rsidRPr="00212703" w:rsidRDefault="000252AD" w:rsidP="000252AD">
      <w:pPr>
        <w:pStyle w:val="TextkrperEinzug"/>
        <w:rPr>
          <w:lang w:val="de-DE"/>
        </w:rPr>
      </w:pPr>
    </w:p>
    <w:p w14:paraId="69925555" w14:textId="39740D9E" w:rsidR="000252AD" w:rsidRPr="00212703" w:rsidRDefault="000252AD" w:rsidP="000252AD">
      <w:pPr>
        <w:pStyle w:val="TextkrperEinzug"/>
        <w:rPr>
          <w:lang w:val="de-DE"/>
        </w:rPr>
      </w:pPr>
    </w:p>
    <w:p w14:paraId="343B3B12" w14:textId="4F8425B2" w:rsidR="000252AD" w:rsidRPr="00212703" w:rsidRDefault="000252AD" w:rsidP="000252AD">
      <w:pPr>
        <w:pStyle w:val="TextkrperEinzug"/>
        <w:rPr>
          <w:lang w:val="de-DE"/>
        </w:rPr>
      </w:pPr>
    </w:p>
    <w:p w14:paraId="1BA6F974" w14:textId="67DB2524" w:rsidR="000252AD" w:rsidRPr="00212703" w:rsidRDefault="000252AD" w:rsidP="000252AD">
      <w:pPr>
        <w:pStyle w:val="TextkrperEinzug"/>
        <w:rPr>
          <w:lang w:val="de-DE"/>
        </w:rPr>
      </w:pPr>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70050701" w14:textId="0736F019"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Graph. Von hier kann er leicht die dargestellte Topologie ausdrucken.</w:t>
            </w: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7E544435"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Topologie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77777777"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der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58BA1D27"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des Topologie ist nicht essentiell für die Abläufe im System</w:t>
            </w:r>
            <w:r w:rsidR="00024C5A" w:rsidRPr="00212703">
              <w:rPr>
                <w:lang w:val="de-DE"/>
              </w:rPr>
              <w:t xml:space="preserve"> </w:t>
            </w:r>
          </w:p>
        </w:tc>
      </w:tr>
    </w:tbl>
    <w:p w14:paraId="79D35D8E" w14:textId="564D7C49" w:rsidR="00024C5A" w:rsidRPr="00212703" w:rsidRDefault="00574081" w:rsidP="00574081">
      <w:pPr>
        <w:pStyle w:val="Beschriftung"/>
      </w:pPr>
      <w:bookmarkStart w:id="253" w:name="_Toc518473106"/>
      <w:r w:rsidRPr="00212703">
        <w:t xml:space="preserve">Tabelle </w:t>
      </w:r>
      <w:r w:rsidR="00FB259C">
        <w:fldChar w:fldCharType="begin"/>
      </w:r>
      <w:r w:rsidR="00FB259C">
        <w:instrText xml:space="preserve"> SEQ Tabelle \* ARABIC </w:instrText>
      </w:r>
      <w:r w:rsidR="00FB259C">
        <w:fldChar w:fldCharType="separate"/>
      </w:r>
      <w:r w:rsidR="00025C7D">
        <w:rPr>
          <w:noProof/>
        </w:rPr>
        <w:t>7</w:t>
      </w:r>
      <w:r w:rsidR="00FB259C">
        <w:rPr>
          <w:noProof/>
        </w:rPr>
        <w:fldChar w:fldCharType="end"/>
      </w:r>
      <w:r w:rsidRPr="00212703">
        <w:t>: Use Case #4</w:t>
      </w:r>
      <w:bookmarkEnd w:id="253"/>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4" w:name="_Toc517096410" w:displacedByCustomXml="next"/>
    <w:bookmarkStart w:id="255" w:name="_Toc518473070" w:displacedByCustomXml="next"/>
    <w:sdt>
      <w:sdtPr>
        <w:rPr>
          <w:b w:val="0"/>
          <w:sz w:val="24"/>
        </w:rPr>
        <w:id w:val="-1475443121"/>
        <w:docPartObj>
          <w:docPartGallery w:val="Bibliographies"/>
          <w:docPartUnique/>
        </w:docPartObj>
      </w:sdtPr>
      <w:sdtEndPr/>
      <w:sdtContent>
        <w:p w14:paraId="3C61FEFB" w14:textId="7522C9DF" w:rsidR="00716919" w:rsidRPr="00212703" w:rsidRDefault="00716919" w:rsidP="005B3440">
          <w:pPr>
            <w:pStyle w:val="berschriftmitEintraginsInhaltsverzeichnis"/>
            <w:rPr>
              <w:lang w:val="en-US"/>
            </w:rPr>
          </w:pPr>
          <w:r w:rsidRPr="00212703">
            <w:t>Literatur</w:t>
          </w:r>
          <w:bookmarkEnd w:id="255"/>
          <w:bookmarkEnd w:id="254"/>
        </w:p>
        <w:sdt>
          <w:sdtPr>
            <w:rPr>
              <w:b/>
            </w:rPr>
            <w:id w:val="-282572696"/>
            <w:bibliography/>
          </w:sdtPr>
          <w:sdtEndPr>
            <w:rPr>
              <w:b w:val="0"/>
            </w:rPr>
          </w:sdtEndPr>
          <w:sdtContent>
            <w:p w14:paraId="1C8F8209" w14:textId="77777777" w:rsidR="00025C7D" w:rsidRDefault="00716919" w:rsidP="00025C7D">
              <w:pPr>
                <w:pStyle w:val="Literaturverzeichnis"/>
                <w:ind w:left="720" w:hanging="720"/>
                <w:rPr>
                  <w:noProof/>
                  <w:szCs w:val="24"/>
                </w:rPr>
              </w:pPr>
              <w:r w:rsidRPr="00212703">
                <w:fldChar w:fldCharType="begin"/>
              </w:r>
              <w:r w:rsidRPr="00212703">
                <w:rPr>
                  <w:lang w:val="en-US"/>
                </w:rPr>
                <w:instrText>BIBLIOGRAPHY</w:instrText>
              </w:r>
              <w:r w:rsidRPr="00212703">
                <w:fldChar w:fldCharType="separate"/>
              </w:r>
              <w:r w:rsidR="00025C7D">
                <w:rPr>
                  <w:noProof/>
                </w:rPr>
                <w:t xml:space="preserve">AG, S. (01 2018). </w:t>
              </w:r>
              <w:r w:rsidR="00025C7D">
                <w:rPr>
                  <w:i/>
                  <w:iCs/>
                  <w:noProof/>
                </w:rPr>
                <w:t>SIEMENS</w:t>
              </w:r>
              <w:r w:rsidR="00025C7D">
                <w:rPr>
                  <w:noProof/>
                </w:rPr>
                <w:t>. Abgerufen am 01. 03 2018 von http://w3.siemens.com/mcms/automation/de/industrielle-kommunikation/profibus/Seiten/Default.aspx</w:t>
              </w:r>
            </w:p>
            <w:p w14:paraId="487C60BF" w14:textId="77777777" w:rsidR="00025C7D" w:rsidRDefault="00025C7D" w:rsidP="00025C7D">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6698522E" w14:textId="77777777" w:rsidR="00025C7D" w:rsidRDefault="00025C7D" w:rsidP="00025C7D">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7C95A3E5" w14:textId="77777777" w:rsidR="00025C7D" w:rsidRDefault="00025C7D" w:rsidP="00025C7D">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13BD8BB2" w14:textId="77777777" w:rsidR="00025C7D" w:rsidRDefault="00025C7D" w:rsidP="00025C7D">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69A4D6BF" w14:textId="77777777" w:rsidR="00025C7D" w:rsidRDefault="00025C7D" w:rsidP="00025C7D">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73CF483B" w14:textId="77777777" w:rsidR="00025C7D" w:rsidRDefault="00025C7D" w:rsidP="00025C7D">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72130062" w14:textId="77777777" w:rsidR="00025C7D" w:rsidRDefault="00025C7D" w:rsidP="00025C7D">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5E02A0AB" w14:textId="77777777" w:rsidR="00025C7D" w:rsidRDefault="00025C7D" w:rsidP="00025C7D">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25DA9DB5" w14:textId="77777777" w:rsidR="00025C7D" w:rsidRDefault="00025C7D" w:rsidP="00025C7D">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4EE0FD92" w14:textId="77777777" w:rsidR="00025C7D" w:rsidRDefault="00025C7D" w:rsidP="00025C7D">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286CBB8F" w14:textId="77777777" w:rsidR="00025C7D" w:rsidRDefault="00025C7D" w:rsidP="00025C7D">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E64178A" w14:textId="77777777" w:rsidR="00025C7D" w:rsidRDefault="00025C7D" w:rsidP="00025C7D">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10E80AFD" w14:textId="77777777" w:rsidR="00025C7D" w:rsidRDefault="00025C7D" w:rsidP="00025C7D">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30FA3725" w14:textId="77777777" w:rsidR="00025C7D" w:rsidRDefault="00025C7D" w:rsidP="00025C7D">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0A2258DE" w14:textId="77777777" w:rsidR="00025C7D" w:rsidRDefault="00025C7D" w:rsidP="00025C7D">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62B7E8A1" w14:textId="77777777" w:rsidR="00025C7D" w:rsidRDefault="00025C7D" w:rsidP="00025C7D">
              <w:pPr>
                <w:pStyle w:val="Literaturverzeichnis"/>
                <w:ind w:left="720" w:hanging="720"/>
                <w:rPr>
                  <w:noProof/>
                </w:rPr>
              </w:pPr>
              <w:r>
                <w:rPr>
                  <w:noProof/>
                </w:rPr>
                <w:t>HMS. (2015). (HMS Industrial Networks) Abgerufen am 05. 05 2018 von http://www.feldbusse.de/Profinet/profinet.shtml</w:t>
              </w:r>
            </w:p>
            <w:p w14:paraId="44645A3B" w14:textId="77777777" w:rsidR="00025C7D" w:rsidRDefault="00025C7D" w:rsidP="00025C7D">
              <w:pPr>
                <w:pStyle w:val="Literaturverzeichnis"/>
                <w:ind w:left="720" w:hanging="720"/>
                <w:rPr>
                  <w:noProof/>
                </w:rPr>
              </w:pPr>
              <w:r>
                <w:rPr>
                  <w:noProof/>
                </w:rPr>
                <w:t xml:space="preserve">IT Wissen Info. (2001). </w:t>
              </w:r>
              <w:r>
                <w:rPr>
                  <w:i/>
                  <w:iCs/>
                  <w:noProof/>
                </w:rPr>
                <w:t>IT Wissen Info</w:t>
              </w:r>
              <w:r>
                <w:rPr>
                  <w:noProof/>
                </w:rPr>
                <w:t>. (2018) Abgerufen am 02. 02 2018 von https://www.itwissen.info/Ethernet-Ethernet.html</w:t>
              </w:r>
            </w:p>
            <w:p w14:paraId="58E658EE" w14:textId="77777777" w:rsidR="00025C7D" w:rsidRDefault="00025C7D" w:rsidP="00025C7D">
              <w:pPr>
                <w:pStyle w:val="Literaturverzeichnis"/>
                <w:ind w:left="720" w:hanging="720"/>
                <w:rPr>
                  <w:noProof/>
                </w:rPr>
              </w:pPr>
              <w:r>
                <w:rPr>
                  <w:noProof/>
                </w:rPr>
                <w:lastRenderedPageBreak/>
                <w:t xml:space="preserve">Kersken, S. ( 2013). </w:t>
              </w:r>
              <w:r>
                <w:rPr>
                  <w:i/>
                  <w:iCs/>
                  <w:noProof/>
                </w:rPr>
                <w:t>IT-Handbuch für Fachinformatiker.</w:t>
              </w:r>
              <w:r>
                <w:rPr>
                  <w:noProof/>
                </w:rPr>
                <w:t xml:space="preserve"> Bonn: Galileo Press.</w:t>
              </w:r>
            </w:p>
            <w:p w14:paraId="17EE97F4" w14:textId="77777777" w:rsidR="00025C7D" w:rsidRDefault="00025C7D" w:rsidP="00025C7D">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374817ED" w14:textId="77777777" w:rsidR="00025C7D" w:rsidRDefault="00025C7D" w:rsidP="00025C7D">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63CA9FFC" w14:textId="77777777" w:rsidR="00025C7D" w:rsidRDefault="00025C7D" w:rsidP="00025C7D">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6F686BEC" w14:textId="77777777" w:rsidR="00025C7D" w:rsidRDefault="00025C7D" w:rsidP="00025C7D">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140133B9" w14:textId="77777777" w:rsidR="00025C7D" w:rsidRDefault="00025C7D" w:rsidP="00025C7D">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0D2A04C5" w14:textId="77777777" w:rsidR="00025C7D" w:rsidRDefault="00025C7D" w:rsidP="00025C7D">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2005B4C3" w14:textId="77777777" w:rsidR="00025C7D" w:rsidRDefault="00025C7D" w:rsidP="00025C7D">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15F4635A" w14:textId="77777777" w:rsidR="00025C7D" w:rsidRDefault="00025C7D" w:rsidP="00025C7D">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5B94243F" w14:textId="77777777" w:rsidR="00025C7D" w:rsidRDefault="00025C7D" w:rsidP="00025C7D">
              <w:pPr>
                <w:pStyle w:val="Literaturverzeichnis"/>
                <w:ind w:left="720" w:hanging="720"/>
                <w:rPr>
                  <w:noProof/>
                </w:rPr>
              </w:pPr>
              <w:r>
                <w:rPr>
                  <w:i/>
                  <w:iCs/>
                  <w:noProof/>
                </w:rPr>
                <w:t>Northwoods Software</w:t>
              </w:r>
              <w:r>
                <w:rPr>
                  <w:noProof/>
                </w:rPr>
                <w:t>. (01. 01 1998). (GOJS) Abgerufen am 05. 04 2018 von https://www.nwoods.com/store/p-82-gojs-oem.aspx</w:t>
              </w:r>
            </w:p>
            <w:p w14:paraId="5D3F79B3" w14:textId="77777777" w:rsidR="00025C7D" w:rsidRDefault="00025C7D" w:rsidP="00025C7D">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672CA8AF" w14:textId="77777777" w:rsidR="00025C7D" w:rsidRDefault="00025C7D" w:rsidP="00025C7D">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3750278D" w14:textId="77777777" w:rsidR="00025C7D" w:rsidRDefault="00025C7D" w:rsidP="00025C7D">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190A2E3B" w14:textId="77777777" w:rsidR="00025C7D" w:rsidRDefault="00025C7D" w:rsidP="00025C7D">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369C5764" w14:textId="77777777" w:rsidR="00025C7D" w:rsidRDefault="00025C7D" w:rsidP="00025C7D">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26D15585" w14:textId="77777777" w:rsidR="00025C7D" w:rsidRDefault="00025C7D" w:rsidP="00025C7D">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47CAA004" w14:textId="77777777" w:rsidR="00025C7D" w:rsidRDefault="00025C7D" w:rsidP="00025C7D">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436984FB" w14:textId="77777777" w:rsidR="00025C7D" w:rsidRDefault="00025C7D" w:rsidP="00025C7D">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421F6E9F" w14:textId="77777777" w:rsidR="00025C7D" w:rsidRDefault="00025C7D" w:rsidP="00025C7D">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4AE390A5" w14:textId="77777777" w:rsidR="00025C7D" w:rsidRDefault="00025C7D" w:rsidP="00025C7D">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1730DD57" w14:textId="77777777" w:rsidR="00025C7D" w:rsidRDefault="00025C7D" w:rsidP="00025C7D">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48A80C73" w14:textId="77777777" w:rsidR="00025C7D" w:rsidRDefault="00025C7D" w:rsidP="00025C7D">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71F27A4E" w14:textId="77777777" w:rsidR="00025C7D" w:rsidRDefault="00025C7D" w:rsidP="00025C7D">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7E4AFD11" w14:textId="77777777" w:rsidR="00025C7D" w:rsidRDefault="00025C7D" w:rsidP="00025C7D">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1DDB6366" w14:textId="77777777" w:rsidR="00025C7D" w:rsidRDefault="00025C7D" w:rsidP="00025C7D">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025C7D">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69DE6604" w14:textId="3EAC00AF" w:rsidR="00367D86" w:rsidRPr="00A4783B" w:rsidRDefault="00367D86" w:rsidP="00147862">
      <w:pPr>
        <w:pStyle w:val="berschriftmitEintraginsInhaltsverzeichnis"/>
        <w:rPr>
          <w:lang w:val="en-US"/>
        </w:rPr>
      </w:pPr>
      <w:bookmarkStart w:id="256" w:name="_Toc517096411"/>
      <w:bookmarkStart w:id="257" w:name="_Toc518473071"/>
      <w:r w:rsidRPr="00A4783B">
        <w:rPr>
          <w:lang w:val="en-US"/>
        </w:rPr>
        <w:t>Index</w:t>
      </w:r>
      <w:bookmarkEnd w:id="256"/>
      <w:bookmarkEnd w:id="257"/>
    </w:p>
    <w:p w14:paraId="05ADEE4D" w14:textId="77777777" w:rsidR="00025C7D" w:rsidRDefault="00367D86">
      <w:pPr>
        <w:pStyle w:val="Textkrper"/>
        <w:rPr>
          <w:noProof/>
        </w:rPr>
        <w:sectPr w:rsidR="00025C7D" w:rsidSect="00025C7D">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7C9BB40B"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A</w:t>
      </w:r>
    </w:p>
    <w:p w14:paraId="7C571369" w14:textId="77777777" w:rsidR="00025C7D" w:rsidRDefault="00025C7D">
      <w:pPr>
        <w:pStyle w:val="Index1"/>
        <w:rPr>
          <w:noProof/>
        </w:rPr>
      </w:pPr>
      <w:r>
        <w:rPr>
          <w:noProof/>
        </w:rPr>
        <w:t>ASP.NET Core 2.0</w:t>
      </w:r>
      <w:r>
        <w:rPr>
          <w:noProof/>
        </w:rPr>
        <w:tab/>
        <w:t>32</w:t>
      </w:r>
    </w:p>
    <w:p w14:paraId="3390A871"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C</w:t>
      </w:r>
    </w:p>
    <w:p w14:paraId="4F9AD649" w14:textId="77777777" w:rsidR="00025C7D" w:rsidRDefault="00025C7D">
      <w:pPr>
        <w:pStyle w:val="Index1"/>
        <w:rPr>
          <w:noProof/>
        </w:rPr>
      </w:pPr>
      <w:r>
        <w:rPr>
          <w:noProof/>
        </w:rPr>
        <w:t>Communication</w:t>
      </w:r>
      <w:r>
        <w:rPr>
          <w:noProof/>
        </w:rPr>
        <w:tab/>
        <w:t>16, 17</w:t>
      </w:r>
    </w:p>
    <w:p w14:paraId="021B8331" w14:textId="77777777" w:rsidR="00025C7D" w:rsidRDefault="00025C7D">
      <w:pPr>
        <w:pStyle w:val="Index1"/>
        <w:rPr>
          <w:noProof/>
        </w:rPr>
      </w:pPr>
      <w:r w:rsidRPr="00490F38">
        <w:rPr>
          <w:b/>
          <w:noProof/>
        </w:rPr>
        <w:t>Component</w:t>
      </w:r>
      <w:r>
        <w:rPr>
          <w:noProof/>
        </w:rPr>
        <w:tab/>
        <w:t>25</w:t>
      </w:r>
    </w:p>
    <w:p w14:paraId="7484AC04"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D</w:t>
      </w:r>
    </w:p>
    <w:p w14:paraId="20C7FEA8" w14:textId="77777777" w:rsidR="00025C7D" w:rsidRDefault="00025C7D">
      <w:pPr>
        <w:pStyle w:val="Index1"/>
        <w:rPr>
          <w:noProof/>
        </w:rPr>
      </w:pPr>
      <w:r w:rsidRPr="00490F38">
        <w:rPr>
          <w:b/>
          <w:noProof/>
        </w:rPr>
        <w:t>Device</w:t>
      </w:r>
      <w:r>
        <w:rPr>
          <w:noProof/>
        </w:rPr>
        <w:tab/>
        <w:t>7</w:t>
      </w:r>
    </w:p>
    <w:p w14:paraId="33813E7C"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E</w:t>
      </w:r>
    </w:p>
    <w:p w14:paraId="0046F185" w14:textId="77777777" w:rsidR="00025C7D" w:rsidRDefault="00025C7D">
      <w:pPr>
        <w:pStyle w:val="Index1"/>
        <w:rPr>
          <w:noProof/>
        </w:rPr>
      </w:pPr>
      <w:r>
        <w:rPr>
          <w:noProof/>
        </w:rPr>
        <w:t>Echtzeitverhalten</w:t>
      </w:r>
      <w:r>
        <w:rPr>
          <w:noProof/>
        </w:rPr>
        <w:tab/>
        <w:t>1</w:t>
      </w:r>
    </w:p>
    <w:p w14:paraId="3CAC1FF5" w14:textId="77777777" w:rsidR="00025C7D" w:rsidRDefault="00025C7D">
      <w:pPr>
        <w:pStyle w:val="Index1"/>
        <w:rPr>
          <w:noProof/>
        </w:rPr>
      </w:pPr>
      <w:r w:rsidRPr="00490F38">
        <w:rPr>
          <w:b/>
          <w:noProof/>
        </w:rPr>
        <w:t>Ethernet–Technik</w:t>
      </w:r>
      <w:r>
        <w:rPr>
          <w:noProof/>
        </w:rPr>
        <w:tab/>
        <w:t>6</w:t>
      </w:r>
    </w:p>
    <w:p w14:paraId="3252CD07"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F</w:t>
      </w:r>
    </w:p>
    <w:p w14:paraId="2D90514C" w14:textId="77777777" w:rsidR="00025C7D" w:rsidRDefault="00025C7D">
      <w:pPr>
        <w:pStyle w:val="Index1"/>
        <w:rPr>
          <w:noProof/>
        </w:rPr>
      </w:pPr>
      <w:r>
        <w:rPr>
          <w:noProof/>
        </w:rPr>
        <w:t>FDT</w:t>
      </w:r>
      <w:r>
        <w:rPr>
          <w:noProof/>
        </w:rPr>
        <w:tab/>
        <w:t>16</w:t>
      </w:r>
    </w:p>
    <w:p w14:paraId="148B9C97" w14:textId="77777777" w:rsidR="00025C7D" w:rsidRDefault="00025C7D">
      <w:pPr>
        <w:pStyle w:val="Index1"/>
        <w:rPr>
          <w:noProof/>
        </w:rPr>
      </w:pPr>
      <w:r>
        <w:rPr>
          <w:noProof/>
        </w:rPr>
        <w:t>funktionalen Anforderungen</w:t>
      </w:r>
      <w:r>
        <w:rPr>
          <w:noProof/>
        </w:rPr>
        <w:tab/>
        <w:t>20</w:t>
      </w:r>
    </w:p>
    <w:p w14:paraId="4B030760"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G</w:t>
      </w:r>
    </w:p>
    <w:p w14:paraId="4E3EC265" w14:textId="77777777" w:rsidR="00025C7D" w:rsidRDefault="00025C7D">
      <w:pPr>
        <w:pStyle w:val="Index1"/>
        <w:rPr>
          <w:noProof/>
        </w:rPr>
      </w:pPr>
      <w:r>
        <w:rPr>
          <w:noProof/>
        </w:rPr>
        <w:t>GET</w:t>
      </w:r>
      <w:r>
        <w:rPr>
          <w:noProof/>
        </w:rPr>
        <w:tab/>
        <w:t>32</w:t>
      </w:r>
    </w:p>
    <w:p w14:paraId="58B47255" w14:textId="77777777" w:rsidR="00025C7D" w:rsidRDefault="00025C7D">
      <w:pPr>
        <w:pStyle w:val="Index1"/>
        <w:rPr>
          <w:noProof/>
        </w:rPr>
      </w:pPr>
      <w:r>
        <w:rPr>
          <w:noProof/>
        </w:rPr>
        <w:t>GoJS</w:t>
      </w:r>
      <w:r>
        <w:rPr>
          <w:noProof/>
        </w:rPr>
        <w:tab/>
        <w:t>28</w:t>
      </w:r>
    </w:p>
    <w:p w14:paraId="1D931853"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K</w:t>
      </w:r>
    </w:p>
    <w:p w14:paraId="2F18DBC8" w14:textId="77777777" w:rsidR="00025C7D" w:rsidRDefault="00025C7D">
      <w:pPr>
        <w:pStyle w:val="Index1"/>
        <w:rPr>
          <w:noProof/>
        </w:rPr>
      </w:pPr>
      <w:r>
        <w:rPr>
          <w:noProof/>
        </w:rPr>
        <w:t>Kendo UI</w:t>
      </w:r>
      <w:r>
        <w:rPr>
          <w:noProof/>
        </w:rPr>
        <w:tab/>
        <w:t>27</w:t>
      </w:r>
    </w:p>
    <w:p w14:paraId="67B440E6"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M</w:t>
      </w:r>
    </w:p>
    <w:p w14:paraId="092AAF12" w14:textId="77777777" w:rsidR="00025C7D" w:rsidRDefault="00025C7D">
      <w:pPr>
        <w:pStyle w:val="Index1"/>
        <w:rPr>
          <w:noProof/>
        </w:rPr>
      </w:pPr>
      <w:r w:rsidRPr="00490F38">
        <w:rPr>
          <w:b/>
          <w:noProof/>
        </w:rPr>
        <w:t>Module</w:t>
      </w:r>
      <w:r>
        <w:rPr>
          <w:noProof/>
        </w:rPr>
        <w:tab/>
        <w:t>25</w:t>
      </w:r>
    </w:p>
    <w:p w14:paraId="458AEE26"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N</w:t>
      </w:r>
    </w:p>
    <w:p w14:paraId="7DDF12E0" w14:textId="77777777" w:rsidR="00025C7D" w:rsidRDefault="00025C7D">
      <w:pPr>
        <w:pStyle w:val="Index1"/>
        <w:rPr>
          <w:noProof/>
        </w:rPr>
      </w:pPr>
      <w:r w:rsidRPr="00490F38">
        <w:rPr>
          <w:b/>
          <w:noProof/>
        </w:rPr>
        <w:t>Netzwerk</w:t>
      </w:r>
      <w:r>
        <w:rPr>
          <w:noProof/>
        </w:rPr>
        <w:tab/>
        <w:t>6</w:t>
      </w:r>
    </w:p>
    <w:p w14:paraId="71E40ADE" w14:textId="77777777" w:rsidR="00025C7D" w:rsidRDefault="00025C7D">
      <w:pPr>
        <w:pStyle w:val="Index1"/>
        <w:rPr>
          <w:noProof/>
        </w:rPr>
      </w:pPr>
      <w:r w:rsidRPr="00490F38">
        <w:rPr>
          <w:b/>
          <w:noProof/>
        </w:rPr>
        <w:t>Netzwerkprotokoll</w:t>
      </w:r>
      <w:r>
        <w:rPr>
          <w:noProof/>
        </w:rPr>
        <w:tab/>
        <w:t>6</w:t>
      </w:r>
    </w:p>
    <w:p w14:paraId="5481CB47" w14:textId="77777777" w:rsidR="00025C7D" w:rsidRDefault="00025C7D">
      <w:pPr>
        <w:pStyle w:val="Index1"/>
        <w:rPr>
          <w:noProof/>
        </w:rPr>
      </w:pPr>
      <w:r>
        <w:rPr>
          <w:noProof/>
        </w:rPr>
        <w:t>Nichtfunktionale Anforderungen</w:t>
      </w:r>
      <w:r>
        <w:rPr>
          <w:noProof/>
        </w:rPr>
        <w:tab/>
        <w:t>22</w:t>
      </w:r>
    </w:p>
    <w:p w14:paraId="12603A89"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O</w:t>
      </w:r>
    </w:p>
    <w:p w14:paraId="10B26826" w14:textId="77777777" w:rsidR="00025C7D" w:rsidRDefault="00025C7D">
      <w:pPr>
        <w:pStyle w:val="Index1"/>
        <w:rPr>
          <w:noProof/>
        </w:rPr>
      </w:pPr>
      <w:r w:rsidRPr="00490F38">
        <w:rPr>
          <w:b/>
          <w:noProof/>
        </w:rPr>
        <w:t>OSI-Referenzmodell</w:t>
      </w:r>
      <w:r>
        <w:rPr>
          <w:noProof/>
        </w:rPr>
        <w:tab/>
        <w:t>7</w:t>
      </w:r>
    </w:p>
    <w:p w14:paraId="27522D22"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P</w:t>
      </w:r>
    </w:p>
    <w:p w14:paraId="169A3517" w14:textId="77777777" w:rsidR="00025C7D" w:rsidRDefault="00025C7D">
      <w:pPr>
        <w:pStyle w:val="Index1"/>
        <w:rPr>
          <w:noProof/>
        </w:rPr>
      </w:pPr>
      <w:r>
        <w:rPr>
          <w:noProof/>
        </w:rPr>
        <w:t>Plugin</w:t>
      </w:r>
      <w:r>
        <w:rPr>
          <w:noProof/>
        </w:rPr>
        <w:tab/>
        <w:t>2</w:t>
      </w:r>
    </w:p>
    <w:p w14:paraId="34F36EA0" w14:textId="77777777" w:rsidR="00025C7D" w:rsidRDefault="00025C7D">
      <w:pPr>
        <w:pStyle w:val="Index1"/>
        <w:rPr>
          <w:noProof/>
        </w:rPr>
      </w:pPr>
      <w:r>
        <w:rPr>
          <w:noProof/>
        </w:rPr>
        <w:t>POST</w:t>
      </w:r>
      <w:r>
        <w:rPr>
          <w:noProof/>
        </w:rPr>
        <w:tab/>
        <w:t>32</w:t>
      </w:r>
    </w:p>
    <w:p w14:paraId="79E7BD99" w14:textId="77777777" w:rsidR="00025C7D" w:rsidRDefault="00025C7D">
      <w:pPr>
        <w:pStyle w:val="Index1"/>
        <w:rPr>
          <w:noProof/>
        </w:rPr>
      </w:pPr>
      <w:r w:rsidRPr="00490F38">
        <w:rPr>
          <w:b/>
          <w:noProof/>
        </w:rPr>
        <w:t>PROFIBUS-FMS</w:t>
      </w:r>
      <w:r>
        <w:rPr>
          <w:noProof/>
        </w:rPr>
        <w:tab/>
        <w:t>14</w:t>
      </w:r>
    </w:p>
    <w:p w14:paraId="4A618FBE" w14:textId="77777777" w:rsidR="00025C7D" w:rsidRDefault="00025C7D">
      <w:pPr>
        <w:pStyle w:val="Index1"/>
        <w:rPr>
          <w:noProof/>
        </w:rPr>
      </w:pPr>
      <w:r>
        <w:rPr>
          <w:noProof/>
        </w:rPr>
        <w:t>Programmierkonzept</w:t>
      </w:r>
      <w:r>
        <w:rPr>
          <w:noProof/>
        </w:rPr>
        <w:tab/>
        <w:t>29</w:t>
      </w:r>
    </w:p>
    <w:p w14:paraId="1BD43AED"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R</w:t>
      </w:r>
    </w:p>
    <w:p w14:paraId="37E553D7" w14:textId="77777777" w:rsidR="00025C7D" w:rsidRDefault="00025C7D">
      <w:pPr>
        <w:pStyle w:val="Index1"/>
        <w:rPr>
          <w:noProof/>
        </w:rPr>
      </w:pPr>
      <w:r w:rsidRPr="00490F38">
        <w:rPr>
          <w:i/>
          <w:noProof/>
        </w:rPr>
        <w:t>React</w:t>
      </w:r>
      <w:r>
        <w:rPr>
          <w:noProof/>
        </w:rPr>
        <w:tab/>
        <w:t>26</w:t>
      </w:r>
    </w:p>
    <w:p w14:paraId="73CE2C5B"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S</w:t>
      </w:r>
    </w:p>
    <w:p w14:paraId="47888350" w14:textId="77777777" w:rsidR="00025C7D" w:rsidRDefault="00025C7D">
      <w:pPr>
        <w:pStyle w:val="Index1"/>
        <w:rPr>
          <w:noProof/>
        </w:rPr>
      </w:pPr>
      <w:r>
        <w:rPr>
          <w:noProof/>
        </w:rPr>
        <w:t>Software</w:t>
      </w:r>
      <w:r>
        <w:rPr>
          <w:noProof/>
        </w:rPr>
        <w:tab/>
        <w:t>2</w:t>
      </w:r>
    </w:p>
    <w:p w14:paraId="5B226F66" w14:textId="77777777" w:rsidR="00025C7D" w:rsidRDefault="00025C7D">
      <w:pPr>
        <w:pStyle w:val="Index1"/>
        <w:rPr>
          <w:noProof/>
        </w:rPr>
      </w:pPr>
      <w:r w:rsidRPr="00490F38">
        <w:rPr>
          <w:b/>
          <w:noProof/>
        </w:rPr>
        <w:t>Supervisor</w:t>
      </w:r>
      <w:r>
        <w:rPr>
          <w:noProof/>
        </w:rPr>
        <w:tab/>
        <w:t>7</w:t>
      </w:r>
    </w:p>
    <w:p w14:paraId="53188601"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T</w:t>
      </w:r>
    </w:p>
    <w:p w14:paraId="6ED9A80E" w14:textId="77777777" w:rsidR="00025C7D" w:rsidRDefault="00025C7D">
      <w:pPr>
        <w:pStyle w:val="Index1"/>
        <w:rPr>
          <w:noProof/>
        </w:rPr>
      </w:pPr>
      <w:r w:rsidRPr="00490F38">
        <w:rPr>
          <w:b/>
          <w:noProof/>
        </w:rPr>
        <w:t>Template</w:t>
      </w:r>
      <w:r>
        <w:rPr>
          <w:noProof/>
        </w:rPr>
        <w:tab/>
        <w:t>26</w:t>
      </w:r>
    </w:p>
    <w:p w14:paraId="2F111D2B" w14:textId="77777777" w:rsidR="00025C7D" w:rsidRDefault="00025C7D">
      <w:pPr>
        <w:pStyle w:val="Index1"/>
        <w:rPr>
          <w:noProof/>
        </w:rPr>
      </w:pPr>
      <w:r>
        <w:rPr>
          <w:noProof/>
        </w:rPr>
        <w:t>Topology-Editor</w:t>
      </w:r>
      <w:r>
        <w:rPr>
          <w:noProof/>
        </w:rPr>
        <w:tab/>
        <w:t>34, 45</w:t>
      </w:r>
    </w:p>
    <w:p w14:paraId="3E98CCAB" w14:textId="77777777" w:rsidR="00025C7D" w:rsidRDefault="00025C7D">
      <w:pPr>
        <w:pStyle w:val="Indexberschrift"/>
        <w:keepNext/>
        <w:tabs>
          <w:tab w:val="right" w:leader="dot" w:pos="4165"/>
        </w:tabs>
        <w:rPr>
          <w:rFonts w:asciiTheme="minorHAnsi" w:eastAsiaTheme="minorEastAsia" w:hAnsiTheme="minorHAnsi" w:cstheme="minorBidi"/>
          <w:b w:val="0"/>
          <w:bCs w:val="0"/>
          <w:noProof/>
        </w:rPr>
      </w:pPr>
      <w:r>
        <w:rPr>
          <w:noProof/>
        </w:rPr>
        <w:t>U</w:t>
      </w:r>
    </w:p>
    <w:p w14:paraId="06F091FE" w14:textId="77777777" w:rsidR="00025C7D" w:rsidRDefault="00025C7D">
      <w:pPr>
        <w:pStyle w:val="Index1"/>
        <w:rPr>
          <w:noProof/>
        </w:rPr>
      </w:pPr>
      <w:r>
        <w:rPr>
          <w:noProof/>
        </w:rPr>
        <w:t>Übertragungssicherheit</w:t>
      </w:r>
      <w:r>
        <w:rPr>
          <w:noProof/>
        </w:rPr>
        <w:tab/>
        <w:t>1</w:t>
      </w:r>
    </w:p>
    <w:p w14:paraId="561D76E4" w14:textId="77777777" w:rsidR="00025C7D" w:rsidRDefault="00025C7D">
      <w:pPr>
        <w:pStyle w:val="Index1"/>
        <w:rPr>
          <w:noProof/>
        </w:rPr>
      </w:pPr>
      <w:r>
        <w:rPr>
          <w:noProof/>
        </w:rPr>
        <w:t>URL</w:t>
      </w:r>
      <w:r>
        <w:rPr>
          <w:noProof/>
        </w:rPr>
        <w:tab/>
        <w:t>32</w:t>
      </w:r>
    </w:p>
    <w:p w14:paraId="63E9AE54" w14:textId="16D1B232" w:rsidR="00025C7D" w:rsidRDefault="00025C7D">
      <w:pPr>
        <w:pStyle w:val="Textkrper"/>
        <w:rPr>
          <w:noProof/>
        </w:rPr>
        <w:sectPr w:rsidR="00025C7D" w:rsidSect="00025C7D">
          <w:type w:val="continuous"/>
          <w:pgSz w:w="11906" w:h="16838" w:code="9"/>
          <w:pgMar w:top="1701" w:right="1418" w:bottom="1134" w:left="1418" w:header="709" w:footer="709" w:gutter="0"/>
          <w:cols w:num="2" w:space="720"/>
          <w:docGrid w:linePitch="360"/>
        </w:sectPr>
      </w:pPr>
    </w:p>
    <w:p w14:paraId="6DE98101" w14:textId="54628DE0"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025C7D">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8" w:name="_Toc517096412"/>
      <w:bookmarkStart w:id="259" w:name="_Toc518473072"/>
      <w:r w:rsidRPr="00212703">
        <w:lastRenderedPageBreak/>
        <w:t>Glossar</w:t>
      </w:r>
      <w:bookmarkEnd w:id="258"/>
      <w:bookmarkEnd w:id="259"/>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71482D"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71482D"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71482D"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60" w:name="_Toc517096413"/>
      <w:bookmarkStart w:id="261" w:name="_Toc518473073"/>
      <w:r w:rsidRPr="00212703">
        <w:lastRenderedPageBreak/>
        <w:t>Erklärung der Kandidatin / des Kandidaten</w:t>
      </w:r>
      <w:bookmarkEnd w:id="260"/>
      <w:bookmarkEnd w:id="261"/>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0" w:author="David Tsaava" w:date="2018-06-22T15:30:00Z" w:initials="DT">
    <w:p w14:paraId="13DCF2CE" w14:textId="34740440" w:rsidR="001A694F" w:rsidRDefault="001A694F">
      <w:pPr>
        <w:pStyle w:val="Kommentartext"/>
      </w:pPr>
      <w:r>
        <w:rPr>
          <w:rStyle w:val="Kommentarzeichen"/>
        </w:rPr>
        <w:annotationRef/>
      </w:r>
      <w:r>
        <w:t>Unverständlich. Umformulieren?</w:t>
      </w:r>
    </w:p>
  </w:comment>
  <w:comment w:id="91" w:author="David Tsaava" w:date="2018-06-22T11:34:00Z" w:initials="DT">
    <w:p w14:paraId="3337DD12" w14:textId="0DA5F532" w:rsidR="001A694F" w:rsidRDefault="001A694F">
      <w:pPr>
        <w:pStyle w:val="Kommentartext"/>
      </w:pPr>
      <w:r>
        <w:rPr>
          <w:rStyle w:val="Kommentarzeichen"/>
        </w:rPr>
        <w:annotationRef/>
      </w:r>
      <w:r>
        <w:t>Von was?</w:t>
      </w:r>
    </w:p>
  </w:comment>
  <w:comment w:id="92" w:author="David Tsaava" w:date="2018-06-22T15:39:00Z" w:initials="DT">
    <w:p w14:paraId="652B31D8" w14:textId="32FF5687" w:rsidR="001A694F" w:rsidRDefault="001A694F">
      <w:pPr>
        <w:pStyle w:val="Kommentartext"/>
      </w:pPr>
      <w:r>
        <w:rPr>
          <w:rStyle w:val="Kommentarzeichen"/>
        </w:rPr>
        <w:annotationRef/>
      </w:r>
      <w:r>
        <w:t>Die Erklärung unten, was ist das?</w:t>
      </w:r>
    </w:p>
  </w:comment>
  <w:comment w:id="134" w:author="David Tsaava" w:date="2018-07-04T15:32:00Z" w:initials="DT">
    <w:p w14:paraId="3A31E771" w14:textId="6CEDFFD6" w:rsidR="00B97232" w:rsidRDefault="00B97232">
      <w:pPr>
        <w:pStyle w:val="Kommentartext"/>
      </w:pPr>
      <w:r>
        <w:rPr>
          <w:rStyle w:val="Kommentarzeichen"/>
        </w:rPr>
        <w:annotationRef/>
      </w:r>
      <w:r>
        <w:t>Hast Du das nich schon im vorhergehenden Satz gesagt?</w:t>
      </w:r>
    </w:p>
  </w:comment>
  <w:comment w:id="137" w:author="David Tsaava" w:date="2018-07-04T15:39:00Z" w:initials="DT">
    <w:p w14:paraId="28C97B4B" w14:textId="4F6D88C1" w:rsidR="000329EE" w:rsidRDefault="000329EE">
      <w:pPr>
        <w:pStyle w:val="Kommentartext"/>
      </w:pPr>
      <w:r>
        <w:rPr>
          <w:rStyle w:val="Kommentarzeichen"/>
        </w:rPr>
        <w:annotationRef/>
      </w:r>
      <w:r>
        <w:t>Ad</w:t>
      </w:r>
      <w:r w:rsidRPr="000329EE">
        <w:rPr>
          <w:b/>
          <w:color w:val="FF0000"/>
        </w:rPr>
        <w:t>o</w:t>
      </w:r>
      <w:r>
        <w:t>ptieren kann man Kinder…</w:t>
      </w:r>
    </w:p>
  </w:comment>
  <w:comment w:id="140" w:author="David Tsaava" w:date="2018-07-04T15:45:00Z" w:initials="DT">
    <w:p w14:paraId="13221F27" w14:textId="74A4B2BB" w:rsidR="000329EE" w:rsidRDefault="000329EE">
      <w:pPr>
        <w:pStyle w:val="Kommentartext"/>
      </w:pPr>
      <w:r>
        <w:rPr>
          <w:rStyle w:val="Kommentarzeichen"/>
        </w:rPr>
        <w:annotationRef/>
      </w:r>
      <w:r>
        <w:t>unverständlich</w:t>
      </w:r>
    </w:p>
  </w:comment>
  <w:comment w:id="143" w:author="David Tsaava" w:date="2018-07-04T16:01:00Z" w:initials="DT">
    <w:p w14:paraId="7FAAAF5A" w14:textId="114FD2C6" w:rsidR="00731978" w:rsidRDefault="00731978">
      <w:pPr>
        <w:pStyle w:val="Kommentartext"/>
      </w:pPr>
      <w:r>
        <w:rPr>
          <w:rStyle w:val="Kommentarzeichen"/>
        </w:rPr>
        <w:annotationRef/>
      </w:r>
      <w:r>
        <w:t>Hast Du bereits gesagt, im 2. Satz davor</w:t>
      </w:r>
    </w:p>
  </w:comment>
  <w:comment w:id="144" w:author="David Tsaava" w:date="2018-07-04T16:02:00Z" w:initials="DT">
    <w:p w14:paraId="027AC56A" w14:textId="6F53F4D0" w:rsidR="00731978" w:rsidRDefault="00731978">
      <w:pPr>
        <w:pStyle w:val="Kommentartext"/>
      </w:pPr>
      <w:r>
        <w:rPr>
          <w:rStyle w:val="Kommentarzeichen"/>
        </w:rPr>
        <w:annotationRef/>
      </w:r>
      <w:r>
        <w:t>Ist doch open Source oder?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DCF2CE" w15:done="0"/>
  <w15:commentEx w15:paraId="3337DD12" w15:done="0"/>
  <w15:commentEx w15:paraId="652B31D8" w15:done="0"/>
  <w15:commentEx w15:paraId="3A31E771" w15:done="0"/>
  <w15:commentEx w15:paraId="28C97B4B" w15:done="0"/>
  <w15:commentEx w15:paraId="13221F27" w15:done="0"/>
  <w15:commentEx w15:paraId="7FAAAF5A" w15:done="0"/>
  <w15:commentEx w15:paraId="027AC56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642BBD" w14:textId="77777777" w:rsidR="00FB259C" w:rsidRDefault="00FB259C">
      <w:r>
        <w:separator/>
      </w:r>
    </w:p>
  </w:endnote>
  <w:endnote w:type="continuationSeparator" w:id="0">
    <w:p w14:paraId="301B9E02" w14:textId="77777777" w:rsidR="00FB259C" w:rsidRDefault="00FB259C">
      <w:r>
        <w:continuationSeparator/>
      </w:r>
    </w:p>
  </w:endnote>
  <w:endnote w:type="continuationNotice" w:id="1">
    <w:p w14:paraId="6E0206EC" w14:textId="77777777" w:rsidR="00FB259C" w:rsidRDefault="00FB25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7358071"/>
      <w:docPartObj>
        <w:docPartGallery w:val="Page Numbers (Bottom of Page)"/>
        <w:docPartUnique/>
      </w:docPartObj>
    </w:sdtPr>
    <w:sdtEndPr/>
    <w:sdtContent>
      <w:p w14:paraId="54F6AF0C" w14:textId="7E8E8028" w:rsidR="001A694F" w:rsidRDefault="001A694F">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1A694F" w:rsidRDefault="001A694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244248"/>
      <w:docPartObj>
        <w:docPartGallery w:val="Page Numbers (Bottom of Page)"/>
        <w:docPartUnique/>
      </w:docPartObj>
    </w:sdtPr>
    <w:sdtEndPr/>
    <w:sdtContent>
      <w:p w14:paraId="3524ED93" w14:textId="7A6628FA" w:rsidR="001A694F" w:rsidRDefault="001A694F">
        <w:pPr>
          <w:pStyle w:val="Fuzeile"/>
          <w:jc w:val="right"/>
        </w:pPr>
        <w:r>
          <w:fldChar w:fldCharType="begin"/>
        </w:r>
        <w:r>
          <w:instrText>PAGE   \* MERGEFORMAT</w:instrText>
        </w:r>
        <w:r>
          <w:fldChar w:fldCharType="separate"/>
        </w:r>
        <w:r w:rsidR="002D3BB6">
          <w:rPr>
            <w:noProof/>
          </w:rPr>
          <w:t>i</w:t>
        </w:r>
        <w:r>
          <w:fldChar w:fldCharType="end"/>
        </w:r>
      </w:p>
    </w:sdtContent>
  </w:sdt>
  <w:p w14:paraId="64BADF91" w14:textId="4AFEE36A" w:rsidR="001A694F" w:rsidRDefault="001A694F"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21786"/>
      <w:docPartObj>
        <w:docPartGallery w:val="Page Numbers (Bottom of Page)"/>
        <w:docPartUnique/>
      </w:docPartObj>
    </w:sdtPr>
    <w:sdtEndPr/>
    <w:sdtContent>
      <w:p w14:paraId="076E8648" w14:textId="0CFDF624" w:rsidR="001A694F" w:rsidRDefault="001A694F">
        <w:pPr>
          <w:pStyle w:val="Fuzeile"/>
          <w:jc w:val="right"/>
        </w:pPr>
        <w:r>
          <w:fldChar w:fldCharType="begin"/>
        </w:r>
        <w:r>
          <w:instrText>PAGE   \* MERGEFORMAT</w:instrText>
        </w:r>
        <w:r>
          <w:fldChar w:fldCharType="separate"/>
        </w:r>
        <w:r w:rsidR="002D3BB6">
          <w:rPr>
            <w:noProof/>
          </w:rPr>
          <w:t>vii</w:t>
        </w:r>
        <w:r>
          <w:fldChar w:fldCharType="end"/>
        </w:r>
      </w:p>
    </w:sdtContent>
  </w:sdt>
  <w:p w14:paraId="362236F2" w14:textId="77777777" w:rsidR="001A694F" w:rsidRDefault="001A694F"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8199058"/>
      <w:docPartObj>
        <w:docPartGallery w:val="Page Numbers (Bottom of Page)"/>
        <w:docPartUnique/>
      </w:docPartObj>
    </w:sdtPr>
    <w:sdtEndPr/>
    <w:sdtContent>
      <w:p w14:paraId="1A83E17E" w14:textId="34C2903B" w:rsidR="001A694F" w:rsidRDefault="001A694F">
        <w:pPr>
          <w:pStyle w:val="Fuzeile"/>
          <w:jc w:val="right"/>
        </w:pPr>
        <w:r>
          <w:fldChar w:fldCharType="begin"/>
        </w:r>
        <w:r>
          <w:instrText>PAGE   \* MERGEFORMAT</w:instrText>
        </w:r>
        <w:r>
          <w:fldChar w:fldCharType="separate"/>
        </w:r>
        <w:r w:rsidR="002D3BB6">
          <w:rPr>
            <w:noProof/>
          </w:rPr>
          <w:t>29</w:t>
        </w:r>
        <w:r>
          <w:fldChar w:fldCharType="end"/>
        </w:r>
      </w:p>
    </w:sdtContent>
  </w:sdt>
  <w:p w14:paraId="506E53C0" w14:textId="77777777" w:rsidR="001A694F" w:rsidRDefault="001A694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74D15" w14:textId="77777777" w:rsidR="00FB259C" w:rsidRDefault="00FB259C">
      <w:r>
        <w:separator/>
      </w:r>
    </w:p>
  </w:footnote>
  <w:footnote w:type="continuationSeparator" w:id="0">
    <w:p w14:paraId="7D79BAAC" w14:textId="77777777" w:rsidR="00FB259C" w:rsidRDefault="00FB259C">
      <w:r>
        <w:continuationSeparator/>
      </w:r>
    </w:p>
  </w:footnote>
  <w:footnote w:type="continuationNotice" w:id="1">
    <w:p w14:paraId="648E7233" w14:textId="77777777" w:rsidR="00FB259C" w:rsidRDefault="00FB259C"/>
  </w:footnote>
  <w:footnote w:id="2">
    <w:p w14:paraId="3338359C" w14:textId="1120C57F" w:rsidR="001A694F" w:rsidRDefault="001A694F">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3365ECAA" w14:textId="77777777" w:rsidR="001A694F" w:rsidRPr="008F1C31" w:rsidRDefault="001A694F" w:rsidP="009A5CA1">
      <w:pPr>
        <w:pStyle w:val="Funotentext"/>
      </w:pPr>
      <w:r>
        <w:rPr>
          <w:rStyle w:val="Funotenzeichen"/>
        </w:rPr>
        <w:footnoteRef/>
      </w:r>
      <w:r>
        <w:t xml:space="preserve"> PC steht für </w:t>
      </w:r>
      <w:r w:rsidRPr="008F1C31">
        <w:t>Personal Computer</w:t>
      </w:r>
    </w:p>
  </w:footnote>
  <w:footnote w:id="4">
    <w:p w14:paraId="683515F7" w14:textId="77777777" w:rsidR="001A694F" w:rsidRDefault="001A694F" w:rsidP="009A5CA1">
      <w:pPr>
        <w:pStyle w:val="Funotentext"/>
      </w:pPr>
      <w:r>
        <w:rPr>
          <w:rStyle w:val="Funotenzeichen"/>
        </w:rPr>
        <w:footnoteRef/>
      </w:r>
      <w:r>
        <w:t xml:space="preserve"> OEM steht für </w:t>
      </w:r>
      <w:r w:rsidRPr="00794455">
        <w:t>Original Equipment Manufacturer</w:t>
      </w:r>
    </w:p>
  </w:footnote>
  <w:footnote w:id="5">
    <w:p w14:paraId="2E5D46D5" w14:textId="7D557641" w:rsidR="001A694F" w:rsidRDefault="001A694F">
      <w:pPr>
        <w:pStyle w:val="Funotentext"/>
      </w:pPr>
      <w:r>
        <w:rPr>
          <w:rStyle w:val="Funotenzeichen"/>
        </w:rPr>
        <w:footnoteRef/>
      </w:r>
      <w:r>
        <w:t xml:space="preserve"> IIoT steht für Industrial Internet of Thing</w:t>
      </w:r>
    </w:p>
  </w:footnote>
  <w:footnote w:id="6">
    <w:p w14:paraId="45383149" w14:textId="6B9BABDE" w:rsidR="001A694F" w:rsidRDefault="001A694F">
      <w:pPr>
        <w:pStyle w:val="Funotentext"/>
      </w:pPr>
      <w:r>
        <w:rPr>
          <w:rStyle w:val="Funotenzeichen"/>
        </w:rPr>
        <w:footnoteRef/>
      </w:r>
      <w:r>
        <w:t xml:space="preserve"> TCP steht für Transmission Control Protocol</w:t>
      </w:r>
    </w:p>
  </w:footnote>
  <w:footnote w:id="7">
    <w:p w14:paraId="25E75E44" w14:textId="2C082C1D" w:rsidR="001A694F" w:rsidRDefault="001A694F">
      <w:pPr>
        <w:pStyle w:val="Funotentext"/>
      </w:pPr>
      <w:r>
        <w:rPr>
          <w:rStyle w:val="Funotenzeichen"/>
        </w:rPr>
        <w:footnoteRef/>
      </w:r>
      <w:r>
        <w:t xml:space="preserve"> IP steht für </w:t>
      </w:r>
      <w:r w:rsidRPr="002E4E3E">
        <w:t>Internet Protoco</w:t>
      </w:r>
      <w:r>
        <w:t>l</w:t>
      </w:r>
    </w:p>
  </w:footnote>
  <w:footnote w:id="8">
    <w:p w14:paraId="6C41FEFC" w14:textId="6F96004F" w:rsidR="001A694F" w:rsidRDefault="001A694F" w:rsidP="00A203E5">
      <w:pPr>
        <w:pStyle w:val="Funotentext"/>
      </w:pPr>
      <w:r>
        <w:rPr>
          <w:rStyle w:val="Funotenzeichen"/>
        </w:rPr>
        <w:footnoteRef/>
      </w:r>
      <w:r>
        <w:t xml:space="preserve"> OSI steht für </w:t>
      </w:r>
      <w:r w:rsidRPr="00093AEE">
        <w:t>Open Systems Interconnection</w:t>
      </w:r>
    </w:p>
  </w:footnote>
  <w:footnote w:id="9">
    <w:p w14:paraId="1908335B" w14:textId="2C53FBE0" w:rsidR="001A694F" w:rsidRDefault="001A694F">
      <w:pPr>
        <w:pStyle w:val="Funotentext"/>
      </w:pPr>
      <w:r>
        <w:rPr>
          <w:rStyle w:val="Funotenzeichen"/>
        </w:rPr>
        <w:footnoteRef/>
      </w:r>
      <w:r>
        <w:t xml:space="preserve"> T-Stücke sind </w:t>
      </w:r>
      <w:r w:rsidRPr="007614D8">
        <w:t>Verbindungsglieder, die drei Anschlüsse besitzen</w:t>
      </w:r>
    </w:p>
  </w:footnote>
  <w:footnote w:id="10">
    <w:p w14:paraId="445B0151" w14:textId="204179E6" w:rsidR="001A694F" w:rsidRDefault="001A694F">
      <w:pPr>
        <w:pStyle w:val="Funotentext"/>
      </w:pPr>
      <w:r>
        <w:rPr>
          <w:rStyle w:val="Funotenzeichen"/>
        </w:rPr>
        <w:footnoteRef/>
      </w:r>
      <w:r>
        <w:t xml:space="preserve"> </w:t>
      </w:r>
      <w:r w:rsidRPr="007614D8">
        <w:t>Reflektionen sind ungewollte elektrische Wellen, die auf eine Übertragungsleitung entstehen.</w:t>
      </w:r>
    </w:p>
  </w:footnote>
  <w:footnote w:id="11">
    <w:p w14:paraId="2C552012" w14:textId="59D91534" w:rsidR="001A694F" w:rsidRDefault="001A694F">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2">
    <w:p w14:paraId="5572A438" w14:textId="46A3468F" w:rsidR="001A694F" w:rsidRDefault="001A694F">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3">
    <w:p w14:paraId="15E2AF08" w14:textId="3E52D202" w:rsidR="001A694F" w:rsidRDefault="001A694F">
      <w:pPr>
        <w:pStyle w:val="Funotentext"/>
      </w:pPr>
      <w:r>
        <w:rPr>
          <w:rStyle w:val="Funotenzeichen"/>
        </w:rPr>
        <w:footnoteRef/>
      </w:r>
      <w:r>
        <w:t xml:space="preserve"> Durchmesser versteht man die maximale direkte Entfernung, die zwischen zwei Stationen besteht</w:t>
      </w:r>
    </w:p>
  </w:footnote>
  <w:footnote w:id="14">
    <w:p w14:paraId="1C3E4EE6" w14:textId="77777777" w:rsidR="001A694F" w:rsidRDefault="001A694F">
      <w:pPr>
        <w:pStyle w:val="Funotentext"/>
      </w:pPr>
      <w:r>
        <w:rPr>
          <w:rStyle w:val="Funotenzeichen"/>
        </w:rPr>
        <w:footnoteRef/>
      </w:r>
      <w:r>
        <w:t xml:space="preserve"> </w:t>
      </w:r>
      <w:r w:rsidRPr="00FD33D7">
        <w:t>Switch ist ein elektronisches Gerät zur Verbindung mehrerer Stationen in einem lokalen Netzwerk (LAN).</w:t>
      </w:r>
    </w:p>
  </w:footnote>
  <w:footnote w:id="15">
    <w:p w14:paraId="20677BE4" w14:textId="77777777" w:rsidR="001A694F" w:rsidRDefault="001A694F">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6">
    <w:p w14:paraId="3D70380B" w14:textId="26CDD1CC" w:rsidR="001A694F" w:rsidRDefault="001A694F">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7">
    <w:p w14:paraId="3484DEB7" w14:textId="3CC3074D" w:rsidR="001A694F" w:rsidRDefault="001A694F">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18">
    <w:p w14:paraId="3B3D9E8D" w14:textId="3AAF2B76" w:rsidR="001A694F" w:rsidRDefault="001A694F">
      <w:pPr>
        <w:pStyle w:val="Funotentext"/>
      </w:pPr>
      <w:r>
        <w:rPr>
          <w:rStyle w:val="Funotenzeichen"/>
        </w:rPr>
        <w:footnoteRef/>
      </w:r>
      <w:r>
        <w:t xml:space="preserve"> C# </w:t>
      </w:r>
      <w:r w:rsidRPr="00974411">
        <w:t>ist eine objektorientierte Programmiersprache von der Firma Microsoft und ist plattformunabhängig.</w:t>
      </w:r>
    </w:p>
  </w:footnote>
  <w:footnote w:id="19">
    <w:p w14:paraId="0BDE8988" w14:textId="539FF60D" w:rsidR="001A694F" w:rsidRDefault="001A694F">
      <w:pPr>
        <w:pStyle w:val="Funotentext"/>
      </w:pPr>
      <w:r>
        <w:rPr>
          <w:rStyle w:val="Funotenzeichen"/>
        </w:rPr>
        <w:footnoteRef/>
      </w:r>
      <w:r>
        <w:t xml:space="preserve"> WPF </w:t>
      </w:r>
      <w:r w:rsidRPr="00974411">
        <w:t>ist eine Klassenbibliothek zur Entwicklung von grafischen Benutzeroberflächen</w:t>
      </w:r>
      <w:r>
        <w:t>.</w:t>
      </w:r>
    </w:p>
  </w:footnote>
  <w:footnote w:id="20">
    <w:p w14:paraId="0254257D" w14:textId="0EC77172" w:rsidR="001A694F" w:rsidRPr="00212703" w:rsidRDefault="001A694F" w:rsidP="009F6D64">
      <w:pPr>
        <w:pStyle w:val="Funotentext"/>
        <w:rPr>
          <w:lang w:val="en-US"/>
        </w:rPr>
      </w:pPr>
      <w:r>
        <w:rPr>
          <w:rStyle w:val="Funotenzeichen"/>
        </w:rPr>
        <w:footnoteRef/>
      </w:r>
      <w:r>
        <w:rPr>
          <w:lang w:val="en-US"/>
        </w:rPr>
        <w:t xml:space="preserve"> F</w:t>
      </w:r>
      <w:r w:rsidRPr="00237EA6">
        <w:rPr>
          <w:lang w:val="en-US"/>
        </w:rPr>
        <w:t>unctional</w:t>
      </w:r>
      <w:r>
        <w:rPr>
          <w:lang w:val="en-US"/>
        </w:rPr>
        <w:t xml:space="preserve"> R</w:t>
      </w:r>
      <w:r w:rsidRPr="00212703">
        <w:rPr>
          <w:lang w:val="en-US"/>
        </w:rPr>
        <w:t>equirement</w:t>
      </w:r>
    </w:p>
  </w:footnote>
  <w:footnote w:id="21">
    <w:p w14:paraId="6E9CB684" w14:textId="3BE4C075" w:rsidR="001A694F" w:rsidRPr="00212703" w:rsidRDefault="001A694F" w:rsidP="00B66996">
      <w:pPr>
        <w:pStyle w:val="Funotentext"/>
        <w:rPr>
          <w:lang w:val="en-US"/>
        </w:rPr>
      </w:pPr>
      <w:r>
        <w:rPr>
          <w:rStyle w:val="Funotenzeichen"/>
        </w:rPr>
        <w:footnoteRef/>
      </w:r>
      <w:r>
        <w:rPr>
          <w:lang w:val="en-US"/>
        </w:rPr>
        <w:t xml:space="preserve"> Nonfunctional R</w:t>
      </w:r>
      <w:r w:rsidRPr="00237EA6">
        <w:rPr>
          <w:lang w:val="en-US"/>
        </w:rPr>
        <w:t>equirement</w:t>
      </w:r>
    </w:p>
  </w:footnote>
  <w:footnote w:id="22">
    <w:p w14:paraId="6FFDC5CB" w14:textId="3997BD7E" w:rsidR="001A694F" w:rsidRDefault="001A694F">
      <w:pPr>
        <w:pStyle w:val="Funotentext"/>
      </w:pPr>
      <w:r>
        <w:rPr>
          <w:rStyle w:val="Funotenzeichen"/>
        </w:rPr>
        <w:footnoteRef/>
      </w:r>
      <w:r>
        <w:t xml:space="preserve"> </w:t>
      </w:r>
      <w:r w:rsidRPr="00B11BB0">
        <w:t>bes</w:t>
      </w:r>
      <w:r>
        <w:t>chrei</w:t>
      </w:r>
      <w:r w:rsidR="00B97232">
        <w:t>b</w:t>
      </w:r>
      <w:r>
        <w:t>t ein Computerprogramm, das</w:t>
      </w:r>
      <w:r w:rsidRPr="00B11BB0">
        <w:t xml:space="preserve"> Dienste von einem Server abruft</w:t>
      </w:r>
    </w:p>
  </w:footnote>
  <w:footnote w:id="23">
    <w:p w14:paraId="76E9DC39" w14:textId="72C25B3A" w:rsidR="001A694F" w:rsidRDefault="001A694F" w:rsidP="00B11BB0">
      <w:pPr>
        <w:pStyle w:val="Funotentext"/>
      </w:pPr>
      <w:r>
        <w:rPr>
          <w:rStyle w:val="Funotenzeichen"/>
        </w:rPr>
        <w:footnoteRef/>
      </w:r>
      <w:r>
        <w:t xml:space="preserve"> beschreibt ein Computerprogramm, welches auf einem zentralen Computer ausgeführt wird</w:t>
      </w:r>
    </w:p>
  </w:footnote>
  <w:footnote w:id="24">
    <w:p w14:paraId="701903E7" w14:textId="77777777" w:rsidR="001A694F" w:rsidRDefault="001A694F" w:rsidP="008519E0">
      <w:pPr>
        <w:pStyle w:val="Funotentext"/>
      </w:pPr>
      <w:r>
        <w:rPr>
          <w:rStyle w:val="Funotenzeichen"/>
        </w:rPr>
        <w:footnoteRef/>
      </w:r>
      <w:r>
        <w:t xml:space="preserve"> </w:t>
      </w:r>
      <w:r w:rsidRPr="003D7953">
        <w:t>sind Seiten zur Strukturierung digitaler Dokumente mit Inhalten wie Hyperlinks, Bildern usw.</w:t>
      </w:r>
    </w:p>
  </w:footnote>
  <w:footnote w:id="25">
    <w:p w14:paraId="7AE7FFA2" w14:textId="298070FD" w:rsidR="001A694F" w:rsidRDefault="001A694F">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26">
    <w:p w14:paraId="5AEE46E6" w14:textId="242DB51E" w:rsidR="001A694F" w:rsidRPr="00F4046D" w:rsidRDefault="001A694F" w:rsidP="00F4046D">
      <w:pPr>
        <w:pStyle w:val="Funotentext"/>
      </w:pPr>
      <w:r>
        <w:rPr>
          <w:rStyle w:val="Funotenzeichen"/>
        </w:rPr>
        <w:footnoteRef/>
      </w:r>
      <w:r>
        <w:t xml:space="preserve"> </w:t>
      </w:r>
      <w:r w:rsidRPr="00F4046D">
        <w:t>ist ein HTML-Anweisung in spitzen Klammern</w:t>
      </w:r>
    </w:p>
  </w:footnote>
  <w:footnote w:id="27">
    <w:p w14:paraId="2B7D4937" w14:textId="69A3E9D8" w:rsidR="001A694F" w:rsidRDefault="001A694F">
      <w:pPr>
        <w:pStyle w:val="Funotentext"/>
      </w:pPr>
      <w:r>
        <w:rPr>
          <w:rStyle w:val="Funotenzeichen"/>
        </w:rPr>
        <w:footnoteRef/>
      </w:r>
      <w:r>
        <w:t xml:space="preserve"> steht für Single-Page A</w:t>
      </w:r>
      <w:r w:rsidRPr="00F4046D">
        <w:t>pplication</w:t>
      </w:r>
    </w:p>
  </w:footnote>
  <w:footnote w:id="28">
    <w:p w14:paraId="5BAB631D" w14:textId="50BBF634" w:rsidR="001A694F" w:rsidRDefault="001A694F">
      <w:pPr>
        <w:pStyle w:val="Funotentext"/>
      </w:pPr>
      <w:r>
        <w:rPr>
          <w:rStyle w:val="Funotenzeichen"/>
        </w:rPr>
        <w:footnoteRef/>
      </w:r>
      <w:r>
        <w:t xml:space="preserve"> Steht für User Interface</w:t>
      </w:r>
    </w:p>
  </w:footnote>
  <w:footnote w:id="29">
    <w:p w14:paraId="56F1094B" w14:textId="5D099793" w:rsidR="001A694F" w:rsidRPr="0084014F" w:rsidRDefault="001A694F"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0">
    <w:p w14:paraId="77FE56FD" w14:textId="77777777" w:rsidR="001A694F" w:rsidRDefault="001A694F" w:rsidP="00B66996">
      <w:pPr>
        <w:pStyle w:val="Funotentext"/>
      </w:pPr>
      <w:r>
        <w:rPr>
          <w:rStyle w:val="Funotenzeichen"/>
        </w:rPr>
        <w:footnoteRef/>
      </w:r>
      <w:r>
        <w:t xml:space="preserve"> </w:t>
      </w:r>
      <w:r w:rsidRPr="0073341D">
        <w:t>ist eine Komponente eines grafischen Fenstersystems</w:t>
      </w:r>
      <w:r>
        <w:t>.</w:t>
      </w:r>
    </w:p>
  </w:footnote>
  <w:footnote w:id="31">
    <w:p w14:paraId="52ADAA53" w14:textId="14B60FDB" w:rsidR="001A694F" w:rsidRDefault="001A694F" w:rsidP="00BF0976">
      <w:pPr>
        <w:pStyle w:val="Funotentext"/>
      </w:pPr>
      <w:r>
        <w:rPr>
          <w:rStyle w:val="Funotenzeichen"/>
        </w:rPr>
        <w:footnoteRef/>
      </w:r>
      <w:r>
        <w:t xml:space="preserve"> Representational State Transfer</w:t>
      </w:r>
    </w:p>
  </w:footnote>
  <w:footnote w:id="32">
    <w:p w14:paraId="6B6C14D5" w14:textId="77E231C3" w:rsidR="001A694F" w:rsidRDefault="001A694F" w:rsidP="00BF0976">
      <w:pPr>
        <w:pStyle w:val="Funotentext"/>
      </w:pPr>
      <w:r>
        <w:rPr>
          <w:rStyle w:val="Funotenzeichen"/>
        </w:rPr>
        <w:footnoteRef/>
      </w:r>
      <w:r>
        <w:t xml:space="preserve"> Simple Object Access Protocol: Protokoll zum Austausch strukturierter Informationen</w:t>
      </w:r>
    </w:p>
  </w:footnote>
  <w:footnote w:id="33">
    <w:p w14:paraId="2C6811B0" w14:textId="77777777" w:rsidR="001A694F" w:rsidRPr="00A4783B" w:rsidRDefault="001A694F" w:rsidP="00BF0976">
      <w:pPr>
        <w:pStyle w:val="Funotentext"/>
        <w:rPr>
          <w:lang w:val="en-US"/>
        </w:rPr>
      </w:pPr>
      <w:r>
        <w:rPr>
          <w:rStyle w:val="Funotenzeichen"/>
        </w:rPr>
        <w:footnoteRef/>
      </w:r>
      <w:r w:rsidRPr="00A4783B">
        <w:rPr>
          <w:lang w:val="en-US"/>
        </w:rPr>
        <w:t xml:space="preserve"> Uniform Resource Identifier</w:t>
      </w:r>
    </w:p>
  </w:footnote>
  <w:footnote w:id="34">
    <w:p w14:paraId="75D49F44" w14:textId="29A4217C" w:rsidR="001A694F" w:rsidRDefault="001A694F">
      <w:pPr>
        <w:pStyle w:val="Funotentext"/>
      </w:pPr>
      <w:r>
        <w:rPr>
          <w:rStyle w:val="Funotenzeichen"/>
        </w:rPr>
        <w:footnoteRef/>
      </w:r>
      <w:r>
        <w:t xml:space="preserve"> GUID steht für </w:t>
      </w:r>
      <w:r w:rsidRPr="001A4ABF">
        <w:t>Globally Unique Identifier</w:t>
      </w:r>
      <w:sdt>
        <w:sdtPr>
          <w:id w:val="-611431775"/>
          <w:citation/>
        </w:sdtPr>
        <w:sdtEndPr/>
        <w:sdtContent>
          <w:r>
            <w:fldChar w:fldCharType="begin"/>
          </w:r>
          <w:r>
            <w:instrText xml:space="preserve"> CITATION Mic184 \l 1031 </w:instrText>
          </w:r>
          <w:r>
            <w:fldChar w:fldCharType="separate"/>
          </w:r>
          <w:r>
            <w:rPr>
              <w:noProof/>
            </w:rPr>
            <w:t xml:space="preserve"> (Microsoft, 2018)</w:t>
          </w:r>
          <w:r>
            <w:fldChar w:fldCharType="end"/>
          </w:r>
        </w:sdtContent>
      </w:sdt>
    </w:p>
  </w:footnote>
  <w:footnote w:id="35">
    <w:p w14:paraId="5FA23FC2" w14:textId="3CC5D612" w:rsidR="001A694F" w:rsidRDefault="001A694F">
      <w:pPr>
        <w:pStyle w:val="Funotentext"/>
      </w:pPr>
      <w:r>
        <w:rPr>
          <w:rStyle w:val="Funotenzeichen"/>
        </w:rPr>
        <w:footnoteRef/>
      </w:r>
      <w:r>
        <w:t xml:space="preserve"> SQL steht für </w:t>
      </w:r>
      <w:r w:rsidRPr="00333A1D">
        <w:t>Structured Query Language</w:t>
      </w:r>
      <w:r>
        <w:t xml:space="preserve"> </w:t>
      </w:r>
    </w:p>
  </w:footnote>
  <w:footnote w:id="36">
    <w:p w14:paraId="20F453C9" w14:textId="324758D7" w:rsidR="001A694F" w:rsidRDefault="001A694F">
      <w:pPr>
        <w:pStyle w:val="Funotentext"/>
      </w:pPr>
      <w:r>
        <w:rPr>
          <w:rStyle w:val="Funotenzeichen"/>
        </w:rPr>
        <w:footnoteRef/>
      </w:r>
      <w:r>
        <w:t xml:space="preserve"> Scan-Mechanismus ist nicht Teil des Projektumfangs, prinzipiell ist ein Mechanismus um ein physikalisches Netzwerk online zu scannen</w:t>
      </w:r>
    </w:p>
  </w:footnote>
  <w:footnote w:id="37">
    <w:p w14:paraId="674481DC" w14:textId="157CA16F" w:rsidR="001A694F" w:rsidRPr="00A4783B" w:rsidRDefault="001A694F">
      <w:pPr>
        <w:pStyle w:val="Funotentext"/>
        <w:rPr>
          <w:lang w:val="en-US"/>
        </w:rPr>
      </w:pPr>
      <w:r>
        <w:rPr>
          <w:rStyle w:val="Funotenzeichen"/>
        </w:rPr>
        <w:footnoteRef/>
      </w:r>
      <w:r w:rsidRPr="00A4783B">
        <w:rPr>
          <w:lang w:val="en-US"/>
        </w:rPr>
        <w:t xml:space="preserve"> Single Page Application</w:t>
      </w:r>
    </w:p>
  </w:footnote>
  <w:footnote w:id="38">
    <w:p w14:paraId="2013BC12" w14:textId="77777777" w:rsidR="001A694F" w:rsidRDefault="001A694F"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39">
    <w:p w14:paraId="14DE5857" w14:textId="5B5F66CA" w:rsidR="001A694F" w:rsidRDefault="001A694F">
      <w:pPr>
        <w:pStyle w:val="Funotentext"/>
      </w:pPr>
      <w:r>
        <w:rPr>
          <w:rStyle w:val="Funotenzeichen"/>
        </w:rPr>
        <w:footnoteRef/>
      </w:r>
      <w:r>
        <w:t xml:space="preserve"> CRUD steht für Create, Read, Update, Delete</w:t>
      </w:r>
    </w:p>
  </w:footnote>
  <w:footnote w:id="40">
    <w:p w14:paraId="5B99353B" w14:textId="647874F8" w:rsidR="001A694F" w:rsidRDefault="001A694F">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1A694F" w:rsidRPr="00B75D78" w:rsidRDefault="001A694F"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1A694F" w:rsidRPr="00B75D78" w:rsidRDefault="001A694F"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1A694F" w:rsidRPr="00B75D78" w:rsidRDefault="001A694F"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1A694F" w:rsidRPr="003E0AB1" w:rsidRDefault="001A694F"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1A694F" w:rsidRPr="00A801AB" w:rsidRDefault="001A694F"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1A694F" w:rsidRPr="00A801AB" w:rsidRDefault="001A694F"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1A694F" w:rsidRPr="00A801AB" w:rsidRDefault="001A694F"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1A694F" w:rsidRPr="000B7AFD" w:rsidRDefault="001A694F"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1A694F" w:rsidRPr="000B7AFD" w:rsidRDefault="001A694F"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6FFFC08B" w:rsidR="001A694F" w:rsidRDefault="001A694F">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2D3BB6">
      <w:rPr>
        <w:noProof/>
      </w:rPr>
      <w:t>61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1A694F" w:rsidRPr="00B75D78" w:rsidRDefault="001A694F"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1A694F" w:rsidRPr="00B75D78" w:rsidRDefault="001A694F"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1A694F" w:rsidRPr="00B75D78" w:rsidRDefault="001A694F"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1A694F" w:rsidRPr="007D49C9" w:rsidRDefault="001A694F"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1A694F" w:rsidRPr="00B75D78" w:rsidRDefault="001A694F"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1A694F" w:rsidRPr="00B75D78" w:rsidRDefault="001A694F"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1A694F" w:rsidRPr="00B75D78" w:rsidRDefault="001A694F"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1A694F" w:rsidRPr="00B75D78" w:rsidRDefault="001A694F"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3"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7"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8"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9"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2"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3"/>
  </w:num>
  <w:num w:numId="4">
    <w:abstractNumId w:val="22"/>
  </w:num>
  <w:num w:numId="5">
    <w:abstractNumId w:val="32"/>
  </w:num>
  <w:num w:numId="6">
    <w:abstractNumId w:val="0"/>
  </w:num>
  <w:num w:numId="7">
    <w:abstractNumId w:val="46"/>
  </w:num>
  <w:num w:numId="8">
    <w:abstractNumId w:val="4"/>
  </w:num>
  <w:num w:numId="9">
    <w:abstractNumId w:val="42"/>
  </w:num>
  <w:num w:numId="10">
    <w:abstractNumId w:val="13"/>
  </w:num>
  <w:num w:numId="11">
    <w:abstractNumId w:val="16"/>
  </w:num>
  <w:num w:numId="12">
    <w:abstractNumId w:val="1"/>
  </w:num>
  <w:num w:numId="13">
    <w:abstractNumId w:val="39"/>
  </w:num>
  <w:num w:numId="14">
    <w:abstractNumId w:val="28"/>
  </w:num>
  <w:num w:numId="15">
    <w:abstractNumId w:val="35"/>
  </w:num>
  <w:num w:numId="16">
    <w:abstractNumId w:val="14"/>
  </w:num>
  <w:num w:numId="17">
    <w:abstractNumId w:val="44"/>
  </w:num>
  <w:num w:numId="18">
    <w:abstractNumId w:val="34"/>
  </w:num>
  <w:num w:numId="19">
    <w:abstractNumId w:val="36"/>
  </w:num>
  <w:num w:numId="20">
    <w:abstractNumId w:val="23"/>
  </w:num>
  <w:num w:numId="21">
    <w:abstractNumId w:val="3"/>
  </w:num>
  <w:num w:numId="22">
    <w:abstractNumId w:val="48"/>
  </w:num>
  <w:num w:numId="23">
    <w:abstractNumId w:val="21"/>
  </w:num>
  <w:num w:numId="24">
    <w:abstractNumId w:val="11"/>
  </w:num>
  <w:num w:numId="25">
    <w:abstractNumId w:val="47"/>
  </w:num>
  <w:num w:numId="26">
    <w:abstractNumId w:val="53"/>
  </w:num>
  <w:num w:numId="27">
    <w:abstractNumId w:val="25"/>
  </w:num>
  <w:num w:numId="28">
    <w:abstractNumId w:val="8"/>
  </w:num>
  <w:num w:numId="29">
    <w:abstractNumId w:val="40"/>
  </w:num>
  <w:num w:numId="30">
    <w:abstractNumId w:val="17"/>
  </w:num>
  <w:num w:numId="31">
    <w:abstractNumId w:val="37"/>
  </w:num>
  <w:num w:numId="32">
    <w:abstractNumId w:val="31"/>
  </w:num>
  <w:num w:numId="33">
    <w:abstractNumId w:val="49"/>
  </w:num>
  <w:num w:numId="34">
    <w:abstractNumId w:val="2"/>
  </w:num>
  <w:num w:numId="35">
    <w:abstractNumId w:val="50"/>
  </w:num>
  <w:num w:numId="36">
    <w:abstractNumId w:val="26"/>
  </w:num>
  <w:num w:numId="37">
    <w:abstractNumId w:val="51"/>
  </w:num>
  <w:num w:numId="38">
    <w:abstractNumId w:val="20"/>
  </w:num>
  <w:num w:numId="39">
    <w:abstractNumId w:val="10"/>
  </w:num>
  <w:num w:numId="40">
    <w:abstractNumId w:val="52"/>
  </w:num>
  <w:num w:numId="41">
    <w:abstractNumId w:val="7"/>
  </w:num>
  <w:num w:numId="42">
    <w:abstractNumId w:val="15"/>
  </w:num>
  <w:num w:numId="43">
    <w:abstractNumId w:val="19"/>
  </w:num>
  <w:num w:numId="44">
    <w:abstractNumId w:val="33"/>
  </w:num>
  <w:num w:numId="45">
    <w:abstractNumId w:val="6"/>
  </w:num>
  <w:num w:numId="46">
    <w:abstractNumId w:val="9"/>
  </w:num>
  <w:num w:numId="47">
    <w:abstractNumId w:val="18"/>
  </w:num>
  <w:num w:numId="48">
    <w:abstractNumId w:val="29"/>
  </w:num>
  <w:num w:numId="49">
    <w:abstractNumId w:val="12"/>
  </w:num>
  <w:num w:numId="50">
    <w:abstractNumId w:val="27"/>
  </w:num>
  <w:num w:numId="51">
    <w:abstractNumId w:val="41"/>
  </w:num>
  <w:num w:numId="52">
    <w:abstractNumId w:val="38"/>
  </w:num>
  <w:num w:numId="53">
    <w:abstractNumId w:val="45"/>
  </w:num>
  <w:num w:numId="54">
    <w:abstractNumId w:val="3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41FC"/>
    <w:rsid w:val="0000460B"/>
    <w:rsid w:val="00004C00"/>
    <w:rsid w:val="00004E09"/>
    <w:rsid w:val="000067C0"/>
    <w:rsid w:val="00006B2C"/>
    <w:rsid w:val="00011809"/>
    <w:rsid w:val="000121AE"/>
    <w:rsid w:val="0001517C"/>
    <w:rsid w:val="000153FE"/>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23C"/>
    <w:rsid w:val="00031326"/>
    <w:rsid w:val="000316AD"/>
    <w:rsid w:val="000322EF"/>
    <w:rsid w:val="0003284B"/>
    <w:rsid w:val="000329EE"/>
    <w:rsid w:val="00032FA0"/>
    <w:rsid w:val="00034D92"/>
    <w:rsid w:val="00035ABF"/>
    <w:rsid w:val="00036AF9"/>
    <w:rsid w:val="00040599"/>
    <w:rsid w:val="00040648"/>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2AFE"/>
    <w:rsid w:val="00093AEE"/>
    <w:rsid w:val="00094704"/>
    <w:rsid w:val="00094AD1"/>
    <w:rsid w:val="00094AEA"/>
    <w:rsid w:val="00095A7C"/>
    <w:rsid w:val="00096763"/>
    <w:rsid w:val="000A1BE0"/>
    <w:rsid w:val="000A28AB"/>
    <w:rsid w:val="000A2CD0"/>
    <w:rsid w:val="000A5DA7"/>
    <w:rsid w:val="000A62DF"/>
    <w:rsid w:val="000A639F"/>
    <w:rsid w:val="000A7EAC"/>
    <w:rsid w:val="000B0401"/>
    <w:rsid w:val="000B067B"/>
    <w:rsid w:val="000B10A5"/>
    <w:rsid w:val="000B20C4"/>
    <w:rsid w:val="000B430F"/>
    <w:rsid w:val="000B48A1"/>
    <w:rsid w:val="000B53B9"/>
    <w:rsid w:val="000B7AFD"/>
    <w:rsid w:val="000C165B"/>
    <w:rsid w:val="000C40DE"/>
    <w:rsid w:val="000C48D1"/>
    <w:rsid w:val="000C624E"/>
    <w:rsid w:val="000C78C4"/>
    <w:rsid w:val="000C7FDD"/>
    <w:rsid w:val="000D11A3"/>
    <w:rsid w:val="000D161A"/>
    <w:rsid w:val="000D66F3"/>
    <w:rsid w:val="000E1147"/>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5F6E"/>
    <w:rsid w:val="001163BE"/>
    <w:rsid w:val="00116771"/>
    <w:rsid w:val="00117AFD"/>
    <w:rsid w:val="00120200"/>
    <w:rsid w:val="00120B66"/>
    <w:rsid w:val="00120F11"/>
    <w:rsid w:val="00121C04"/>
    <w:rsid w:val="0012266E"/>
    <w:rsid w:val="00123EB1"/>
    <w:rsid w:val="001259C2"/>
    <w:rsid w:val="00125E45"/>
    <w:rsid w:val="00125F34"/>
    <w:rsid w:val="0012600F"/>
    <w:rsid w:val="00126ACB"/>
    <w:rsid w:val="00126DF7"/>
    <w:rsid w:val="00127189"/>
    <w:rsid w:val="00127438"/>
    <w:rsid w:val="0013101A"/>
    <w:rsid w:val="0013357D"/>
    <w:rsid w:val="001335C7"/>
    <w:rsid w:val="00134213"/>
    <w:rsid w:val="0013438F"/>
    <w:rsid w:val="0013462F"/>
    <w:rsid w:val="001346DF"/>
    <w:rsid w:val="00134E21"/>
    <w:rsid w:val="00135CB8"/>
    <w:rsid w:val="00136BB2"/>
    <w:rsid w:val="00137E18"/>
    <w:rsid w:val="001437EA"/>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8E7"/>
    <w:rsid w:val="001B2BD7"/>
    <w:rsid w:val="001B2D1A"/>
    <w:rsid w:val="001B44F2"/>
    <w:rsid w:val="001B4EA0"/>
    <w:rsid w:val="001B50DE"/>
    <w:rsid w:val="001C01C2"/>
    <w:rsid w:val="001C249B"/>
    <w:rsid w:val="001C7055"/>
    <w:rsid w:val="001D234F"/>
    <w:rsid w:val="001D246D"/>
    <w:rsid w:val="001D3C17"/>
    <w:rsid w:val="001D4AC4"/>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57A4"/>
    <w:rsid w:val="001F6429"/>
    <w:rsid w:val="001F7BFF"/>
    <w:rsid w:val="001F7D68"/>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7A79"/>
    <w:rsid w:val="00247E53"/>
    <w:rsid w:val="002515B1"/>
    <w:rsid w:val="00251CFC"/>
    <w:rsid w:val="00252290"/>
    <w:rsid w:val="002531FD"/>
    <w:rsid w:val="00254C29"/>
    <w:rsid w:val="0025636D"/>
    <w:rsid w:val="00256F70"/>
    <w:rsid w:val="00257B97"/>
    <w:rsid w:val="00257EEF"/>
    <w:rsid w:val="00261301"/>
    <w:rsid w:val="002620F0"/>
    <w:rsid w:val="00264C51"/>
    <w:rsid w:val="00265526"/>
    <w:rsid w:val="00265A1F"/>
    <w:rsid w:val="00265EF6"/>
    <w:rsid w:val="002663BE"/>
    <w:rsid w:val="00270C4D"/>
    <w:rsid w:val="00270D51"/>
    <w:rsid w:val="0027263E"/>
    <w:rsid w:val="00272E8E"/>
    <w:rsid w:val="002778BA"/>
    <w:rsid w:val="002807A0"/>
    <w:rsid w:val="002813BE"/>
    <w:rsid w:val="002823BA"/>
    <w:rsid w:val="00284668"/>
    <w:rsid w:val="00287C35"/>
    <w:rsid w:val="002910B5"/>
    <w:rsid w:val="00291EC7"/>
    <w:rsid w:val="002924DC"/>
    <w:rsid w:val="0029356E"/>
    <w:rsid w:val="002947E5"/>
    <w:rsid w:val="002953B1"/>
    <w:rsid w:val="002961AB"/>
    <w:rsid w:val="00296BF4"/>
    <w:rsid w:val="00297B07"/>
    <w:rsid w:val="002A076C"/>
    <w:rsid w:val="002A0FF8"/>
    <w:rsid w:val="002A1E05"/>
    <w:rsid w:val="002A5E04"/>
    <w:rsid w:val="002A6A2A"/>
    <w:rsid w:val="002A6BC3"/>
    <w:rsid w:val="002A7573"/>
    <w:rsid w:val="002B0713"/>
    <w:rsid w:val="002B0E23"/>
    <w:rsid w:val="002B1A37"/>
    <w:rsid w:val="002B1E22"/>
    <w:rsid w:val="002B5CD2"/>
    <w:rsid w:val="002B609A"/>
    <w:rsid w:val="002B65DF"/>
    <w:rsid w:val="002B7997"/>
    <w:rsid w:val="002C41D6"/>
    <w:rsid w:val="002C4287"/>
    <w:rsid w:val="002C4C4A"/>
    <w:rsid w:val="002C529C"/>
    <w:rsid w:val="002C6114"/>
    <w:rsid w:val="002C730D"/>
    <w:rsid w:val="002C76CE"/>
    <w:rsid w:val="002C777F"/>
    <w:rsid w:val="002D00AA"/>
    <w:rsid w:val="002D2921"/>
    <w:rsid w:val="002D2F0D"/>
    <w:rsid w:val="002D3AC9"/>
    <w:rsid w:val="002D3BB6"/>
    <w:rsid w:val="002D5728"/>
    <w:rsid w:val="002D5A7B"/>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3A1D"/>
    <w:rsid w:val="003343B3"/>
    <w:rsid w:val="00336F72"/>
    <w:rsid w:val="00337078"/>
    <w:rsid w:val="0033771A"/>
    <w:rsid w:val="0033784E"/>
    <w:rsid w:val="0034056E"/>
    <w:rsid w:val="00340813"/>
    <w:rsid w:val="00340BC2"/>
    <w:rsid w:val="00344E13"/>
    <w:rsid w:val="00347E84"/>
    <w:rsid w:val="003510F4"/>
    <w:rsid w:val="003517EA"/>
    <w:rsid w:val="00353B8B"/>
    <w:rsid w:val="003567C3"/>
    <w:rsid w:val="00356EB9"/>
    <w:rsid w:val="00357385"/>
    <w:rsid w:val="00357506"/>
    <w:rsid w:val="00357AF0"/>
    <w:rsid w:val="0036268D"/>
    <w:rsid w:val="0036309C"/>
    <w:rsid w:val="00363440"/>
    <w:rsid w:val="00363BA5"/>
    <w:rsid w:val="00364F6C"/>
    <w:rsid w:val="0036526B"/>
    <w:rsid w:val="00366243"/>
    <w:rsid w:val="00367D86"/>
    <w:rsid w:val="00373685"/>
    <w:rsid w:val="0037408D"/>
    <w:rsid w:val="003744D9"/>
    <w:rsid w:val="00376109"/>
    <w:rsid w:val="0037657D"/>
    <w:rsid w:val="003766DB"/>
    <w:rsid w:val="00377C80"/>
    <w:rsid w:val="00377E3C"/>
    <w:rsid w:val="00381565"/>
    <w:rsid w:val="003818B9"/>
    <w:rsid w:val="003835C6"/>
    <w:rsid w:val="0038619B"/>
    <w:rsid w:val="00386257"/>
    <w:rsid w:val="003875F3"/>
    <w:rsid w:val="00387F7B"/>
    <w:rsid w:val="00390276"/>
    <w:rsid w:val="0039029B"/>
    <w:rsid w:val="0039254C"/>
    <w:rsid w:val="00394312"/>
    <w:rsid w:val="00396DE8"/>
    <w:rsid w:val="003A098E"/>
    <w:rsid w:val="003A2812"/>
    <w:rsid w:val="003A2BDE"/>
    <w:rsid w:val="003A2BFB"/>
    <w:rsid w:val="003A519E"/>
    <w:rsid w:val="003A54B8"/>
    <w:rsid w:val="003A558E"/>
    <w:rsid w:val="003A74DB"/>
    <w:rsid w:val="003A7DE0"/>
    <w:rsid w:val="003B0240"/>
    <w:rsid w:val="003B1537"/>
    <w:rsid w:val="003B1CA6"/>
    <w:rsid w:val="003B2FF2"/>
    <w:rsid w:val="003B3CA0"/>
    <w:rsid w:val="003B4AAC"/>
    <w:rsid w:val="003B64F9"/>
    <w:rsid w:val="003B6E0D"/>
    <w:rsid w:val="003B7702"/>
    <w:rsid w:val="003C0C09"/>
    <w:rsid w:val="003C0C70"/>
    <w:rsid w:val="003C0C98"/>
    <w:rsid w:val="003C217D"/>
    <w:rsid w:val="003C229F"/>
    <w:rsid w:val="003C2833"/>
    <w:rsid w:val="003C37AE"/>
    <w:rsid w:val="003C4406"/>
    <w:rsid w:val="003C5C5D"/>
    <w:rsid w:val="003C5F76"/>
    <w:rsid w:val="003D0F2D"/>
    <w:rsid w:val="003D2724"/>
    <w:rsid w:val="003D6A53"/>
    <w:rsid w:val="003D7953"/>
    <w:rsid w:val="003E0AB1"/>
    <w:rsid w:val="003E0D04"/>
    <w:rsid w:val="003E2ED7"/>
    <w:rsid w:val="003E48E8"/>
    <w:rsid w:val="003E48F0"/>
    <w:rsid w:val="003E7D62"/>
    <w:rsid w:val="003F1886"/>
    <w:rsid w:val="003F2822"/>
    <w:rsid w:val="003F41DB"/>
    <w:rsid w:val="003F51BF"/>
    <w:rsid w:val="003F6189"/>
    <w:rsid w:val="003F61EB"/>
    <w:rsid w:val="004007DB"/>
    <w:rsid w:val="00401DA7"/>
    <w:rsid w:val="0040479E"/>
    <w:rsid w:val="00404D84"/>
    <w:rsid w:val="00404E4A"/>
    <w:rsid w:val="00406159"/>
    <w:rsid w:val="004076A2"/>
    <w:rsid w:val="0041111C"/>
    <w:rsid w:val="00411388"/>
    <w:rsid w:val="00413120"/>
    <w:rsid w:val="00415268"/>
    <w:rsid w:val="00416117"/>
    <w:rsid w:val="0041662A"/>
    <w:rsid w:val="00416AAA"/>
    <w:rsid w:val="00417C6A"/>
    <w:rsid w:val="00420C8C"/>
    <w:rsid w:val="004212DE"/>
    <w:rsid w:val="004213F9"/>
    <w:rsid w:val="00422041"/>
    <w:rsid w:val="00424038"/>
    <w:rsid w:val="00424E00"/>
    <w:rsid w:val="00425B6D"/>
    <w:rsid w:val="00425C73"/>
    <w:rsid w:val="00427021"/>
    <w:rsid w:val="0042724B"/>
    <w:rsid w:val="00427C36"/>
    <w:rsid w:val="00432443"/>
    <w:rsid w:val="00432A26"/>
    <w:rsid w:val="00433CA4"/>
    <w:rsid w:val="00434FE4"/>
    <w:rsid w:val="00435A8A"/>
    <w:rsid w:val="00435E16"/>
    <w:rsid w:val="004418EB"/>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E0062"/>
    <w:rsid w:val="004E0522"/>
    <w:rsid w:val="004E198F"/>
    <w:rsid w:val="004E1F94"/>
    <w:rsid w:val="004E3451"/>
    <w:rsid w:val="004E35CB"/>
    <w:rsid w:val="004E3726"/>
    <w:rsid w:val="004E59B0"/>
    <w:rsid w:val="004E5CA9"/>
    <w:rsid w:val="004E5CAF"/>
    <w:rsid w:val="004F07C1"/>
    <w:rsid w:val="004F3BD4"/>
    <w:rsid w:val="004F4786"/>
    <w:rsid w:val="004F6482"/>
    <w:rsid w:val="004F74A3"/>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20614"/>
    <w:rsid w:val="00521569"/>
    <w:rsid w:val="00522350"/>
    <w:rsid w:val="00523FA6"/>
    <w:rsid w:val="00524E76"/>
    <w:rsid w:val="00527FD1"/>
    <w:rsid w:val="00530A44"/>
    <w:rsid w:val="00534628"/>
    <w:rsid w:val="005347A4"/>
    <w:rsid w:val="00536493"/>
    <w:rsid w:val="00541D85"/>
    <w:rsid w:val="00546605"/>
    <w:rsid w:val="005468F7"/>
    <w:rsid w:val="005502E7"/>
    <w:rsid w:val="00552317"/>
    <w:rsid w:val="005523CC"/>
    <w:rsid w:val="00552C66"/>
    <w:rsid w:val="005532D0"/>
    <w:rsid w:val="00553FFB"/>
    <w:rsid w:val="005557DE"/>
    <w:rsid w:val="005560D2"/>
    <w:rsid w:val="0055768A"/>
    <w:rsid w:val="00557CBC"/>
    <w:rsid w:val="00557CED"/>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5B7"/>
    <w:rsid w:val="005B6134"/>
    <w:rsid w:val="005B6E8B"/>
    <w:rsid w:val="005B6FF5"/>
    <w:rsid w:val="005B7CCA"/>
    <w:rsid w:val="005C2BA3"/>
    <w:rsid w:val="005C35F4"/>
    <w:rsid w:val="005C3FED"/>
    <w:rsid w:val="005C7AD3"/>
    <w:rsid w:val="005D0545"/>
    <w:rsid w:val="005D0867"/>
    <w:rsid w:val="005D1B01"/>
    <w:rsid w:val="005D22FB"/>
    <w:rsid w:val="005D4A80"/>
    <w:rsid w:val="005D6838"/>
    <w:rsid w:val="005D6E5C"/>
    <w:rsid w:val="005D7050"/>
    <w:rsid w:val="005E111B"/>
    <w:rsid w:val="005E226F"/>
    <w:rsid w:val="005E3F79"/>
    <w:rsid w:val="005E45EC"/>
    <w:rsid w:val="005F0518"/>
    <w:rsid w:val="005F23B8"/>
    <w:rsid w:val="005F5D24"/>
    <w:rsid w:val="005F7DD8"/>
    <w:rsid w:val="006008BF"/>
    <w:rsid w:val="00600958"/>
    <w:rsid w:val="00600B74"/>
    <w:rsid w:val="00600F71"/>
    <w:rsid w:val="00603042"/>
    <w:rsid w:val="0060380A"/>
    <w:rsid w:val="00603DA0"/>
    <w:rsid w:val="00603E5D"/>
    <w:rsid w:val="006040A5"/>
    <w:rsid w:val="006045B7"/>
    <w:rsid w:val="00605F14"/>
    <w:rsid w:val="00607612"/>
    <w:rsid w:val="006101A7"/>
    <w:rsid w:val="00610B8F"/>
    <w:rsid w:val="00612DD3"/>
    <w:rsid w:val="00612EFA"/>
    <w:rsid w:val="0061310C"/>
    <w:rsid w:val="006167C9"/>
    <w:rsid w:val="00616E1D"/>
    <w:rsid w:val="006174F3"/>
    <w:rsid w:val="00617F57"/>
    <w:rsid w:val="00621F77"/>
    <w:rsid w:val="00622481"/>
    <w:rsid w:val="00622765"/>
    <w:rsid w:val="00622906"/>
    <w:rsid w:val="00625792"/>
    <w:rsid w:val="00625F3E"/>
    <w:rsid w:val="006263D9"/>
    <w:rsid w:val="00627684"/>
    <w:rsid w:val="00627EFB"/>
    <w:rsid w:val="006300CB"/>
    <w:rsid w:val="00630551"/>
    <w:rsid w:val="006309E4"/>
    <w:rsid w:val="00632D12"/>
    <w:rsid w:val="006341EA"/>
    <w:rsid w:val="00635A7F"/>
    <w:rsid w:val="00636A6E"/>
    <w:rsid w:val="0063714C"/>
    <w:rsid w:val="00637F10"/>
    <w:rsid w:val="0064031C"/>
    <w:rsid w:val="00640A7E"/>
    <w:rsid w:val="00642F6F"/>
    <w:rsid w:val="00643BE6"/>
    <w:rsid w:val="00646F9F"/>
    <w:rsid w:val="0065061F"/>
    <w:rsid w:val="00652873"/>
    <w:rsid w:val="00653AE8"/>
    <w:rsid w:val="0065498A"/>
    <w:rsid w:val="006556DE"/>
    <w:rsid w:val="00655AAD"/>
    <w:rsid w:val="0065609F"/>
    <w:rsid w:val="006608BB"/>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6749"/>
    <w:rsid w:val="00676CC4"/>
    <w:rsid w:val="00677509"/>
    <w:rsid w:val="0068024A"/>
    <w:rsid w:val="0068029B"/>
    <w:rsid w:val="00680402"/>
    <w:rsid w:val="006842E2"/>
    <w:rsid w:val="00684E7D"/>
    <w:rsid w:val="006859E9"/>
    <w:rsid w:val="00686D59"/>
    <w:rsid w:val="006900D7"/>
    <w:rsid w:val="0069044D"/>
    <w:rsid w:val="00691962"/>
    <w:rsid w:val="00692188"/>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7758"/>
    <w:rsid w:val="006B0C57"/>
    <w:rsid w:val="006B14B5"/>
    <w:rsid w:val="006B2879"/>
    <w:rsid w:val="006B3F8A"/>
    <w:rsid w:val="006B4C16"/>
    <w:rsid w:val="006B54BA"/>
    <w:rsid w:val="006B54CD"/>
    <w:rsid w:val="006B5608"/>
    <w:rsid w:val="006C2D6D"/>
    <w:rsid w:val="006C2EC2"/>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978"/>
    <w:rsid w:val="00732985"/>
    <w:rsid w:val="0073341D"/>
    <w:rsid w:val="00734015"/>
    <w:rsid w:val="00734903"/>
    <w:rsid w:val="00736BA2"/>
    <w:rsid w:val="00737272"/>
    <w:rsid w:val="00737EC6"/>
    <w:rsid w:val="00740839"/>
    <w:rsid w:val="00741D5F"/>
    <w:rsid w:val="00742AEA"/>
    <w:rsid w:val="007457C0"/>
    <w:rsid w:val="00746430"/>
    <w:rsid w:val="00750885"/>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3D40"/>
    <w:rsid w:val="00793D82"/>
    <w:rsid w:val="00793DDC"/>
    <w:rsid w:val="00794455"/>
    <w:rsid w:val="007947EB"/>
    <w:rsid w:val="007A02FF"/>
    <w:rsid w:val="007A21F6"/>
    <w:rsid w:val="007A27FA"/>
    <w:rsid w:val="007A28E3"/>
    <w:rsid w:val="007A5CE8"/>
    <w:rsid w:val="007A6D64"/>
    <w:rsid w:val="007B059C"/>
    <w:rsid w:val="007B0961"/>
    <w:rsid w:val="007B2AB7"/>
    <w:rsid w:val="007B3328"/>
    <w:rsid w:val="007B562C"/>
    <w:rsid w:val="007B71FC"/>
    <w:rsid w:val="007C06B6"/>
    <w:rsid w:val="007C2932"/>
    <w:rsid w:val="007C2A97"/>
    <w:rsid w:val="007C76A5"/>
    <w:rsid w:val="007C78CE"/>
    <w:rsid w:val="007D301C"/>
    <w:rsid w:val="007D314D"/>
    <w:rsid w:val="007D3BB4"/>
    <w:rsid w:val="007D48F8"/>
    <w:rsid w:val="007D49C9"/>
    <w:rsid w:val="007D4A2C"/>
    <w:rsid w:val="007D5A38"/>
    <w:rsid w:val="007E3072"/>
    <w:rsid w:val="007E3B29"/>
    <w:rsid w:val="007E3BB1"/>
    <w:rsid w:val="007E50D7"/>
    <w:rsid w:val="007F25A2"/>
    <w:rsid w:val="008000A5"/>
    <w:rsid w:val="00800C2D"/>
    <w:rsid w:val="00800F3E"/>
    <w:rsid w:val="008035AA"/>
    <w:rsid w:val="008055E8"/>
    <w:rsid w:val="008069EF"/>
    <w:rsid w:val="0080700B"/>
    <w:rsid w:val="008124DA"/>
    <w:rsid w:val="0081287E"/>
    <w:rsid w:val="00812939"/>
    <w:rsid w:val="00813027"/>
    <w:rsid w:val="00813591"/>
    <w:rsid w:val="00814153"/>
    <w:rsid w:val="00814897"/>
    <w:rsid w:val="00815C90"/>
    <w:rsid w:val="00816451"/>
    <w:rsid w:val="008172EF"/>
    <w:rsid w:val="00817C38"/>
    <w:rsid w:val="00820078"/>
    <w:rsid w:val="00822B5C"/>
    <w:rsid w:val="00822D6D"/>
    <w:rsid w:val="00822F1A"/>
    <w:rsid w:val="008235CE"/>
    <w:rsid w:val="00824A66"/>
    <w:rsid w:val="008273B0"/>
    <w:rsid w:val="00831AF5"/>
    <w:rsid w:val="008325F5"/>
    <w:rsid w:val="00835E13"/>
    <w:rsid w:val="00836C38"/>
    <w:rsid w:val="0084014F"/>
    <w:rsid w:val="00840234"/>
    <w:rsid w:val="00841D4F"/>
    <w:rsid w:val="0084391B"/>
    <w:rsid w:val="00844B18"/>
    <w:rsid w:val="00845833"/>
    <w:rsid w:val="008472AF"/>
    <w:rsid w:val="008519E0"/>
    <w:rsid w:val="008521BB"/>
    <w:rsid w:val="008521DC"/>
    <w:rsid w:val="0085232A"/>
    <w:rsid w:val="0085282D"/>
    <w:rsid w:val="008530FE"/>
    <w:rsid w:val="008549A4"/>
    <w:rsid w:val="008574EF"/>
    <w:rsid w:val="00860B1E"/>
    <w:rsid w:val="00863AA6"/>
    <w:rsid w:val="00864A0D"/>
    <w:rsid w:val="00865539"/>
    <w:rsid w:val="00866367"/>
    <w:rsid w:val="0086650F"/>
    <w:rsid w:val="008670F3"/>
    <w:rsid w:val="008721FC"/>
    <w:rsid w:val="008726AB"/>
    <w:rsid w:val="008729E8"/>
    <w:rsid w:val="00874220"/>
    <w:rsid w:val="00874F32"/>
    <w:rsid w:val="00875808"/>
    <w:rsid w:val="00876869"/>
    <w:rsid w:val="00882132"/>
    <w:rsid w:val="0088563B"/>
    <w:rsid w:val="00890497"/>
    <w:rsid w:val="008906B1"/>
    <w:rsid w:val="00890787"/>
    <w:rsid w:val="00890833"/>
    <w:rsid w:val="0089180B"/>
    <w:rsid w:val="008918D6"/>
    <w:rsid w:val="00891FD0"/>
    <w:rsid w:val="0089262F"/>
    <w:rsid w:val="00892BCB"/>
    <w:rsid w:val="008951CA"/>
    <w:rsid w:val="00895CB9"/>
    <w:rsid w:val="008973D9"/>
    <w:rsid w:val="008A0613"/>
    <w:rsid w:val="008A1F08"/>
    <w:rsid w:val="008A3951"/>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56D8"/>
    <w:rsid w:val="008D66FB"/>
    <w:rsid w:val="008D6D53"/>
    <w:rsid w:val="008E1D5A"/>
    <w:rsid w:val="008E2C8E"/>
    <w:rsid w:val="008E2D15"/>
    <w:rsid w:val="008E69B0"/>
    <w:rsid w:val="008E7616"/>
    <w:rsid w:val="008E7A24"/>
    <w:rsid w:val="008F0C38"/>
    <w:rsid w:val="008F1BA3"/>
    <w:rsid w:val="008F1C31"/>
    <w:rsid w:val="008F2942"/>
    <w:rsid w:val="008F29FF"/>
    <w:rsid w:val="008F2A65"/>
    <w:rsid w:val="008F318E"/>
    <w:rsid w:val="008F59B4"/>
    <w:rsid w:val="009007BD"/>
    <w:rsid w:val="0090105D"/>
    <w:rsid w:val="009016D9"/>
    <w:rsid w:val="00901AE3"/>
    <w:rsid w:val="00901FEE"/>
    <w:rsid w:val="009024BE"/>
    <w:rsid w:val="009029D3"/>
    <w:rsid w:val="009032ED"/>
    <w:rsid w:val="00903982"/>
    <w:rsid w:val="00903B35"/>
    <w:rsid w:val="00906CDA"/>
    <w:rsid w:val="00907367"/>
    <w:rsid w:val="009077AA"/>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3535"/>
    <w:rsid w:val="009A4A77"/>
    <w:rsid w:val="009A5CA1"/>
    <w:rsid w:val="009A67E2"/>
    <w:rsid w:val="009A6EF2"/>
    <w:rsid w:val="009B0EA5"/>
    <w:rsid w:val="009B1B43"/>
    <w:rsid w:val="009B1D73"/>
    <w:rsid w:val="009B22EA"/>
    <w:rsid w:val="009B45CC"/>
    <w:rsid w:val="009B5A26"/>
    <w:rsid w:val="009B5F9D"/>
    <w:rsid w:val="009B622B"/>
    <w:rsid w:val="009B7DC7"/>
    <w:rsid w:val="009C0436"/>
    <w:rsid w:val="009C2906"/>
    <w:rsid w:val="009C2DA8"/>
    <w:rsid w:val="009C6940"/>
    <w:rsid w:val="009C6A99"/>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440C"/>
    <w:rsid w:val="009F4CAB"/>
    <w:rsid w:val="009F6D64"/>
    <w:rsid w:val="009F725B"/>
    <w:rsid w:val="00A03801"/>
    <w:rsid w:val="00A03BB5"/>
    <w:rsid w:val="00A03BBA"/>
    <w:rsid w:val="00A03D95"/>
    <w:rsid w:val="00A041EC"/>
    <w:rsid w:val="00A0469D"/>
    <w:rsid w:val="00A063F6"/>
    <w:rsid w:val="00A11D0C"/>
    <w:rsid w:val="00A12AAB"/>
    <w:rsid w:val="00A132E0"/>
    <w:rsid w:val="00A13EDF"/>
    <w:rsid w:val="00A1547F"/>
    <w:rsid w:val="00A15649"/>
    <w:rsid w:val="00A15A98"/>
    <w:rsid w:val="00A16FA2"/>
    <w:rsid w:val="00A170BF"/>
    <w:rsid w:val="00A203E5"/>
    <w:rsid w:val="00A23055"/>
    <w:rsid w:val="00A23325"/>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F26"/>
    <w:rsid w:val="00AF16C0"/>
    <w:rsid w:val="00AF18D5"/>
    <w:rsid w:val="00AF3975"/>
    <w:rsid w:val="00AF42A8"/>
    <w:rsid w:val="00AF4BED"/>
    <w:rsid w:val="00AF5599"/>
    <w:rsid w:val="00AF7C30"/>
    <w:rsid w:val="00B00EBE"/>
    <w:rsid w:val="00B030DA"/>
    <w:rsid w:val="00B034AA"/>
    <w:rsid w:val="00B037A4"/>
    <w:rsid w:val="00B03B27"/>
    <w:rsid w:val="00B04B9E"/>
    <w:rsid w:val="00B05206"/>
    <w:rsid w:val="00B05559"/>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66A"/>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5713"/>
    <w:rsid w:val="00BC5EC7"/>
    <w:rsid w:val="00BC77F4"/>
    <w:rsid w:val="00BD2D35"/>
    <w:rsid w:val="00BD3AC1"/>
    <w:rsid w:val="00BD666C"/>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1F6B"/>
    <w:rsid w:val="00C22511"/>
    <w:rsid w:val="00C228B5"/>
    <w:rsid w:val="00C2389E"/>
    <w:rsid w:val="00C23D89"/>
    <w:rsid w:val="00C24BD4"/>
    <w:rsid w:val="00C26F5B"/>
    <w:rsid w:val="00C30D85"/>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6716"/>
    <w:rsid w:val="00C57F6F"/>
    <w:rsid w:val="00C60362"/>
    <w:rsid w:val="00C6237A"/>
    <w:rsid w:val="00C62BFE"/>
    <w:rsid w:val="00C62FB7"/>
    <w:rsid w:val="00C63587"/>
    <w:rsid w:val="00C668F1"/>
    <w:rsid w:val="00C66B85"/>
    <w:rsid w:val="00C67756"/>
    <w:rsid w:val="00C67835"/>
    <w:rsid w:val="00C7037C"/>
    <w:rsid w:val="00C706DA"/>
    <w:rsid w:val="00C70FA3"/>
    <w:rsid w:val="00C716AF"/>
    <w:rsid w:val="00C73BD6"/>
    <w:rsid w:val="00C74DCF"/>
    <w:rsid w:val="00C75BD5"/>
    <w:rsid w:val="00C7779A"/>
    <w:rsid w:val="00C81DCD"/>
    <w:rsid w:val="00C82369"/>
    <w:rsid w:val="00C846DD"/>
    <w:rsid w:val="00C85054"/>
    <w:rsid w:val="00C850E3"/>
    <w:rsid w:val="00C85E3A"/>
    <w:rsid w:val="00C86C74"/>
    <w:rsid w:val="00C86D85"/>
    <w:rsid w:val="00C86EA7"/>
    <w:rsid w:val="00C87994"/>
    <w:rsid w:val="00C90C12"/>
    <w:rsid w:val="00C90FBD"/>
    <w:rsid w:val="00C938CA"/>
    <w:rsid w:val="00C942B0"/>
    <w:rsid w:val="00C948B8"/>
    <w:rsid w:val="00C96392"/>
    <w:rsid w:val="00CA10B2"/>
    <w:rsid w:val="00CA1601"/>
    <w:rsid w:val="00CA1C2C"/>
    <w:rsid w:val="00CA20CF"/>
    <w:rsid w:val="00CA2D3C"/>
    <w:rsid w:val="00CA37B0"/>
    <w:rsid w:val="00CA5FAB"/>
    <w:rsid w:val="00CA663A"/>
    <w:rsid w:val="00CA7A09"/>
    <w:rsid w:val="00CB2154"/>
    <w:rsid w:val="00CB2CBF"/>
    <w:rsid w:val="00CB334A"/>
    <w:rsid w:val="00CB38DE"/>
    <w:rsid w:val="00CB558B"/>
    <w:rsid w:val="00CB5654"/>
    <w:rsid w:val="00CB5DEF"/>
    <w:rsid w:val="00CB6331"/>
    <w:rsid w:val="00CB6E05"/>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30B8"/>
    <w:rsid w:val="00CD3FFD"/>
    <w:rsid w:val="00CD68DB"/>
    <w:rsid w:val="00CD6D56"/>
    <w:rsid w:val="00CD7824"/>
    <w:rsid w:val="00CE06BB"/>
    <w:rsid w:val="00CE16EA"/>
    <w:rsid w:val="00CE1AC1"/>
    <w:rsid w:val="00CE2209"/>
    <w:rsid w:val="00CE308A"/>
    <w:rsid w:val="00CE3B5D"/>
    <w:rsid w:val="00CE5071"/>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281A"/>
    <w:rsid w:val="00D1328E"/>
    <w:rsid w:val="00D13330"/>
    <w:rsid w:val="00D13C70"/>
    <w:rsid w:val="00D165D6"/>
    <w:rsid w:val="00D2113E"/>
    <w:rsid w:val="00D21458"/>
    <w:rsid w:val="00D217BC"/>
    <w:rsid w:val="00D22ABE"/>
    <w:rsid w:val="00D24B02"/>
    <w:rsid w:val="00D25972"/>
    <w:rsid w:val="00D25E01"/>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1EBF"/>
    <w:rsid w:val="00D626B1"/>
    <w:rsid w:val="00D635AB"/>
    <w:rsid w:val="00D63D02"/>
    <w:rsid w:val="00D645B9"/>
    <w:rsid w:val="00D652CA"/>
    <w:rsid w:val="00D6762A"/>
    <w:rsid w:val="00D70839"/>
    <w:rsid w:val="00D70DA1"/>
    <w:rsid w:val="00D71F0C"/>
    <w:rsid w:val="00D723DE"/>
    <w:rsid w:val="00D746D5"/>
    <w:rsid w:val="00D7728C"/>
    <w:rsid w:val="00D77BA6"/>
    <w:rsid w:val="00D81A5F"/>
    <w:rsid w:val="00D81F58"/>
    <w:rsid w:val="00D82584"/>
    <w:rsid w:val="00D8290B"/>
    <w:rsid w:val="00D82E96"/>
    <w:rsid w:val="00D868F5"/>
    <w:rsid w:val="00D869CB"/>
    <w:rsid w:val="00D87359"/>
    <w:rsid w:val="00D91931"/>
    <w:rsid w:val="00D9193B"/>
    <w:rsid w:val="00D931DD"/>
    <w:rsid w:val="00D93419"/>
    <w:rsid w:val="00D946B4"/>
    <w:rsid w:val="00D94862"/>
    <w:rsid w:val="00D949E6"/>
    <w:rsid w:val="00D95DDC"/>
    <w:rsid w:val="00D962FF"/>
    <w:rsid w:val="00D965D2"/>
    <w:rsid w:val="00D96DC8"/>
    <w:rsid w:val="00D970E0"/>
    <w:rsid w:val="00D971BC"/>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7008"/>
    <w:rsid w:val="00DC1531"/>
    <w:rsid w:val="00DC211C"/>
    <w:rsid w:val="00DC4423"/>
    <w:rsid w:val="00DC4751"/>
    <w:rsid w:val="00DC503B"/>
    <w:rsid w:val="00DC5E73"/>
    <w:rsid w:val="00DC6A57"/>
    <w:rsid w:val="00DD0D6D"/>
    <w:rsid w:val="00DD16D5"/>
    <w:rsid w:val="00DD1EE8"/>
    <w:rsid w:val="00DD29F0"/>
    <w:rsid w:val="00DD390F"/>
    <w:rsid w:val="00DD3E1A"/>
    <w:rsid w:val="00DD4AE1"/>
    <w:rsid w:val="00DD53D6"/>
    <w:rsid w:val="00DE1342"/>
    <w:rsid w:val="00DE21AC"/>
    <w:rsid w:val="00DE278E"/>
    <w:rsid w:val="00DE41AB"/>
    <w:rsid w:val="00DE4B05"/>
    <w:rsid w:val="00DE7787"/>
    <w:rsid w:val="00DF279B"/>
    <w:rsid w:val="00DF2C87"/>
    <w:rsid w:val="00DF3620"/>
    <w:rsid w:val="00DF3696"/>
    <w:rsid w:val="00DF66EC"/>
    <w:rsid w:val="00DF6890"/>
    <w:rsid w:val="00DF6BE5"/>
    <w:rsid w:val="00DF7223"/>
    <w:rsid w:val="00DF75C1"/>
    <w:rsid w:val="00DF7DC5"/>
    <w:rsid w:val="00E0047C"/>
    <w:rsid w:val="00E02420"/>
    <w:rsid w:val="00E04993"/>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935"/>
    <w:rsid w:val="00E22023"/>
    <w:rsid w:val="00E22652"/>
    <w:rsid w:val="00E23A31"/>
    <w:rsid w:val="00E24E84"/>
    <w:rsid w:val="00E2733B"/>
    <w:rsid w:val="00E316DA"/>
    <w:rsid w:val="00E317CF"/>
    <w:rsid w:val="00E3350F"/>
    <w:rsid w:val="00E35F0C"/>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63A7"/>
    <w:rsid w:val="00E56C25"/>
    <w:rsid w:val="00E57A2B"/>
    <w:rsid w:val="00E60335"/>
    <w:rsid w:val="00E61E9A"/>
    <w:rsid w:val="00E628F1"/>
    <w:rsid w:val="00E629CF"/>
    <w:rsid w:val="00E640BF"/>
    <w:rsid w:val="00E659C0"/>
    <w:rsid w:val="00E70B1E"/>
    <w:rsid w:val="00E71848"/>
    <w:rsid w:val="00E734FB"/>
    <w:rsid w:val="00E73724"/>
    <w:rsid w:val="00E73FDA"/>
    <w:rsid w:val="00E75747"/>
    <w:rsid w:val="00E766D9"/>
    <w:rsid w:val="00E7705D"/>
    <w:rsid w:val="00E7745F"/>
    <w:rsid w:val="00E8299B"/>
    <w:rsid w:val="00E82D10"/>
    <w:rsid w:val="00E86459"/>
    <w:rsid w:val="00E8786E"/>
    <w:rsid w:val="00E9335B"/>
    <w:rsid w:val="00E94AE5"/>
    <w:rsid w:val="00E968A0"/>
    <w:rsid w:val="00E9768E"/>
    <w:rsid w:val="00E978CB"/>
    <w:rsid w:val="00EA14BA"/>
    <w:rsid w:val="00EA1AB0"/>
    <w:rsid w:val="00EA1FCC"/>
    <w:rsid w:val="00EA2930"/>
    <w:rsid w:val="00EA29BE"/>
    <w:rsid w:val="00EA30B6"/>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64EF"/>
    <w:rsid w:val="00EF1177"/>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271A"/>
    <w:rsid w:val="00F25AB1"/>
    <w:rsid w:val="00F26976"/>
    <w:rsid w:val="00F275BE"/>
    <w:rsid w:val="00F27D5B"/>
    <w:rsid w:val="00F302FD"/>
    <w:rsid w:val="00F310A4"/>
    <w:rsid w:val="00F31F85"/>
    <w:rsid w:val="00F32163"/>
    <w:rsid w:val="00F333F4"/>
    <w:rsid w:val="00F33F88"/>
    <w:rsid w:val="00F35AE8"/>
    <w:rsid w:val="00F36125"/>
    <w:rsid w:val="00F371B3"/>
    <w:rsid w:val="00F37848"/>
    <w:rsid w:val="00F4046D"/>
    <w:rsid w:val="00F4591E"/>
    <w:rsid w:val="00F45DA2"/>
    <w:rsid w:val="00F45E83"/>
    <w:rsid w:val="00F460DA"/>
    <w:rsid w:val="00F466F6"/>
    <w:rsid w:val="00F46B17"/>
    <w:rsid w:val="00F476A1"/>
    <w:rsid w:val="00F51C03"/>
    <w:rsid w:val="00F52BFE"/>
    <w:rsid w:val="00F55AF8"/>
    <w:rsid w:val="00F570A1"/>
    <w:rsid w:val="00F5771A"/>
    <w:rsid w:val="00F57DCB"/>
    <w:rsid w:val="00F60D0A"/>
    <w:rsid w:val="00F60D6D"/>
    <w:rsid w:val="00F619E8"/>
    <w:rsid w:val="00F62499"/>
    <w:rsid w:val="00F64591"/>
    <w:rsid w:val="00F66F6A"/>
    <w:rsid w:val="00F6719F"/>
    <w:rsid w:val="00F675D4"/>
    <w:rsid w:val="00F703B1"/>
    <w:rsid w:val="00F71CC6"/>
    <w:rsid w:val="00F7296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6134"/>
    <w:rsid w:val="00FE632E"/>
    <w:rsid w:val="00FE6788"/>
    <w:rsid w:val="00FE7141"/>
    <w:rsid w:val="00FE750A"/>
    <w:rsid w:val="00FE7D92"/>
    <w:rsid w:val="00FF2314"/>
    <w:rsid w:val="00FF287E"/>
    <w:rsid w:val="00FF2881"/>
    <w:rsid w:val="00FF2FCB"/>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image" Target="media/image26.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8.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eader" Target="header13.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comments" Target="comments.xml"/><Relationship Id="rId36" Type="http://schemas.openxmlformats.org/officeDocument/2006/relationships/header" Target="header10.xml"/><Relationship Id="rId49" Type="http://schemas.openxmlformats.org/officeDocument/2006/relationships/image" Target="media/image25.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header" Target="header12.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8.xm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32</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33</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34</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35</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25</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36</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37</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38</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21</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20</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22</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24</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23</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39</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26</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40</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41</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18</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19</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28</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29</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30</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31</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42</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27</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43</b:RefOrder>
  </b:Source>
</b:Sources>
</file>

<file path=customXml/itemProps1.xml><?xml version="1.0" encoding="utf-8"?>
<ds:datastoreItem xmlns:ds="http://schemas.openxmlformats.org/officeDocument/2006/customXml" ds:itemID="{E7AF06E3-6A3A-475F-95C5-3391B8780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69</Pages>
  <Words>17259</Words>
  <Characters>108734</Characters>
  <Application>Microsoft Office Word</Application>
  <DocSecurity>0</DocSecurity>
  <Lines>906</Lines>
  <Paragraphs>251</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125742</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2</cp:revision>
  <cp:lastPrinted>2018-06-28T10:42:00Z</cp:lastPrinted>
  <dcterms:created xsi:type="dcterms:W3CDTF">2018-07-04T14:27:00Z</dcterms:created>
  <dcterms:modified xsi:type="dcterms:W3CDTF">2018-07-04T14:27:00Z</dcterms:modified>
</cp:coreProperties>
</file>